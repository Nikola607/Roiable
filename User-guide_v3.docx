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676"/>
        <w:gridCol w:w="630"/>
        <w:gridCol w:w="7740"/>
      </w:tblGrid>
      <w:tr w:rsidR="004B6C67" w14:paraId="64051FE0" w14:textId="77777777" w:rsidTr="00737A6B">
        <w:trPr>
          <w:cantSplit/>
          <w:trHeight w:val="3060"/>
        </w:trPr>
        <w:tc>
          <w:tcPr>
            <w:tcW w:w="2474" w:type="dxa"/>
            <w:gridSpan w:val="2"/>
            <w:textDirection w:val="btLr"/>
          </w:tcPr>
          <w:p w14:paraId="3C4B2875" w14:textId="26FD4FDC" w:rsidR="004B6C67" w:rsidRDefault="004B6C67" w:rsidP="00737A6B">
            <w:pPr>
              <w:pStyle w:val="Title"/>
            </w:pPr>
            <w:bookmarkStart w:id="0" w:name="_Hlk109132845"/>
            <w:bookmarkEnd w:id="0"/>
            <w:r>
              <w:t>Intern IDM Java-task</w:t>
            </w:r>
          </w:p>
          <w:p w14:paraId="2A5BEFE4" w14:textId="79A47E0E" w:rsidR="004B6C67" w:rsidRPr="00382BBF" w:rsidRDefault="004B6C67" w:rsidP="00737A6B">
            <w:pPr>
              <w:pStyle w:val="Subtitle"/>
            </w:pPr>
            <w:r>
              <w:rPr>
                <w:color w:val="D1B72B" w:themeColor="accent2"/>
              </w:rPr>
              <w:t>Guide</w:t>
            </w:r>
          </w:p>
        </w:tc>
        <w:tc>
          <w:tcPr>
            <w:tcW w:w="9046" w:type="dxa"/>
            <w:gridSpan w:val="3"/>
            <w:vMerge w:val="restart"/>
            <w:vAlign w:val="center"/>
          </w:tcPr>
          <w:p w14:paraId="240EBA13" w14:textId="77777777" w:rsidR="004B6C67" w:rsidRDefault="004B6C67" w:rsidP="00737A6B">
            <w:pPr>
              <w:pStyle w:val="Image"/>
              <w:jc w:val="right"/>
            </w:pPr>
            <w:r>
              <w:drawing>
                <wp:anchor distT="0" distB="0" distL="114300" distR="114300" simplePos="0" relativeHeight="251659264" behindDoc="0" locked="0" layoutInCell="1" allowOverlap="1" wp14:anchorId="52C37C92" wp14:editId="308EDF62">
                  <wp:simplePos x="0" y="0"/>
                  <wp:positionH relativeFrom="column">
                    <wp:posOffset>-636905</wp:posOffset>
                  </wp:positionH>
                  <wp:positionV relativeFrom="paragraph">
                    <wp:posOffset>-7620</wp:posOffset>
                  </wp:positionV>
                  <wp:extent cx="1302385" cy="259080"/>
                  <wp:effectExtent l="0" t="0" r="0" b="7620"/>
                  <wp:wrapNone/>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iable_Logo_RGB.png"/>
                          <pic:cNvPicPr/>
                        </pic:nvPicPr>
                        <pic:blipFill>
                          <a:blip r:embed="rId11">
                            <a:extLst>
                              <a:ext uri="{28A0092B-C50C-407E-A947-70E740481C1C}">
                                <a14:useLocalDpi xmlns:a14="http://schemas.microsoft.com/office/drawing/2010/main" val="0"/>
                              </a:ext>
                            </a:extLst>
                          </a:blip>
                          <a:stretch>
                            <a:fillRect/>
                          </a:stretch>
                        </pic:blipFill>
                        <pic:spPr>
                          <a:xfrm>
                            <a:off x="0" y="0"/>
                            <a:ext cx="1302385" cy="25908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g">
                  <w:drawing>
                    <wp:anchor distT="0" distB="0" distL="114300" distR="114300" simplePos="0" relativeHeight="251660288" behindDoc="1" locked="0" layoutInCell="1" allowOverlap="1" wp14:anchorId="741C6D1E" wp14:editId="019312C9">
                      <wp:simplePos x="0" y="0"/>
                      <wp:positionH relativeFrom="column">
                        <wp:posOffset>13970</wp:posOffset>
                      </wp:positionH>
                      <wp:positionV relativeFrom="paragraph">
                        <wp:posOffset>-1905</wp:posOffset>
                      </wp:positionV>
                      <wp:extent cx="5577840" cy="6411595"/>
                      <wp:effectExtent l="0" t="0" r="3810" b="8255"/>
                      <wp:wrapNone/>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595"/>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2"/>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285723" y="746760"/>
                                  <a:ext cx="3995318" cy="3444240"/>
                                </a:xfrm>
                                <a:prstGeom prst="hexagon">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F1F58A" id="Group 13" o:spid="_x0000_s1026" alt="Cover image on first page" style="position:absolute;margin-left:1.1pt;margin-top:-.15pt;width:439.2pt;height:504.85pt;z-index:-251656192"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3"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" adj="4655" fillcolor="#00a1df [3204]" stroked="f">
                        <v:fill opacity="32896f"/>
                      </v:shape>
                      <v:shape id="Hexagon 23" o:spid="_x0000_s1029" type="#_x0000_t9" style="position:absolute;left:2857;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" adj="4655" filled="f" strokecolor="#d1b72b [3205]"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" adj="4656" fillcolor="#00a1df [3204]" stroked="f">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" adj="4654" filled="f" strokecolor="#d1b72b [3205]" strokeweight="1pt"/>
                    </v:group>
                  </w:pict>
                </mc:Fallback>
              </mc:AlternateContent>
            </w:r>
          </w:p>
        </w:tc>
      </w:tr>
      <w:tr w:rsidR="004B6C67" w14:paraId="70EBF644" w14:textId="77777777" w:rsidTr="00737A6B">
        <w:trPr>
          <w:trHeight w:val="450"/>
        </w:trPr>
        <w:tc>
          <w:tcPr>
            <w:tcW w:w="810" w:type="dxa"/>
            <w:vAlign w:val="bottom"/>
          </w:tcPr>
          <w:p w14:paraId="33A4BE53" w14:textId="77777777" w:rsidR="004B6C67" w:rsidRPr="00C36D8A" w:rsidRDefault="004B6C67" w:rsidP="00737A6B">
            <w:pPr>
              <w:pStyle w:val="NoSpacing"/>
            </w:pPr>
          </w:p>
        </w:tc>
        <w:tc>
          <w:tcPr>
            <w:tcW w:w="1664" w:type="dxa"/>
            <w:vAlign w:val="bottom"/>
          </w:tcPr>
          <w:p w14:paraId="522649D9" w14:textId="77777777" w:rsidR="004B6C67" w:rsidRPr="00C36D8A" w:rsidRDefault="004B6C67" w:rsidP="00737A6B">
            <w:pPr>
              <w:pStyle w:val="NoSpacing"/>
            </w:pPr>
          </w:p>
        </w:tc>
        <w:tc>
          <w:tcPr>
            <w:tcW w:w="9046" w:type="dxa"/>
            <w:gridSpan w:val="3"/>
            <w:vMerge/>
            <w:vAlign w:val="bottom"/>
          </w:tcPr>
          <w:p w14:paraId="21EBDF8D" w14:textId="77777777" w:rsidR="004B6C67" w:rsidRDefault="004B6C67" w:rsidP="00737A6B">
            <w:pPr>
              <w:pStyle w:val="NoSpacing"/>
            </w:pPr>
          </w:p>
        </w:tc>
      </w:tr>
      <w:tr w:rsidR="004B6C67" w:rsidRPr="00682EC8" w14:paraId="396C7F2B" w14:textId="77777777" w:rsidTr="00737A6B">
        <w:trPr>
          <w:trHeight w:val="53"/>
        </w:trPr>
        <w:tc>
          <w:tcPr>
            <w:tcW w:w="810" w:type="dxa"/>
            <w:shd w:val="clear" w:color="auto" w:fill="D1B72B" w:themeFill="accent2"/>
            <w:vAlign w:val="bottom"/>
          </w:tcPr>
          <w:p w14:paraId="27538AF0" w14:textId="77777777" w:rsidR="004B6C67" w:rsidRPr="00682EC8" w:rsidRDefault="004B6C67" w:rsidP="00737A6B">
            <w:pPr>
              <w:pStyle w:val="NoSpacing"/>
              <w:rPr>
                <w:sz w:val="8"/>
              </w:rPr>
            </w:pPr>
          </w:p>
        </w:tc>
        <w:tc>
          <w:tcPr>
            <w:tcW w:w="1664" w:type="dxa"/>
            <w:vAlign w:val="bottom"/>
          </w:tcPr>
          <w:p w14:paraId="4B05D2F5" w14:textId="77777777" w:rsidR="004B6C67" w:rsidRPr="00682EC8" w:rsidRDefault="004B6C67" w:rsidP="00737A6B">
            <w:pPr>
              <w:pStyle w:val="NoSpacing"/>
              <w:rPr>
                <w:sz w:val="8"/>
              </w:rPr>
            </w:pPr>
          </w:p>
        </w:tc>
        <w:tc>
          <w:tcPr>
            <w:tcW w:w="9046" w:type="dxa"/>
            <w:gridSpan w:val="3"/>
            <w:vMerge/>
            <w:vAlign w:val="bottom"/>
          </w:tcPr>
          <w:p w14:paraId="397ADC91" w14:textId="77777777" w:rsidR="004B6C67" w:rsidRPr="00682EC8" w:rsidRDefault="004B6C67" w:rsidP="00737A6B">
            <w:pPr>
              <w:pStyle w:val="NoSpacing"/>
              <w:rPr>
                <w:sz w:val="8"/>
              </w:rPr>
            </w:pPr>
          </w:p>
        </w:tc>
      </w:tr>
      <w:tr w:rsidR="004B6C67" w14:paraId="1B213A88" w14:textId="77777777" w:rsidTr="00737A6B">
        <w:trPr>
          <w:trHeight w:val="3150"/>
        </w:trPr>
        <w:tc>
          <w:tcPr>
            <w:tcW w:w="2474" w:type="dxa"/>
            <w:gridSpan w:val="2"/>
            <w:vAlign w:val="bottom"/>
          </w:tcPr>
          <w:p w14:paraId="12575BF5" w14:textId="537A1406" w:rsidR="004B6C67" w:rsidRDefault="004B6C67" w:rsidP="00737A6B">
            <w:pPr>
              <w:pStyle w:val="Heading1"/>
            </w:pPr>
            <w:bookmarkStart w:id="1" w:name="_Toc8586889"/>
            <w:bookmarkStart w:id="2" w:name="_Toc8590647"/>
            <w:bookmarkStart w:id="3" w:name="_Toc11157643"/>
            <w:bookmarkStart w:id="4" w:name="_Toc17295737"/>
            <w:bookmarkStart w:id="5" w:name="_Toc17360519"/>
            <w:bookmarkStart w:id="6" w:name="_Toc17378678"/>
            <w:bookmarkStart w:id="7" w:name="_Toc17378726"/>
            <w:bookmarkStart w:id="8" w:name="_Toc17711051"/>
            <w:bookmarkStart w:id="9" w:name="_Toc17808192"/>
            <w:bookmarkStart w:id="10" w:name="_Toc17905989"/>
            <w:bookmarkStart w:id="11" w:name="_Toc17929269"/>
            <w:bookmarkStart w:id="12" w:name="_Toc85633683"/>
            <w:bookmarkStart w:id="13" w:name="_Toc85643167"/>
            <w:bookmarkStart w:id="14" w:name="_Toc86062255"/>
            <w:bookmarkStart w:id="15" w:name="_Toc109082901"/>
            <w:bookmarkStart w:id="16" w:name="_Toc109083484"/>
            <w:bookmarkStart w:id="17" w:name="_Toc109121359"/>
            <w:bookmarkStart w:id="18" w:name="_Toc109122261"/>
            <w:bookmarkStart w:id="19" w:name="_Toc109123193"/>
            <w:bookmarkStart w:id="20" w:name="_Toc109126810"/>
            <w:bookmarkStart w:id="21" w:name="_Toc109132797"/>
            <w:bookmarkStart w:id="22" w:name="_Toc109132889"/>
            <w:bookmarkStart w:id="23" w:name="_Toc109397301"/>
            <w:bookmarkStart w:id="24" w:name="_Toc109402930"/>
            <w:bookmarkStart w:id="25" w:name="_Toc109662867"/>
            <w:bookmarkStart w:id="26" w:name="_Toc109996086"/>
            <w:bookmarkStart w:id="27" w:name="_Toc110001318"/>
            <w:bookmarkStart w:id="28" w:name="_Toc110001337"/>
            <w:r>
              <w:t>V.</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A10AD8">
              <w:t>3</w:t>
            </w:r>
            <w:bookmarkEnd w:id="26"/>
            <w:bookmarkEnd w:id="27"/>
            <w:bookmarkEnd w:id="28"/>
          </w:p>
        </w:tc>
        <w:tc>
          <w:tcPr>
            <w:tcW w:w="9046" w:type="dxa"/>
            <w:gridSpan w:val="3"/>
            <w:vMerge/>
            <w:vAlign w:val="bottom"/>
          </w:tcPr>
          <w:p w14:paraId="3C6F767C" w14:textId="77777777" w:rsidR="004B6C67" w:rsidRDefault="004B6C67" w:rsidP="00737A6B"/>
        </w:tc>
      </w:tr>
      <w:tr w:rsidR="004B6C67" w14:paraId="070E82FB" w14:textId="77777777" w:rsidTr="00737A6B">
        <w:trPr>
          <w:trHeight w:val="4464"/>
        </w:trPr>
        <w:tc>
          <w:tcPr>
            <w:tcW w:w="3150" w:type="dxa"/>
            <w:gridSpan w:val="3"/>
          </w:tcPr>
          <w:p w14:paraId="3CF5525B" w14:textId="77777777" w:rsidR="004B6C67" w:rsidRDefault="004B6C67" w:rsidP="00737A6B">
            <w:pPr>
              <w:pStyle w:val="TOC1"/>
            </w:pPr>
            <w:r>
              <w:t>TESTED ON</w:t>
            </w:r>
          </w:p>
          <w:p w14:paraId="2A654BB2" w14:textId="77777777" w:rsidR="004B6C67" w:rsidRDefault="004B6C67" w:rsidP="004B6C67">
            <w:pPr>
              <w:pStyle w:val="ListParagraph"/>
              <w:numPr>
                <w:ilvl w:val="0"/>
                <w:numId w:val="1"/>
              </w:numPr>
              <w:ind w:left="504"/>
            </w:pPr>
            <w:r>
              <w:t>SYBASE ASE 16</w:t>
            </w:r>
          </w:p>
          <w:p w14:paraId="275B6202" w14:textId="5141E7CF" w:rsidR="004B6C67" w:rsidRPr="004B6C67" w:rsidRDefault="004B6C67" w:rsidP="004B6C67">
            <w:pPr>
              <w:pStyle w:val="TOC1"/>
            </w:pPr>
            <w:r>
              <w:t>Last Updated on</w:t>
            </w:r>
          </w:p>
          <w:p w14:paraId="2D1439F3" w14:textId="509416EE" w:rsidR="004B6C67" w:rsidRDefault="005E39DE" w:rsidP="00742C01">
            <w:pPr>
              <w:pStyle w:val="TOC2"/>
              <w:numPr>
                <w:ilvl w:val="0"/>
                <w:numId w:val="1"/>
              </w:numPr>
              <w:rPr>
                <w:rStyle w:val="Hyperlink"/>
              </w:rPr>
            </w:pPr>
            <w:r>
              <w:t>2</w:t>
            </w:r>
            <w:r w:rsidR="0001495B">
              <w:t>9</w:t>
            </w:r>
            <w:r w:rsidR="004B6C67" w:rsidRPr="004B6C67">
              <w:t>.07.2022</w:t>
            </w:r>
          </w:p>
          <w:p w14:paraId="7BFFDE97" w14:textId="77777777" w:rsidR="004B6C67" w:rsidRDefault="004B6C67" w:rsidP="00737A6B"/>
          <w:p w14:paraId="220B335B" w14:textId="77777777" w:rsidR="004B6C67" w:rsidRDefault="004B6C67" w:rsidP="00737A6B"/>
          <w:p w14:paraId="22BDDE23" w14:textId="77777777" w:rsidR="004B6C67" w:rsidRDefault="004B6C67" w:rsidP="00737A6B"/>
          <w:p w14:paraId="68FFA168" w14:textId="77777777" w:rsidR="004B6C67" w:rsidRDefault="004B6C67" w:rsidP="00737A6B"/>
          <w:p w14:paraId="32413BF2" w14:textId="77777777" w:rsidR="004B6C67" w:rsidRDefault="004B6C67" w:rsidP="00737A6B"/>
          <w:p w14:paraId="651C0791" w14:textId="77777777" w:rsidR="004B6C67" w:rsidRDefault="004B6C67" w:rsidP="00737A6B"/>
          <w:p w14:paraId="65EBDB97" w14:textId="77777777" w:rsidR="004B6C67" w:rsidRDefault="004B6C67" w:rsidP="00737A6B"/>
          <w:p w14:paraId="47C83A8B" w14:textId="77777777" w:rsidR="004B6C67" w:rsidRDefault="004B6C67" w:rsidP="00737A6B"/>
          <w:p w14:paraId="695FC9DD" w14:textId="77777777" w:rsidR="004B6C67" w:rsidRDefault="004B6C67" w:rsidP="00737A6B"/>
          <w:p w14:paraId="3A6D6C6F" w14:textId="77777777" w:rsidR="004B6C67" w:rsidRDefault="004B6C67" w:rsidP="00737A6B"/>
          <w:p w14:paraId="31DFF191" w14:textId="1AD00C1D" w:rsidR="004B6C67" w:rsidRPr="00EA1D83" w:rsidRDefault="004B6C67" w:rsidP="00737A6B"/>
        </w:tc>
        <w:tc>
          <w:tcPr>
            <w:tcW w:w="630" w:type="dxa"/>
          </w:tcPr>
          <w:p w14:paraId="774318E5" w14:textId="77777777" w:rsidR="004B6C67" w:rsidRDefault="004B6C67" w:rsidP="00737A6B"/>
        </w:tc>
        <w:tc>
          <w:tcPr>
            <w:tcW w:w="7740" w:type="dxa"/>
          </w:tcPr>
          <w:p w14:paraId="641F057F" w14:textId="77777777" w:rsidR="004B6C67" w:rsidRPr="0065723F" w:rsidRDefault="004B6C67" w:rsidP="00737A6B">
            <w:pPr>
              <w:pStyle w:val="Title"/>
            </w:pPr>
            <w:bookmarkStart w:id="29" w:name="_Toc8586890"/>
            <w:bookmarkStart w:id="30" w:name="_Toc8590648"/>
            <w:bookmarkStart w:id="31" w:name="_Toc11157644"/>
            <w:bookmarkStart w:id="32" w:name="_Toc17295738"/>
            <w:bookmarkStart w:id="33" w:name="_Toc17360520"/>
            <w:bookmarkStart w:id="34" w:name="_Toc17378679"/>
            <w:bookmarkStart w:id="35" w:name="_Toc17378727"/>
            <w:bookmarkStart w:id="36" w:name="_Toc17711052"/>
            <w:bookmarkStart w:id="37" w:name="_Toc17808193"/>
            <w:bookmarkStart w:id="38" w:name="_Toc17905990"/>
            <w:bookmarkStart w:id="39" w:name="_Toc17929270"/>
            <w:bookmarkEnd w:id="29"/>
            <w:bookmarkEnd w:id="30"/>
            <w:bookmarkEnd w:id="31"/>
            <w:bookmarkEnd w:id="32"/>
            <w:bookmarkEnd w:id="33"/>
            <w:bookmarkEnd w:id="34"/>
            <w:bookmarkEnd w:id="35"/>
            <w:bookmarkEnd w:id="36"/>
            <w:bookmarkEnd w:id="37"/>
            <w:bookmarkEnd w:id="38"/>
            <w:bookmarkEnd w:id="39"/>
          </w:p>
          <w:p w14:paraId="1522C02B" w14:textId="77777777" w:rsidR="004B6C67" w:rsidRPr="0065723F" w:rsidRDefault="004B6C67" w:rsidP="00737A6B">
            <w:pPr>
              <w:pStyle w:val="Title"/>
            </w:pPr>
          </w:p>
          <w:p w14:paraId="7132DBBA" w14:textId="77777777" w:rsidR="004B6C67" w:rsidRPr="0065723F" w:rsidRDefault="004B6C67" w:rsidP="00737A6B">
            <w:pPr>
              <w:pStyle w:val="Title"/>
            </w:pPr>
          </w:p>
          <w:p w14:paraId="472471EB" w14:textId="77777777" w:rsidR="004B6C67" w:rsidRPr="0065723F" w:rsidRDefault="004B6C67" w:rsidP="00737A6B">
            <w:pPr>
              <w:pStyle w:val="Title"/>
            </w:pPr>
          </w:p>
          <w:p w14:paraId="5C332E3E" w14:textId="77777777" w:rsidR="004B6C67" w:rsidRPr="0065723F" w:rsidRDefault="004B6C67" w:rsidP="00737A6B">
            <w:pPr>
              <w:pStyle w:val="Title"/>
            </w:pPr>
          </w:p>
          <w:p w14:paraId="3281F39D" w14:textId="0A1D6303" w:rsidR="004B6C67" w:rsidRPr="0065723F" w:rsidRDefault="004B6C67" w:rsidP="00820D39">
            <w:pPr>
              <w:pStyle w:val="Heading1"/>
              <w:jc w:val="center"/>
            </w:pPr>
            <w:bookmarkStart w:id="40" w:name="_Toc109082902"/>
            <w:bookmarkStart w:id="41" w:name="_Toc109083485"/>
            <w:bookmarkStart w:id="42" w:name="_Toc109121360"/>
            <w:bookmarkStart w:id="43" w:name="_Toc109122262"/>
            <w:bookmarkStart w:id="44" w:name="_Toc109123194"/>
            <w:bookmarkStart w:id="45" w:name="_Toc109126811"/>
            <w:bookmarkStart w:id="46" w:name="_Toc109132798"/>
            <w:bookmarkStart w:id="47" w:name="_Toc109132890"/>
            <w:bookmarkStart w:id="48" w:name="_Toc109662868"/>
            <w:bookmarkStart w:id="49" w:name="_Toc109996087"/>
            <w:bookmarkStart w:id="50" w:name="_Toc110001319"/>
            <w:bookmarkStart w:id="51" w:name="_Toc110001338"/>
            <w:r>
              <w:t>User Guide</w:t>
            </w:r>
            <w:bookmarkEnd w:id="40"/>
            <w:bookmarkEnd w:id="41"/>
            <w:bookmarkEnd w:id="42"/>
            <w:bookmarkEnd w:id="43"/>
            <w:bookmarkEnd w:id="44"/>
            <w:bookmarkEnd w:id="45"/>
            <w:bookmarkEnd w:id="46"/>
            <w:bookmarkEnd w:id="47"/>
            <w:bookmarkEnd w:id="48"/>
            <w:bookmarkEnd w:id="49"/>
            <w:bookmarkEnd w:id="50"/>
            <w:bookmarkEnd w:id="51"/>
          </w:p>
          <w:p w14:paraId="43140E0C" w14:textId="3F5538C8" w:rsidR="004B6C67" w:rsidRDefault="004B6C67" w:rsidP="00820D39">
            <w:pPr>
              <w:jc w:val="center"/>
              <w:rPr>
                <w:b/>
                <w:bCs/>
                <w:i/>
                <w:iCs/>
                <w:szCs w:val="24"/>
              </w:rPr>
            </w:pPr>
            <w:r>
              <w:rPr>
                <w:szCs w:val="24"/>
              </w:rPr>
              <w:t>The document outlines the user experience delivered by the product, which is use</w:t>
            </w:r>
            <w:r w:rsidR="002F35D7">
              <w:rPr>
                <w:szCs w:val="24"/>
              </w:rPr>
              <w:t>d</w:t>
            </w:r>
            <w:r>
              <w:rPr>
                <w:szCs w:val="24"/>
              </w:rPr>
              <w:t xml:space="preserve"> to create and manage employee access and HR data.</w:t>
            </w:r>
          </w:p>
          <w:p w14:paraId="736BBBBF" w14:textId="77777777" w:rsidR="004B6C67" w:rsidRPr="002F35D7" w:rsidRDefault="004B6C67" w:rsidP="00737A6B">
            <w:pPr>
              <w:rPr>
                <w:lang w:val="bg-BG"/>
              </w:rPr>
            </w:pPr>
          </w:p>
        </w:tc>
      </w:tr>
    </w:tbl>
    <w:sdt>
      <w:sdtPr>
        <w:rPr>
          <w:rFonts w:ascii="Calibri" w:eastAsia="Calibri" w:hAnsi="Calibri" w:cs="Times New Roman"/>
          <w:b w:val="0"/>
          <w:bCs/>
          <w:caps w:val="0"/>
          <w:noProof/>
          <w:color w:val="auto"/>
          <w:spacing w:val="0"/>
          <w:sz w:val="22"/>
          <w:szCs w:val="22"/>
          <w:lang w:val="de-DE"/>
        </w:rPr>
        <w:id w:val="2093970595"/>
        <w:docPartObj>
          <w:docPartGallery w:val="Table of Contents"/>
          <w:docPartUnique/>
        </w:docPartObj>
      </w:sdtPr>
      <w:sdtEndPr>
        <w:rPr>
          <w:rFonts w:asciiTheme="minorHAnsi" w:eastAsiaTheme="minorEastAsia" w:hAnsiTheme="minorHAnsi" w:cstheme="minorBidi"/>
          <w:bCs w:val="0"/>
          <w:sz w:val="24"/>
          <w:szCs w:val="20"/>
          <w:lang w:val="en-US"/>
        </w:rPr>
      </w:sdtEndPr>
      <w:sdtContent>
        <w:p w14:paraId="3E9DF9C7" w14:textId="77777777" w:rsidR="00CC5EE8" w:rsidRDefault="00DF2F54" w:rsidP="004B6C67">
          <w:pPr>
            <w:pStyle w:val="TOCHeading"/>
            <w:rPr>
              <w:noProof/>
            </w:rPr>
          </w:pPr>
          <w:r>
            <w:t>Contents</w:t>
          </w:r>
          <w:r>
            <w:rPr>
              <w:sz w:val="28"/>
              <w:szCs w:val="28"/>
            </w:rPr>
            <w:fldChar w:fldCharType="begin"/>
          </w:r>
          <w:r>
            <w:instrText xml:space="preserve"> TOC \o "1-3" \h \z \u </w:instrText>
          </w:r>
          <w:r>
            <w:rPr>
              <w:sz w:val="28"/>
              <w:szCs w:val="28"/>
            </w:rPr>
            <w:fldChar w:fldCharType="separate"/>
          </w:r>
        </w:p>
        <w:p w14:paraId="0075F3F4" w14:textId="6C0F3BA6" w:rsidR="00CC5EE8" w:rsidRDefault="00CC5EE8">
          <w:pPr>
            <w:pStyle w:val="TOC1"/>
            <w:rPr>
              <w:b w:val="0"/>
              <w:sz w:val="22"/>
              <w:szCs w:val="22"/>
              <w:lang w:eastAsia="en-US"/>
            </w:rPr>
          </w:pPr>
          <w:hyperlink w:anchor="_Toc110001339" w:history="1">
            <w:r w:rsidRPr="00F769BE">
              <w:rPr>
                <w:rStyle w:val="Hyperlink"/>
              </w:rPr>
              <w:t>Changes</w:t>
            </w:r>
            <w:r>
              <w:rPr>
                <w:webHidden/>
              </w:rPr>
              <w:tab/>
            </w:r>
            <w:r>
              <w:rPr>
                <w:webHidden/>
              </w:rPr>
              <w:fldChar w:fldCharType="begin"/>
            </w:r>
            <w:r>
              <w:rPr>
                <w:webHidden/>
              </w:rPr>
              <w:instrText xml:space="preserve"> PAGEREF _Toc110001339 \h </w:instrText>
            </w:r>
            <w:r>
              <w:rPr>
                <w:webHidden/>
              </w:rPr>
            </w:r>
            <w:r>
              <w:rPr>
                <w:webHidden/>
              </w:rPr>
              <w:fldChar w:fldCharType="separate"/>
            </w:r>
            <w:r>
              <w:rPr>
                <w:webHidden/>
              </w:rPr>
              <w:t>2</w:t>
            </w:r>
            <w:r>
              <w:rPr>
                <w:webHidden/>
              </w:rPr>
              <w:fldChar w:fldCharType="end"/>
            </w:r>
          </w:hyperlink>
        </w:p>
        <w:p w14:paraId="481C8712" w14:textId="06E316D9" w:rsidR="00CC5EE8" w:rsidRDefault="00CC5EE8">
          <w:pPr>
            <w:pStyle w:val="TOC1"/>
            <w:rPr>
              <w:b w:val="0"/>
              <w:sz w:val="22"/>
              <w:szCs w:val="22"/>
              <w:lang w:eastAsia="en-US"/>
            </w:rPr>
          </w:pPr>
          <w:hyperlink w:anchor="_Toc110001340" w:history="1">
            <w:r w:rsidRPr="00F769BE">
              <w:rPr>
                <w:rStyle w:val="Hyperlink"/>
              </w:rPr>
              <w:t>1.Overview</w:t>
            </w:r>
            <w:r>
              <w:rPr>
                <w:webHidden/>
              </w:rPr>
              <w:tab/>
            </w:r>
            <w:r>
              <w:rPr>
                <w:webHidden/>
              </w:rPr>
              <w:fldChar w:fldCharType="begin"/>
            </w:r>
            <w:r>
              <w:rPr>
                <w:webHidden/>
              </w:rPr>
              <w:instrText xml:space="preserve"> PAGEREF _Toc110001340 \h </w:instrText>
            </w:r>
            <w:r>
              <w:rPr>
                <w:webHidden/>
              </w:rPr>
            </w:r>
            <w:r>
              <w:rPr>
                <w:webHidden/>
              </w:rPr>
              <w:fldChar w:fldCharType="separate"/>
            </w:r>
            <w:r>
              <w:rPr>
                <w:webHidden/>
              </w:rPr>
              <w:t>2</w:t>
            </w:r>
            <w:r>
              <w:rPr>
                <w:webHidden/>
              </w:rPr>
              <w:fldChar w:fldCharType="end"/>
            </w:r>
          </w:hyperlink>
        </w:p>
        <w:p w14:paraId="0976968F" w14:textId="04F7B43C" w:rsidR="00CC5EE8" w:rsidRDefault="00CC5EE8">
          <w:pPr>
            <w:pStyle w:val="TOC2"/>
            <w:rPr>
              <w:sz w:val="22"/>
              <w:szCs w:val="22"/>
              <w:lang w:eastAsia="en-US"/>
            </w:rPr>
          </w:pPr>
          <w:hyperlink w:anchor="_Toc110001341" w:history="1">
            <w:r w:rsidRPr="00F769BE">
              <w:rPr>
                <w:rStyle w:val="Hyperlink"/>
                <w:shd w:val="clear" w:color="auto" w:fill="FFFFFF"/>
              </w:rPr>
              <w:t>1.1 What Are Roles And Privileges</w:t>
            </w:r>
            <w:r>
              <w:rPr>
                <w:webHidden/>
              </w:rPr>
              <w:tab/>
            </w:r>
            <w:r>
              <w:rPr>
                <w:webHidden/>
              </w:rPr>
              <w:fldChar w:fldCharType="begin"/>
            </w:r>
            <w:r>
              <w:rPr>
                <w:webHidden/>
              </w:rPr>
              <w:instrText xml:space="preserve"> PAGEREF _Toc110001341 \h </w:instrText>
            </w:r>
            <w:r>
              <w:rPr>
                <w:webHidden/>
              </w:rPr>
            </w:r>
            <w:r>
              <w:rPr>
                <w:webHidden/>
              </w:rPr>
              <w:fldChar w:fldCharType="separate"/>
            </w:r>
            <w:r>
              <w:rPr>
                <w:webHidden/>
              </w:rPr>
              <w:t>3</w:t>
            </w:r>
            <w:r>
              <w:rPr>
                <w:webHidden/>
              </w:rPr>
              <w:fldChar w:fldCharType="end"/>
            </w:r>
          </w:hyperlink>
        </w:p>
        <w:p w14:paraId="257AA2CC" w14:textId="28CBA554" w:rsidR="00CC5EE8" w:rsidRDefault="00CC5EE8">
          <w:pPr>
            <w:pStyle w:val="TOC2"/>
            <w:rPr>
              <w:sz w:val="22"/>
              <w:szCs w:val="22"/>
              <w:lang w:eastAsia="en-US"/>
            </w:rPr>
          </w:pPr>
          <w:hyperlink w:anchor="_Toc110001342" w:history="1">
            <w:r w:rsidRPr="00F769BE">
              <w:rPr>
                <w:rStyle w:val="Hyperlink"/>
              </w:rPr>
              <w:t>1.2 HTTP Requests</w:t>
            </w:r>
            <w:r>
              <w:rPr>
                <w:webHidden/>
              </w:rPr>
              <w:tab/>
            </w:r>
            <w:r>
              <w:rPr>
                <w:webHidden/>
              </w:rPr>
              <w:fldChar w:fldCharType="begin"/>
            </w:r>
            <w:r>
              <w:rPr>
                <w:webHidden/>
              </w:rPr>
              <w:instrText xml:space="preserve"> PAGEREF _Toc110001342 \h </w:instrText>
            </w:r>
            <w:r>
              <w:rPr>
                <w:webHidden/>
              </w:rPr>
            </w:r>
            <w:r>
              <w:rPr>
                <w:webHidden/>
              </w:rPr>
              <w:fldChar w:fldCharType="separate"/>
            </w:r>
            <w:r>
              <w:rPr>
                <w:webHidden/>
              </w:rPr>
              <w:t>3</w:t>
            </w:r>
            <w:r>
              <w:rPr>
                <w:webHidden/>
              </w:rPr>
              <w:fldChar w:fldCharType="end"/>
            </w:r>
          </w:hyperlink>
        </w:p>
        <w:p w14:paraId="6CC44473" w14:textId="6D73697F" w:rsidR="00CC5EE8" w:rsidRDefault="00CC5EE8">
          <w:pPr>
            <w:pStyle w:val="TOC1"/>
            <w:rPr>
              <w:b w:val="0"/>
              <w:sz w:val="22"/>
              <w:szCs w:val="22"/>
              <w:lang w:eastAsia="en-US"/>
            </w:rPr>
          </w:pPr>
          <w:hyperlink w:anchor="_Toc110001343" w:history="1">
            <w:r w:rsidRPr="00F769BE">
              <w:rPr>
                <w:rStyle w:val="Hyperlink"/>
              </w:rPr>
              <w:t>2 Core Info</w:t>
            </w:r>
            <w:r w:rsidRPr="00F769BE">
              <w:rPr>
                <w:rStyle w:val="Hyperlink"/>
              </w:rPr>
              <w:t>r</w:t>
            </w:r>
            <w:r w:rsidRPr="00F769BE">
              <w:rPr>
                <w:rStyle w:val="Hyperlink"/>
              </w:rPr>
              <w:t>mation</w:t>
            </w:r>
            <w:r>
              <w:rPr>
                <w:webHidden/>
              </w:rPr>
              <w:tab/>
            </w:r>
            <w:r>
              <w:rPr>
                <w:webHidden/>
              </w:rPr>
              <w:fldChar w:fldCharType="begin"/>
            </w:r>
            <w:r>
              <w:rPr>
                <w:webHidden/>
              </w:rPr>
              <w:instrText xml:space="preserve"> PAGEREF _Toc110001343 \h </w:instrText>
            </w:r>
            <w:r>
              <w:rPr>
                <w:webHidden/>
              </w:rPr>
            </w:r>
            <w:r>
              <w:rPr>
                <w:webHidden/>
              </w:rPr>
              <w:fldChar w:fldCharType="separate"/>
            </w:r>
            <w:r>
              <w:rPr>
                <w:webHidden/>
              </w:rPr>
              <w:t>4</w:t>
            </w:r>
            <w:r>
              <w:rPr>
                <w:webHidden/>
              </w:rPr>
              <w:fldChar w:fldCharType="end"/>
            </w:r>
          </w:hyperlink>
        </w:p>
        <w:p w14:paraId="4082CF89" w14:textId="36458777" w:rsidR="00CC5EE8" w:rsidRDefault="00CC5EE8">
          <w:pPr>
            <w:pStyle w:val="TOC1"/>
            <w:rPr>
              <w:b w:val="0"/>
              <w:sz w:val="22"/>
              <w:szCs w:val="22"/>
              <w:lang w:eastAsia="en-US"/>
            </w:rPr>
          </w:pPr>
          <w:hyperlink w:anchor="_Toc110001344" w:history="1">
            <w:r w:rsidRPr="00F769BE">
              <w:rPr>
                <w:rStyle w:val="Hyperlink"/>
              </w:rPr>
              <w:t>3.Functionality Overview</w:t>
            </w:r>
            <w:r>
              <w:rPr>
                <w:webHidden/>
              </w:rPr>
              <w:tab/>
            </w:r>
            <w:r>
              <w:rPr>
                <w:webHidden/>
              </w:rPr>
              <w:fldChar w:fldCharType="begin"/>
            </w:r>
            <w:r>
              <w:rPr>
                <w:webHidden/>
              </w:rPr>
              <w:instrText xml:space="preserve"> PAGEREF _Toc110001344 \h </w:instrText>
            </w:r>
            <w:r>
              <w:rPr>
                <w:webHidden/>
              </w:rPr>
            </w:r>
            <w:r>
              <w:rPr>
                <w:webHidden/>
              </w:rPr>
              <w:fldChar w:fldCharType="separate"/>
            </w:r>
            <w:r>
              <w:rPr>
                <w:webHidden/>
              </w:rPr>
              <w:t>6</w:t>
            </w:r>
            <w:r>
              <w:rPr>
                <w:webHidden/>
              </w:rPr>
              <w:fldChar w:fldCharType="end"/>
            </w:r>
          </w:hyperlink>
        </w:p>
        <w:p w14:paraId="75609A00" w14:textId="5B75FB80" w:rsidR="00CC5EE8" w:rsidRDefault="00CC5EE8">
          <w:pPr>
            <w:pStyle w:val="TOC2"/>
            <w:rPr>
              <w:sz w:val="22"/>
              <w:szCs w:val="22"/>
              <w:lang w:eastAsia="en-US"/>
            </w:rPr>
          </w:pPr>
          <w:hyperlink w:anchor="_Toc110001345" w:history="1">
            <w:r w:rsidRPr="00F769BE">
              <w:rPr>
                <w:rStyle w:val="Hyperlink"/>
              </w:rPr>
              <w:t>3.1 Show</w:t>
            </w:r>
            <w:r>
              <w:rPr>
                <w:webHidden/>
              </w:rPr>
              <w:tab/>
            </w:r>
            <w:r>
              <w:rPr>
                <w:webHidden/>
              </w:rPr>
              <w:fldChar w:fldCharType="begin"/>
            </w:r>
            <w:r>
              <w:rPr>
                <w:webHidden/>
              </w:rPr>
              <w:instrText xml:space="preserve"> PAGEREF _Toc110001345 \h </w:instrText>
            </w:r>
            <w:r>
              <w:rPr>
                <w:webHidden/>
              </w:rPr>
            </w:r>
            <w:r>
              <w:rPr>
                <w:webHidden/>
              </w:rPr>
              <w:fldChar w:fldCharType="separate"/>
            </w:r>
            <w:r>
              <w:rPr>
                <w:webHidden/>
              </w:rPr>
              <w:t>6</w:t>
            </w:r>
            <w:r>
              <w:rPr>
                <w:webHidden/>
              </w:rPr>
              <w:fldChar w:fldCharType="end"/>
            </w:r>
          </w:hyperlink>
        </w:p>
        <w:p w14:paraId="1600ED09" w14:textId="4E8F44E4" w:rsidR="00CC5EE8" w:rsidRDefault="00CC5EE8">
          <w:pPr>
            <w:pStyle w:val="TOC2"/>
            <w:rPr>
              <w:sz w:val="22"/>
              <w:szCs w:val="22"/>
              <w:lang w:eastAsia="en-US"/>
            </w:rPr>
          </w:pPr>
          <w:hyperlink w:anchor="_Toc110001346" w:history="1">
            <w:r w:rsidRPr="00F769BE">
              <w:rPr>
                <w:rStyle w:val="Hyperlink"/>
              </w:rPr>
              <w:t>3.2 Add</w:t>
            </w:r>
            <w:r>
              <w:rPr>
                <w:webHidden/>
              </w:rPr>
              <w:tab/>
            </w:r>
            <w:r>
              <w:rPr>
                <w:webHidden/>
              </w:rPr>
              <w:fldChar w:fldCharType="begin"/>
            </w:r>
            <w:r>
              <w:rPr>
                <w:webHidden/>
              </w:rPr>
              <w:instrText xml:space="preserve"> PAGEREF _Toc110001346 \h </w:instrText>
            </w:r>
            <w:r>
              <w:rPr>
                <w:webHidden/>
              </w:rPr>
            </w:r>
            <w:r>
              <w:rPr>
                <w:webHidden/>
              </w:rPr>
              <w:fldChar w:fldCharType="separate"/>
            </w:r>
            <w:r>
              <w:rPr>
                <w:webHidden/>
              </w:rPr>
              <w:t>9</w:t>
            </w:r>
            <w:r>
              <w:rPr>
                <w:webHidden/>
              </w:rPr>
              <w:fldChar w:fldCharType="end"/>
            </w:r>
          </w:hyperlink>
        </w:p>
        <w:p w14:paraId="3C922FA3" w14:textId="6C5D30E2" w:rsidR="00CC5EE8" w:rsidRDefault="00CC5EE8">
          <w:pPr>
            <w:pStyle w:val="TOC2"/>
            <w:rPr>
              <w:sz w:val="22"/>
              <w:szCs w:val="22"/>
              <w:lang w:eastAsia="en-US"/>
            </w:rPr>
          </w:pPr>
          <w:hyperlink w:anchor="_Toc110001347" w:history="1">
            <w:r w:rsidRPr="00F769BE">
              <w:rPr>
                <w:rStyle w:val="Hyperlink"/>
              </w:rPr>
              <w:t>3.4 Modify</w:t>
            </w:r>
            <w:r>
              <w:rPr>
                <w:webHidden/>
              </w:rPr>
              <w:tab/>
            </w:r>
            <w:r>
              <w:rPr>
                <w:webHidden/>
              </w:rPr>
              <w:fldChar w:fldCharType="begin"/>
            </w:r>
            <w:r>
              <w:rPr>
                <w:webHidden/>
              </w:rPr>
              <w:instrText xml:space="preserve"> PAGEREF _Toc110001347 \h </w:instrText>
            </w:r>
            <w:r>
              <w:rPr>
                <w:webHidden/>
              </w:rPr>
            </w:r>
            <w:r>
              <w:rPr>
                <w:webHidden/>
              </w:rPr>
              <w:fldChar w:fldCharType="separate"/>
            </w:r>
            <w:r>
              <w:rPr>
                <w:webHidden/>
              </w:rPr>
              <w:t>12</w:t>
            </w:r>
            <w:r>
              <w:rPr>
                <w:webHidden/>
              </w:rPr>
              <w:fldChar w:fldCharType="end"/>
            </w:r>
          </w:hyperlink>
        </w:p>
        <w:p w14:paraId="4F3A50FD" w14:textId="0F870415" w:rsidR="00CC5EE8" w:rsidRDefault="00CC5EE8">
          <w:pPr>
            <w:pStyle w:val="TOC2"/>
            <w:rPr>
              <w:sz w:val="22"/>
              <w:szCs w:val="22"/>
              <w:lang w:eastAsia="en-US"/>
            </w:rPr>
          </w:pPr>
          <w:hyperlink w:anchor="_Toc110001348" w:history="1">
            <w:r w:rsidRPr="00F769BE">
              <w:rPr>
                <w:rStyle w:val="Hyperlink"/>
              </w:rPr>
              <w:t>3.5 Delete</w:t>
            </w:r>
            <w:r>
              <w:rPr>
                <w:webHidden/>
              </w:rPr>
              <w:tab/>
            </w:r>
            <w:r>
              <w:rPr>
                <w:webHidden/>
              </w:rPr>
              <w:fldChar w:fldCharType="begin"/>
            </w:r>
            <w:r>
              <w:rPr>
                <w:webHidden/>
              </w:rPr>
              <w:instrText xml:space="preserve"> PAGEREF _Toc110001348 \h </w:instrText>
            </w:r>
            <w:r>
              <w:rPr>
                <w:webHidden/>
              </w:rPr>
            </w:r>
            <w:r>
              <w:rPr>
                <w:webHidden/>
              </w:rPr>
              <w:fldChar w:fldCharType="separate"/>
            </w:r>
            <w:r>
              <w:rPr>
                <w:webHidden/>
              </w:rPr>
              <w:t>14</w:t>
            </w:r>
            <w:r>
              <w:rPr>
                <w:webHidden/>
              </w:rPr>
              <w:fldChar w:fldCharType="end"/>
            </w:r>
          </w:hyperlink>
        </w:p>
        <w:p w14:paraId="0B41CC69" w14:textId="64880A8C" w:rsidR="00CC5EE8" w:rsidRDefault="00CC5EE8">
          <w:pPr>
            <w:pStyle w:val="TOC2"/>
            <w:rPr>
              <w:sz w:val="22"/>
              <w:szCs w:val="22"/>
              <w:lang w:eastAsia="en-US"/>
            </w:rPr>
          </w:pPr>
          <w:hyperlink w:anchor="_Toc110001349" w:history="1">
            <w:r w:rsidRPr="00F769BE">
              <w:rPr>
                <w:rStyle w:val="Hyperlink"/>
              </w:rPr>
              <w:t>3.6 Manage Access</w:t>
            </w:r>
            <w:r>
              <w:rPr>
                <w:webHidden/>
              </w:rPr>
              <w:tab/>
            </w:r>
            <w:r>
              <w:rPr>
                <w:webHidden/>
              </w:rPr>
              <w:fldChar w:fldCharType="begin"/>
            </w:r>
            <w:r>
              <w:rPr>
                <w:webHidden/>
              </w:rPr>
              <w:instrText xml:space="preserve"> PAGEREF _Toc110001349 \h </w:instrText>
            </w:r>
            <w:r>
              <w:rPr>
                <w:webHidden/>
              </w:rPr>
            </w:r>
            <w:r>
              <w:rPr>
                <w:webHidden/>
              </w:rPr>
              <w:fldChar w:fldCharType="separate"/>
            </w:r>
            <w:r>
              <w:rPr>
                <w:webHidden/>
              </w:rPr>
              <w:t>15</w:t>
            </w:r>
            <w:r>
              <w:rPr>
                <w:webHidden/>
              </w:rPr>
              <w:fldChar w:fldCharType="end"/>
            </w:r>
          </w:hyperlink>
        </w:p>
        <w:p w14:paraId="7E1663E3" w14:textId="11B38B83" w:rsidR="00DF2F54" w:rsidRPr="004B6C67" w:rsidRDefault="00DF2F54" w:rsidP="00742C01">
          <w:pPr>
            <w:pStyle w:val="TOC2"/>
            <w:rPr>
              <w:sz w:val="22"/>
              <w:szCs w:val="22"/>
              <w:lang w:eastAsia="en-US"/>
            </w:rPr>
          </w:pPr>
          <w:r>
            <w:rPr>
              <w:b/>
              <w:bCs/>
            </w:rPr>
            <w:fldChar w:fldCharType="end"/>
          </w:r>
        </w:p>
      </w:sdtContent>
    </w:sdt>
    <w:p w14:paraId="6D019D65" w14:textId="77777777" w:rsidR="00F04EF7" w:rsidRDefault="00F04EF7" w:rsidP="00DF2F54">
      <w:pPr>
        <w:tabs>
          <w:tab w:val="left" w:pos="7082"/>
        </w:tabs>
        <w:spacing w:after="0" w:line="240" w:lineRule="auto"/>
      </w:pPr>
    </w:p>
    <w:p w14:paraId="3072C01F" w14:textId="1CEC9538" w:rsidR="00DF2F54" w:rsidRDefault="006C59F0" w:rsidP="007C7704">
      <w:pPr>
        <w:pStyle w:val="Heading1"/>
        <w:tabs>
          <w:tab w:val="left" w:pos="7668"/>
        </w:tabs>
      </w:pPr>
      <w:bookmarkStart w:id="52" w:name="_Toc110001339"/>
      <w:r>
        <w:t>Change</w:t>
      </w:r>
      <w:r w:rsidR="009D52B8">
        <w:t>s</w:t>
      </w:r>
      <w:bookmarkEnd w:id="52"/>
      <w:r w:rsidR="007C7704">
        <w:tab/>
      </w:r>
    </w:p>
    <w:bookmarkStart w:id="53" w:name="_Hlk109996647"/>
    <w:bookmarkStart w:id="54" w:name="_MON_1720600109"/>
    <w:bookmarkEnd w:id="54"/>
    <w:p w14:paraId="0AA1B2DE" w14:textId="79D075EE" w:rsidR="006C59F0" w:rsidRDefault="00255B6E" w:rsidP="009D52B8">
      <w:r>
        <w:object w:dxaOrig="13468" w:dyaOrig="2630" w14:anchorId="748FC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8pt;height:166.2pt" o:ole="">
            <v:imagedata r:id="rId14" o:title=""/>
          </v:shape>
          <o:OLEObject Type="Embed" ProgID="Excel.Sheet.12" ShapeID="_x0000_i1025" DrawAspect="Content" ObjectID="_1720614117" r:id="rId15"/>
        </w:object>
      </w:r>
      <w:bookmarkEnd w:id="53"/>
    </w:p>
    <w:p w14:paraId="00DE6166" w14:textId="77777777" w:rsidR="006C59F0" w:rsidRDefault="006C59F0" w:rsidP="00DF2F54">
      <w:pPr>
        <w:tabs>
          <w:tab w:val="left" w:pos="7082"/>
        </w:tabs>
        <w:spacing w:after="0" w:line="240" w:lineRule="auto"/>
        <w:rPr>
          <w:rFonts w:asciiTheme="majorHAnsi" w:eastAsiaTheme="majorEastAsia" w:hAnsiTheme="majorHAnsi" w:cstheme="majorBidi"/>
          <w:color w:val="0078A7" w:themeColor="accent1" w:themeShade="BF"/>
          <w:sz w:val="32"/>
          <w:szCs w:val="32"/>
        </w:rPr>
      </w:pPr>
    </w:p>
    <w:p w14:paraId="053ECBA1" w14:textId="4AE80DD3" w:rsidR="00775E4D" w:rsidRDefault="00CC5EE8" w:rsidP="00775E4D">
      <w:pPr>
        <w:pStyle w:val="Heading1"/>
      </w:pPr>
      <w:bookmarkStart w:id="55" w:name="_Toc109083486"/>
      <w:bookmarkStart w:id="56" w:name="_Toc110001340"/>
      <w:r>
        <w:t>1.</w:t>
      </w:r>
      <w:r w:rsidR="00251510">
        <w:t>Overview</w:t>
      </w:r>
      <w:bookmarkEnd w:id="55"/>
      <w:bookmarkEnd w:id="56"/>
    </w:p>
    <w:p w14:paraId="343A2FBF" w14:textId="333C7550" w:rsidR="00D06A71" w:rsidRPr="00D06A71" w:rsidRDefault="00820D39" w:rsidP="00A10AD8">
      <w:pPr>
        <w:ind w:firstLine="360"/>
        <w:jc w:val="left"/>
        <w:rPr>
          <w:sz w:val="28"/>
          <w:szCs w:val="28"/>
        </w:rPr>
      </w:pPr>
      <w:bookmarkStart w:id="57" w:name="_Hlk109995502"/>
      <w:r>
        <w:rPr>
          <w:sz w:val="28"/>
          <w:szCs w:val="28"/>
        </w:rPr>
        <w:t>This IDM project is a REST based product which is used to simplify the organization of employee identities and managing roles and privileges.</w:t>
      </w:r>
      <w:r w:rsidR="00523F7F">
        <w:rPr>
          <w:sz w:val="28"/>
          <w:szCs w:val="28"/>
        </w:rPr>
        <w:t xml:space="preserve"> With the current release the following functionalities are available:</w:t>
      </w:r>
    </w:p>
    <w:p w14:paraId="0B3EE21D" w14:textId="69388298" w:rsidR="00523F7F" w:rsidRDefault="00523F7F" w:rsidP="00523F7F">
      <w:pPr>
        <w:pStyle w:val="ListParagraph"/>
        <w:numPr>
          <w:ilvl w:val="0"/>
          <w:numId w:val="13"/>
        </w:numPr>
        <w:rPr>
          <w:sz w:val="28"/>
          <w:szCs w:val="28"/>
        </w:rPr>
      </w:pPr>
      <w:r>
        <w:rPr>
          <w:sz w:val="28"/>
          <w:szCs w:val="28"/>
        </w:rPr>
        <w:lastRenderedPageBreak/>
        <w:t>Creation and management of employees</w:t>
      </w:r>
    </w:p>
    <w:p w14:paraId="37F6EE8A" w14:textId="7AA88056" w:rsidR="00523F7F" w:rsidRDefault="00523F7F" w:rsidP="00523F7F">
      <w:pPr>
        <w:pStyle w:val="ListParagraph"/>
        <w:numPr>
          <w:ilvl w:val="0"/>
          <w:numId w:val="13"/>
        </w:numPr>
        <w:rPr>
          <w:sz w:val="28"/>
          <w:szCs w:val="28"/>
        </w:rPr>
      </w:pPr>
      <w:r>
        <w:rPr>
          <w:sz w:val="28"/>
          <w:szCs w:val="28"/>
        </w:rPr>
        <w:t>Creation and management of roles and privileges</w:t>
      </w:r>
    </w:p>
    <w:p w14:paraId="2D506146" w14:textId="37F20DBE" w:rsidR="00523F7F" w:rsidRDefault="00523F7F" w:rsidP="00523F7F">
      <w:pPr>
        <w:pStyle w:val="ListParagraph"/>
        <w:numPr>
          <w:ilvl w:val="0"/>
          <w:numId w:val="13"/>
        </w:numPr>
        <w:rPr>
          <w:sz w:val="28"/>
          <w:szCs w:val="28"/>
        </w:rPr>
      </w:pPr>
      <w:r>
        <w:rPr>
          <w:sz w:val="28"/>
          <w:szCs w:val="28"/>
        </w:rPr>
        <w:t xml:space="preserve">Assigning, </w:t>
      </w:r>
      <w:proofErr w:type="gramStart"/>
      <w:r>
        <w:rPr>
          <w:sz w:val="28"/>
          <w:szCs w:val="28"/>
        </w:rPr>
        <w:t>managing</w:t>
      </w:r>
      <w:proofErr w:type="gramEnd"/>
      <w:r w:rsidR="004B66E8">
        <w:rPr>
          <w:sz w:val="28"/>
          <w:szCs w:val="28"/>
        </w:rPr>
        <w:t xml:space="preserve"> </w:t>
      </w:r>
      <w:r>
        <w:rPr>
          <w:sz w:val="28"/>
          <w:szCs w:val="28"/>
        </w:rPr>
        <w:t>and removing access from the employees</w:t>
      </w:r>
    </w:p>
    <w:bookmarkEnd w:id="57"/>
    <w:p w14:paraId="5C0606D7" w14:textId="1398C71F" w:rsidR="004B66E8" w:rsidRDefault="004B66E8" w:rsidP="004B66E8">
      <w:pPr>
        <w:rPr>
          <w:sz w:val="28"/>
          <w:szCs w:val="28"/>
        </w:rPr>
      </w:pPr>
      <w:r>
        <w:rPr>
          <w:sz w:val="28"/>
          <w:szCs w:val="28"/>
        </w:rPr>
        <w:t>The product can be accessed using the following URL:</w:t>
      </w:r>
    </w:p>
    <w:p w14:paraId="4731945D" w14:textId="7E1A3EB0" w:rsidR="00D06A71" w:rsidRDefault="00000000" w:rsidP="00775E4D">
      <w:pPr>
        <w:rPr>
          <w:rStyle w:val="Hyperlink"/>
          <w:rFonts w:cstheme="minorHAnsi"/>
          <w:i/>
          <w:iCs/>
          <w:sz w:val="28"/>
          <w:szCs w:val="28"/>
          <w:shd w:val="clear" w:color="auto" w:fill="FFFFFF"/>
        </w:rPr>
      </w:pPr>
      <w:hyperlink r:id="rId16" w:history="1">
        <w:r w:rsidR="004B66E8" w:rsidRPr="00D65C89">
          <w:rPr>
            <w:rStyle w:val="Hyperlink"/>
            <w:rFonts w:cstheme="minorHAnsi"/>
            <w:i/>
            <w:iCs/>
            <w:sz w:val="28"/>
            <w:szCs w:val="28"/>
            <w:shd w:val="clear" w:color="auto" w:fill="FFFFFF"/>
          </w:rPr>
          <w:t>http://nwj01:50000/nv_onboarding/api/v1/rest</w:t>
        </w:r>
      </w:hyperlink>
    </w:p>
    <w:p w14:paraId="4FE3F101" w14:textId="0C678B55" w:rsidR="00D06A71" w:rsidRDefault="00CC5EE8" w:rsidP="00CC5EE8">
      <w:pPr>
        <w:pStyle w:val="Heading2"/>
        <w:rPr>
          <w:shd w:val="clear" w:color="auto" w:fill="FFFFFF"/>
        </w:rPr>
      </w:pPr>
      <w:bookmarkStart w:id="58" w:name="_Toc110001341"/>
      <w:r>
        <w:rPr>
          <w:shd w:val="clear" w:color="auto" w:fill="FFFFFF"/>
        </w:rPr>
        <w:t xml:space="preserve">1.1 </w:t>
      </w:r>
      <w:r w:rsidR="00D06A71">
        <w:rPr>
          <w:shd w:val="clear" w:color="auto" w:fill="FFFFFF"/>
        </w:rPr>
        <w:t>What Are Roles And Privileges</w:t>
      </w:r>
      <w:bookmarkEnd w:id="58"/>
    </w:p>
    <w:p w14:paraId="16490F72" w14:textId="0B6B763E" w:rsidR="003F0E12" w:rsidRDefault="00D06A71" w:rsidP="003F0E12">
      <w:pPr>
        <w:pStyle w:val="ListParagraph"/>
        <w:numPr>
          <w:ilvl w:val="0"/>
          <w:numId w:val="14"/>
        </w:numPr>
      </w:pPr>
      <w:r>
        <w:t xml:space="preserve">A role </w:t>
      </w:r>
      <w:r w:rsidR="003F0E12">
        <w:t>can store other privileges in it providing a lot of access at one time, it can also store other roles in it</w:t>
      </w:r>
    </w:p>
    <w:p w14:paraId="34A3DD93" w14:textId="48BF858E" w:rsidR="003F0E12" w:rsidRDefault="003F0E12" w:rsidP="003F0E12">
      <w:pPr>
        <w:pStyle w:val="ListParagraph"/>
        <w:numPr>
          <w:ilvl w:val="0"/>
          <w:numId w:val="14"/>
        </w:numPr>
      </w:pPr>
      <w:r>
        <w:t>A privilege is a certain type of access providing access only for certain things, you can’t assign other roles or privileges to a privilege</w:t>
      </w:r>
    </w:p>
    <w:p w14:paraId="7673733D" w14:textId="306B4548" w:rsidR="003F0E12" w:rsidRDefault="003F0E12" w:rsidP="003F0E12">
      <w:pPr>
        <w:pStyle w:val="ListParagraph"/>
        <w:numPr>
          <w:ilvl w:val="0"/>
          <w:numId w:val="14"/>
        </w:numPr>
      </w:pPr>
      <w:r>
        <w:t xml:space="preserve">An ONLY privilege is a special type of privilege which provides access for certain types of systems. You can’t have access to other privileges from the same system if you don’t have the respective ONLY privilege </w:t>
      </w:r>
    </w:p>
    <w:p w14:paraId="1E4DA44A" w14:textId="7E01E347" w:rsidR="003F0E12" w:rsidRDefault="00CC5EE8" w:rsidP="00CC5EE8">
      <w:pPr>
        <w:pStyle w:val="Heading2"/>
      </w:pPr>
      <w:bookmarkStart w:id="59" w:name="_Toc110001342"/>
      <w:r>
        <w:t xml:space="preserve">1.2 </w:t>
      </w:r>
      <w:r w:rsidR="003F0E12">
        <w:t>HTTP Requests</w:t>
      </w:r>
      <w:bookmarkEnd w:id="59"/>
    </w:p>
    <w:p w14:paraId="0C74E523" w14:textId="4D01DE53" w:rsidR="003F0E12" w:rsidRDefault="003F0E12" w:rsidP="00A10AD8">
      <w:pPr>
        <w:ind w:firstLine="720"/>
        <w:jc w:val="left"/>
      </w:pPr>
      <w:r>
        <w:t>HTTP requests are used throughout all the application. Everything is access with an HTTP request.</w:t>
      </w:r>
    </w:p>
    <w:p w14:paraId="1EBADDE1" w14:textId="399810FD" w:rsidR="003F0E12" w:rsidRDefault="003F0E12" w:rsidP="003F0E12">
      <w:pPr>
        <w:rPr>
          <w:b/>
          <w:bCs/>
        </w:rPr>
      </w:pPr>
      <w:r w:rsidRPr="003F0E12">
        <w:rPr>
          <w:b/>
          <w:bCs/>
        </w:rPr>
        <w:t>Here is a list of all the HTTP requests used:</w:t>
      </w:r>
    </w:p>
    <w:p w14:paraId="19D09493" w14:textId="46A6F226" w:rsidR="003F0E12" w:rsidRPr="003F0E12" w:rsidRDefault="003F0E12" w:rsidP="003F0E12">
      <w:pPr>
        <w:pStyle w:val="ListParagraph"/>
        <w:numPr>
          <w:ilvl w:val="0"/>
          <w:numId w:val="15"/>
        </w:numPr>
        <w:rPr>
          <w:b/>
          <w:bCs/>
        </w:rPr>
      </w:pPr>
      <w:r>
        <w:t>GET</w:t>
      </w:r>
      <w:r w:rsidR="00E7066C">
        <w:t xml:space="preserve"> - </w:t>
      </w:r>
      <w:r w:rsidR="00E7066C">
        <w:rPr>
          <w:rFonts w:ascii="Segoe UI" w:hAnsi="Segoe UI" w:cs="Segoe UI"/>
          <w:color w:val="1B1B1B"/>
          <w:shd w:val="clear" w:color="auto" w:fill="FFFFFF"/>
        </w:rPr>
        <w:t>The </w:t>
      </w:r>
      <w:r w:rsidR="00E7066C">
        <w:rPr>
          <w:rStyle w:val="HTMLCode"/>
          <w:rFonts w:eastAsiaTheme="minorEastAsia"/>
          <w:color w:val="1B1B1B"/>
          <w:sz w:val="24"/>
          <w:szCs w:val="24"/>
        </w:rPr>
        <w:t>GET</w:t>
      </w:r>
      <w:r w:rsidR="00E7066C">
        <w:rPr>
          <w:rFonts w:ascii="Segoe UI" w:hAnsi="Segoe UI" w:cs="Segoe UI"/>
          <w:color w:val="1B1B1B"/>
          <w:shd w:val="clear" w:color="auto" w:fill="FFFFFF"/>
        </w:rPr>
        <w:t> method requests a representation of the specified resource. Requests using </w:t>
      </w:r>
      <w:r w:rsidR="00E7066C">
        <w:rPr>
          <w:rStyle w:val="HTMLCode"/>
          <w:rFonts w:eastAsiaTheme="minorEastAsia"/>
          <w:color w:val="1B1B1B"/>
          <w:sz w:val="24"/>
          <w:szCs w:val="24"/>
        </w:rPr>
        <w:t>GET</w:t>
      </w:r>
      <w:r w:rsidR="00E7066C">
        <w:rPr>
          <w:rFonts w:ascii="Segoe UI" w:hAnsi="Segoe UI" w:cs="Segoe UI"/>
          <w:color w:val="1B1B1B"/>
          <w:shd w:val="clear" w:color="auto" w:fill="FFFFFF"/>
        </w:rPr>
        <w:t> should only retrieve data.</w:t>
      </w:r>
    </w:p>
    <w:p w14:paraId="469B4B84" w14:textId="5D077565" w:rsidR="003F0E12" w:rsidRPr="003F0E12" w:rsidRDefault="003F0E12" w:rsidP="003F0E12">
      <w:pPr>
        <w:pStyle w:val="ListParagraph"/>
        <w:numPr>
          <w:ilvl w:val="0"/>
          <w:numId w:val="15"/>
        </w:numPr>
        <w:rPr>
          <w:b/>
          <w:bCs/>
        </w:rPr>
      </w:pPr>
      <w:r>
        <w:t>PUT</w:t>
      </w:r>
      <w:r w:rsidR="00E7066C">
        <w:t xml:space="preserve"> - </w:t>
      </w:r>
      <w:r w:rsidR="00E7066C">
        <w:rPr>
          <w:rFonts w:ascii="Segoe UI" w:hAnsi="Segoe UI" w:cs="Segoe UI"/>
          <w:color w:val="1B1B1B"/>
          <w:shd w:val="clear" w:color="auto" w:fill="FFFFFF"/>
        </w:rPr>
        <w:t>The </w:t>
      </w:r>
      <w:r w:rsidR="00E7066C">
        <w:rPr>
          <w:rStyle w:val="HTMLCode"/>
          <w:rFonts w:eastAsiaTheme="minorEastAsia"/>
          <w:color w:val="1B1B1B"/>
          <w:sz w:val="24"/>
          <w:szCs w:val="24"/>
        </w:rPr>
        <w:t>PUT</w:t>
      </w:r>
      <w:r w:rsidR="00E7066C">
        <w:rPr>
          <w:rFonts w:ascii="Segoe UI" w:hAnsi="Segoe UI" w:cs="Segoe UI"/>
          <w:color w:val="1B1B1B"/>
          <w:shd w:val="clear" w:color="auto" w:fill="FFFFFF"/>
        </w:rPr>
        <w:t> method replaces all current representations of the target resource with the request payload.</w:t>
      </w:r>
    </w:p>
    <w:p w14:paraId="00FFECF9" w14:textId="38BA0681" w:rsidR="00775E4D" w:rsidRPr="003F0E12" w:rsidRDefault="003F0E12" w:rsidP="00775E4D">
      <w:pPr>
        <w:pStyle w:val="ListParagraph"/>
        <w:numPr>
          <w:ilvl w:val="0"/>
          <w:numId w:val="15"/>
        </w:numPr>
        <w:rPr>
          <w:b/>
          <w:bCs/>
        </w:rPr>
      </w:pPr>
      <w:r>
        <w:t>POST</w:t>
      </w:r>
      <w:r w:rsidR="00E7066C">
        <w:t xml:space="preserve"> - </w:t>
      </w:r>
      <w:r w:rsidR="00E7066C">
        <w:rPr>
          <w:rFonts w:ascii="Segoe UI" w:hAnsi="Segoe UI" w:cs="Segoe UI"/>
          <w:color w:val="1B1B1B"/>
          <w:shd w:val="clear" w:color="auto" w:fill="FFFFFF"/>
        </w:rPr>
        <w:t>The </w:t>
      </w:r>
      <w:r w:rsidR="00E7066C">
        <w:rPr>
          <w:rStyle w:val="HTMLCode"/>
          <w:rFonts w:eastAsiaTheme="minorEastAsia"/>
          <w:color w:val="1B1B1B"/>
          <w:sz w:val="24"/>
          <w:szCs w:val="24"/>
        </w:rPr>
        <w:t>POST</w:t>
      </w:r>
      <w:r w:rsidR="00E7066C">
        <w:rPr>
          <w:rFonts w:ascii="Segoe UI" w:hAnsi="Segoe UI" w:cs="Segoe UI"/>
          <w:color w:val="1B1B1B"/>
          <w:shd w:val="clear" w:color="auto" w:fill="FFFFFF"/>
        </w:rPr>
        <w:t> method submits an entity to the specified resource, often causing a change in state or side effects on the server.</w:t>
      </w:r>
    </w:p>
    <w:p w14:paraId="531138DA" w14:textId="77777777" w:rsidR="002F6A82" w:rsidRDefault="002F6A82" w:rsidP="00E424C6">
      <w:pPr>
        <w:pStyle w:val="Heading1"/>
      </w:pPr>
    </w:p>
    <w:p w14:paraId="7F997963" w14:textId="77777777" w:rsidR="002F6A82" w:rsidRDefault="002F6A82" w:rsidP="00E424C6">
      <w:pPr>
        <w:pStyle w:val="Heading1"/>
      </w:pPr>
    </w:p>
    <w:p w14:paraId="5B615B70" w14:textId="77777777" w:rsidR="002F6A82" w:rsidRDefault="002F6A82" w:rsidP="00E424C6">
      <w:pPr>
        <w:pStyle w:val="Heading1"/>
      </w:pPr>
    </w:p>
    <w:p w14:paraId="6142662F" w14:textId="77777777" w:rsidR="002F6A82" w:rsidRDefault="002F6A82" w:rsidP="00E424C6">
      <w:pPr>
        <w:pStyle w:val="Heading1"/>
      </w:pPr>
    </w:p>
    <w:p w14:paraId="661B79DA" w14:textId="77777777" w:rsidR="002F6A82" w:rsidRDefault="002F6A82" w:rsidP="00E424C6">
      <w:pPr>
        <w:pStyle w:val="Heading1"/>
      </w:pPr>
    </w:p>
    <w:p w14:paraId="1BF30BB5" w14:textId="77777777" w:rsidR="00CC5EE8" w:rsidRDefault="00CC5EE8" w:rsidP="00E424C6">
      <w:pPr>
        <w:pStyle w:val="Heading1"/>
      </w:pPr>
    </w:p>
    <w:p w14:paraId="402BDDD0" w14:textId="48FC8E7C" w:rsidR="00577BDE" w:rsidRPr="00E07FD4" w:rsidRDefault="00CC5EE8" w:rsidP="00E424C6">
      <w:pPr>
        <w:pStyle w:val="Heading1"/>
        <w:rPr>
          <w:lang w:val="bg-BG"/>
        </w:rPr>
      </w:pPr>
      <w:bookmarkStart w:id="60" w:name="_Toc110001343"/>
      <w:r>
        <w:lastRenderedPageBreak/>
        <w:t xml:space="preserve">2 </w:t>
      </w:r>
      <w:r w:rsidR="00E07FD4">
        <w:t>Core Information</w:t>
      </w:r>
      <w:bookmarkEnd w:id="60"/>
    </w:p>
    <w:p w14:paraId="6BBC6DFD" w14:textId="0DAECFA3" w:rsidR="005D0393" w:rsidRPr="005D0393" w:rsidRDefault="005D0393" w:rsidP="00A10AD8">
      <w:pPr>
        <w:ind w:firstLine="720"/>
        <w:jc w:val="left"/>
        <w:rPr>
          <w:b/>
          <w:bCs/>
          <w:sz w:val="32"/>
          <w:szCs w:val="32"/>
        </w:rPr>
      </w:pPr>
      <w:r w:rsidRPr="00DA45D7">
        <w:rPr>
          <w:b/>
          <w:bCs/>
          <w:sz w:val="32"/>
          <w:szCs w:val="32"/>
        </w:rPr>
        <w:t xml:space="preserve">The first time the system is started its very important to first run the </w:t>
      </w:r>
      <w:r w:rsidRPr="00DD4724">
        <w:rPr>
          <w:b/>
          <w:bCs/>
          <w:sz w:val="32"/>
          <w:szCs w:val="32"/>
          <w:u w:val="single"/>
        </w:rPr>
        <w:t>initalLoad</w:t>
      </w:r>
      <w:r w:rsidRPr="00DA45D7">
        <w:rPr>
          <w:b/>
          <w:bCs/>
          <w:sz w:val="32"/>
          <w:szCs w:val="32"/>
        </w:rPr>
        <w:t xml:space="preserve"> request. That way the database is populated with the data from the HR system. </w:t>
      </w:r>
    </w:p>
    <w:p w14:paraId="1569273F" w14:textId="32609979" w:rsidR="00DA45D7" w:rsidRDefault="0084582E" w:rsidP="00E66CE1">
      <w:r>
        <w:t>All commands are sent as REST requests with Json body. The response will again be in JSON</w:t>
      </w:r>
    </w:p>
    <w:p w14:paraId="0B2049DE" w14:textId="0DFCA8CD" w:rsidR="002B3FFA" w:rsidRPr="00F6044E" w:rsidRDefault="0001495B" w:rsidP="00E66CE1">
      <w:pPr>
        <w:rPr>
          <w:b/>
          <w:bCs/>
        </w:rPr>
      </w:pPr>
      <w:r>
        <w:rPr>
          <w:b/>
          <w:bCs/>
        </w:rPr>
        <w:t>E</w:t>
      </w:r>
      <w:r w:rsidR="002B3FFA" w:rsidRPr="00F6044E">
        <w:rPr>
          <w:b/>
          <w:bCs/>
        </w:rPr>
        <w:t>xample of a user body with all his attributes</w:t>
      </w:r>
      <w:r w:rsidR="00E44DEE" w:rsidRPr="00F6044E">
        <w:rPr>
          <w:b/>
          <w:bCs/>
        </w:rPr>
        <w:t>:</w:t>
      </w:r>
    </w:p>
    <w:p w14:paraId="5C515EF3" w14:textId="38B4700A" w:rsidR="00E44DEE" w:rsidRDefault="00E44DEE" w:rsidP="00E66CE1">
      <w:r w:rsidRPr="002B3FFA">
        <w:rPr>
          <w:noProof/>
        </w:rPr>
        <w:drawing>
          <wp:inline distT="0" distB="0" distL="0" distR="0" wp14:anchorId="7D3AFF5A" wp14:editId="5B632A16">
            <wp:extent cx="2918713" cy="3132091"/>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7"/>
                    <a:stretch>
                      <a:fillRect/>
                    </a:stretch>
                  </pic:blipFill>
                  <pic:spPr>
                    <a:xfrm>
                      <a:off x="0" y="0"/>
                      <a:ext cx="2918713" cy="3132091"/>
                    </a:xfrm>
                    <a:prstGeom prst="rect">
                      <a:avLst/>
                    </a:prstGeom>
                  </pic:spPr>
                </pic:pic>
              </a:graphicData>
            </a:graphic>
          </wp:inline>
        </w:drawing>
      </w:r>
    </w:p>
    <w:p w14:paraId="632E12CC" w14:textId="4E654E8C" w:rsidR="002B3FFA" w:rsidRDefault="00502BD5" w:rsidP="00E66CE1">
      <w:r>
        <w:t>n</w:t>
      </w:r>
      <w:r w:rsidR="002B3FFA" w:rsidRPr="00502BD5">
        <w:t>ame</w:t>
      </w:r>
      <w:r>
        <w:rPr>
          <w:b/>
          <w:bCs/>
        </w:rPr>
        <w:t xml:space="preserve"> </w:t>
      </w:r>
      <w:r w:rsidR="002B3FFA">
        <w:t>- Indicates the user’s name</w:t>
      </w:r>
    </w:p>
    <w:p w14:paraId="347FF239" w14:textId="01B37A7D" w:rsidR="002B3FFA" w:rsidRDefault="002B3FFA" w:rsidP="002B3FFA">
      <w:r>
        <w:t>lastName</w:t>
      </w:r>
      <w:r w:rsidR="00502BD5">
        <w:t xml:space="preserve"> </w:t>
      </w:r>
      <w:r>
        <w:t>- Indicates the user’s last name</w:t>
      </w:r>
    </w:p>
    <w:p w14:paraId="2B7C4E66" w14:textId="3BDAF433" w:rsidR="002B3FFA" w:rsidRDefault="002B3FFA" w:rsidP="002B3FFA">
      <w:r>
        <w:t>title- Indicates the user’s title</w:t>
      </w:r>
    </w:p>
    <w:p w14:paraId="5AD862CA" w14:textId="433FCA07" w:rsidR="002B3FFA" w:rsidRDefault="002B3FFA" w:rsidP="002B3FFA">
      <w:r>
        <w:t>dateOfBirth - Indicates the user’s date of birth</w:t>
      </w:r>
      <w:r w:rsidR="008A0BFF">
        <w:t xml:space="preserve"> where the correct format is </w:t>
      </w:r>
      <w:r w:rsidR="008A0BFF" w:rsidRPr="008A0BFF">
        <w:rPr>
          <w:b/>
          <w:bCs/>
          <w:u w:val="single"/>
        </w:rPr>
        <w:t>dd/mm/yyyy</w:t>
      </w:r>
    </w:p>
    <w:p w14:paraId="3A52C104" w14:textId="43BF6359" w:rsidR="002B3FFA" w:rsidRDefault="002B3FFA" w:rsidP="002B3FFA">
      <w:r>
        <w:t>department - Indicates the user</w:t>
      </w:r>
      <w:r w:rsidR="008A0BFF">
        <w:t>’</w:t>
      </w:r>
      <w:r>
        <w:t xml:space="preserve">s </w:t>
      </w:r>
      <w:r w:rsidR="008A0BFF">
        <w:t>department</w:t>
      </w:r>
    </w:p>
    <w:p w14:paraId="13C383EF" w14:textId="5D2BBA55" w:rsidR="002B3FFA" w:rsidRDefault="002B3FFA" w:rsidP="002B3FFA">
      <w:r>
        <w:t>phoneNumber - Indicates the use</w:t>
      </w:r>
      <w:r w:rsidR="008A0BFF">
        <w:t>r’s</w:t>
      </w:r>
      <w:r>
        <w:t xml:space="preserve"> </w:t>
      </w:r>
      <w:r w:rsidR="008A0BFF">
        <w:t xml:space="preserve">phone number where the correct format is </w:t>
      </w:r>
      <w:r w:rsidR="008A0BFF" w:rsidRPr="008A0BFF">
        <w:rPr>
          <w:b/>
          <w:bCs/>
          <w:u w:val="single"/>
        </w:rPr>
        <w:t>000-0000-00</w:t>
      </w:r>
    </w:p>
    <w:p w14:paraId="4EA91442" w14:textId="6F63AC82" w:rsidR="002B3FFA" w:rsidRDefault="002B3FFA" w:rsidP="002B3FFA">
      <w:r>
        <w:t>managerId - Indicates the user</w:t>
      </w:r>
      <w:r w:rsidR="008A0BFF">
        <w:t>’</w:t>
      </w:r>
      <w:r>
        <w:t xml:space="preserve">s </w:t>
      </w:r>
      <w:r w:rsidR="008A0BFF">
        <w:t>manager id where the managerId can’t be the users own id</w:t>
      </w:r>
    </w:p>
    <w:p w14:paraId="477AF6CD" w14:textId="1E2617C7" w:rsidR="002B3FFA" w:rsidRDefault="002B3FFA" w:rsidP="002B3FFA">
      <w:r>
        <w:t>language - Indicates the user</w:t>
      </w:r>
      <w:r w:rsidR="008A0BFF">
        <w:t>’</w:t>
      </w:r>
      <w:r>
        <w:t xml:space="preserve">s </w:t>
      </w:r>
      <w:r w:rsidR="008A0BFF">
        <w:t>language</w:t>
      </w:r>
    </w:p>
    <w:p w14:paraId="535AF39C" w14:textId="59F8D757" w:rsidR="002B3FFA" w:rsidRDefault="002B3FFA" w:rsidP="002B3FFA">
      <w:r>
        <w:t>uniqueId - Indicates the user</w:t>
      </w:r>
      <w:r w:rsidR="008A0BFF">
        <w:t>’</w:t>
      </w:r>
      <w:r>
        <w:t xml:space="preserve">s </w:t>
      </w:r>
      <w:r w:rsidR="008A0BFF">
        <w:t xml:space="preserve">unique identifier where this field is automatically generated by the system in this format </w:t>
      </w:r>
      <w:r w:rsidR="008A0BFF" w:rsidRPr="008A0BFF">
        <w:rPr>
          <w:b/>
          <w:bCs/>
          <w:u w:val="single"/>
        </w:rPr>
        <w:t>IDM000N</w:t>
      </w:r>
    </w:p>
    <w:p w14:paraId="6340790B" w14:textId="3330AE1C" w:rsidR="002B3FFA" w:rsidRDefault="002B3FFA" w:rsidP="002B3FFA">
      <w:r>
        <w:t>email - Indicates the user</w:t>
      </w:r>
      <w:r w:rsidR="008A0BFF">
        <w:t>’</w:t>
      </w:r>
      <w:r>
        <w:t xml:space="preserve">s </w:t>
      </w:r>
      <w:r w:rsidR="008A0BFF">
        <w:t>email address where this field is automatically generated by the system in this format       &lt;IDM username&gt;@ROIABLE.com</w:t>
      </w:r>
    </w:p>
    <w:p w14:paraId="3B707EE0" w14:textId="7F9DB96B" w:rsidR="002B3FFA" w:rsidRDefault="002B3FFA" w:rsidP="002B3FFA">
      <w:r>
        <w:t>gender - Indicates the user</w:t>
      </w:r>
      <w:r w:rsidR="008A0BFF">
        <w:t>’</w:t>
      </w:r>
      <w:r>
        <w:t xml:space="preserve">s </w:t>
      </w:r>
      <w:r w:rsidR="008A0BFF">
        <w:t>gender</w:t>
      </w:r>
    </w:p>
    <w:p w14:paraId="65C03615" w14:textId="0322DB70" w:rsidR="002B3FFA" w:rsidRDefault="002B3FFA" w:rsidP="002B3FFA">
      <w:r>
        <w:t>position - Indicates the user</w:t>
      </w:r>
      <w:r w:rsidR="008A0BFF">
        <w:t>’</w:t>
      </w:r>
      <w:r>
        <w:t xml:space="preserve">s </w:t>
      </w:r>
      <w:r w:rsidR="008A0BFF">
        <w:t>position</w:t>
      </w:r>
    </w:p>
    <w:p w14:paraId="19E7B440" w14:textId="6D7E0228" w:rsidR="002B3FFA" w:rsidRDefault="002B3FFA" w:rsidP="002B3FFA">
      <w:r>
        <w:lastRenderedPageBreak/>
        <w:t>hireDate- Indicates the user</w:t>
      </w:r>
      <w:r w:rsidR="008A0BFF">
        <w:t>’</w:t>
      </w:r>
      <w:r>
        <w:t xml:space="preserve">s </w:t>
      </w:r>
      <w:r w:rsidR="008A0BFF">
        <w:t xml:space="preserve">hire date where the correct format is </w:t>
      </w:r>
      <w:r w:rsidR="008A0BFF" w:rsidRPr="008A0BFF">
        <w:rPr>
          <w:b/>
          <w:bCs/>
          <w:u w:val="single"/>
        </w:rPr>
        <w:t>dd/mm/yyyy</w:t>
      </w:r>
    </w:p>
    <w:p w14:paraId="68FAAEF3" w14:textId="6B875383" w:rsidR="002B3FFA" w:rsidRDefault="002B3FFA" w:rsidP="002B3FFA">
      <w:r>
        <w:t xml:space="preserve">isDeleted - Indicates </w:t>
      </w:r>
      <w:r w:rsidR="00502BD5">
        <w:t>if the user is deleted. There are two options:</w:t>
      </w:r>
    </w:p>
    <w:p w14:paraId="419BC98B" w14:textId="5EC43EF7" w:rsidR="00502BD5" w:rsidRDefault="00502BD5" w:rsidP="00502BD5">
      <w:pPr>
        <w:ind w:firstLine="720"/>
      </w:pPr>
      <w:r>
        <w:t>true – the user is deleted</w:t>
      </w:r>
    </w:p>
    <w:p w14:paraId="29B06A04" w14:textId="266F1D84" w:rsidR="00502BD5" w:rsidRDefault="00502BD5" w:rsidP="00502BD5">
      <w:pPr>
        <w:ind w:firstLine="720"/>
      </w:pPr>
      <w:r>
        <w:t>false – the user is not deleted</w:t>
      </w:r>
    </w:p>
    <w:p w14:paraId="741686DA" w14:textId="2D041617" w:rsidR="002B3FFA" w:rsidRDefault="002B3FFA" w:rsidP="002B3FFA">
      <w:r>
        <w:t xml:space="preserve">isManager </w:t>
      </w:r>
      <w:r w:rsidR="008A0BFF">
        <w:t>-</w:t>
      </w:r>
      <w:r>
        <w:t xml:space="preserve"> Indicates </w:t>
      </w:r>
      <w:r w:rsidR="00502BD5">
        <w:t>if the user is manager. There are two options:</w:t>
      </w:r>
    </w:p>
    <w:p w14:paraId="10D048D9" w14:textId="1AE230AE" w:rsidR="00502BD5" w:rsidRDefault="00502BD5" w:rsidP="002B3FFA">
      <w:r>
        <w:tab/>
        <w:t>true – the user is a manager</w:t>
      </w:r>
    </w:p>
    <w:p w14:paraId="727235C9" w14:textId="1F832F0C" w:rsidR="00502BD5" w:rsidRDefault="00502BD5" w:rsidP="002B3FFA">
      <w:r>
        <w:tab/>
        <w:t>false – the user is not a manager</w:t>
      </w:r>
    </w:p>
    <w:p w14:paraId="06B09F34" w14:textId="7D48B89F" w:rsidR="00502BD5" w:rsidRDefault="00502BD5" w:rsidP="002B3FFA">
      <w:r>
        <w:t>assignments – Shows all the access that is connected to the user, but only the one that is not deleted</w:t>
      </w:r>
    </w:p>
    <w:p w14:paraId="69DF93FC" w14:textId="57EDF117" w:rsidR="00E44DEE" w:rsidRPr="00F6044E" w:rsidRDefault="00AA47C6" w:rsidP="002B3FFA">
      <w:pPr>
        <w:rPr>
          <w:b/>
          <w:bCs/>
        </w:rPr>
      </w:pPr>
      <w:r>
        <w:rPr>
          <w:b/>
          <w:bCs/>
        </w:rPr>
        <w:t>E</w:t>
      </w:r>
      <w:r w:rsidR="00E44DEE" w:rsidRPr="00F6044E">
        <w:rPr>
          <w:b/>
          <w:bCs/>
        </w:rPr>
        <w:t>xample of a role</w:t>
      </w:r>
      <w:r w:rsidR="00F6044E">
        <w:rPr>
          <w:b/>
          <w:bCs/>
        </w:rPr>
        <w:t xml:space="preserve"> body</w:t>
      </w:r>
      <w:r w:rsidR="00E44DEE" w:rsidRPr="00F6044E">
        <w:rPr>
          <w:b/>
          <w:bCs/>
        </w:rPr>
        <w:t xml:space="preserve"> with all his attributes:</w:t>
      </w:r>
    </w:p>
    <w:p w14:paraId="28D58E97" w14:textId="022BBB77" w:rsidR="00E44DEE" w:rsidRDefault="00E44DEE" w:rsidP="002B3FFA">
      <w:r w:rsidRPr="00E44DEE">
        <w:rPr>
          <w:noProof/>
        </w:rPr>
        <w:drawing>
          <wp:inline distT="0" distB="0" distL="0" distR="0" wp14:anchorId="25D420B2" wp14:editId="55F70FF3">
            <wp:extent cx="3686689" cy="1952898"/>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686689" cy="1952898"/>
                    </a:xfrm>
                    <a:prstGeom prst="rect">
                      <a:avLst/>
                    </a:prstGeom>
                  </pic:spPr>
                </pic:pic>
              </a:graphicData>
            </a:graphic>
          </wp:inline>
        </w:drawing>
      </w:r>
    </w:p>
    <w:p w14:paraId="62C38411" w14:textId="36C66C6B" w:rsidR="00E44DEE" w:rsidRDefault="00E44DEE" w:rsidP="002B3FFA">
      <w:r>
        <w:t>name – Indicates the display name (user friendly name) of the role</w:t>
      </w:r>
    </w:p>
    <w:p w14:paraId="7C2629EA" w14:textId="7647F9A6" w:rsidR="00E44DEE" w:rsidRDefault="00E44DEE" w:rsidP="002B3FFA">
      <w:r>
        <w:t>description – Indicates what is the role used for</w:t>
      </w:r>
    </w:p>
    <w:p w14:paraId="42414A0B" w14:textId="1DF9CEE3" w:rsidR="00E44DEE" w:rsidRDefault="00E44DEE" w:rsidP="002B3FFA">
      <w:r>
        <w:t>isDeleted – Indicates if the role is deleted. There are two options:</w:t>
      </w:r>
    </w:p>
    <w:p w14:paraId="52200FE4" w14:textId="2AB70610" w:rsidR="00E44DEE" w:rsidRDefault="00E44DEE" w:rsidP="002B3FFA">
      <w:r>
        <w:t>true – the role is deleted</w:t>
      </w:r>
    </w:p>
    <w:p w14:paraId="4A705DFE" w14:textId="65B582F9" w:rsidR="00E44DEE" w:rsidRDefault="00E44DEE" w:rsidP="002B3FFA">
      <w:r>
        <w:t>false – the role is not deleted</w:t>
      </w:r>
    </w:p>
    <w:p w14:paraId="4CD0B0E3" w14:textId="5BCC401B" w:rsidR="00F6044E" w:rsidRDefault="00E44DEE" w:rsidP="002B3FFA">
      <w:pPr>
        <w:rPr>
          <w:b/>
          <w:bCs/>
          <w:u w:val="single"/>
        </w:rPr>
      </w:pPr>
      <w:r>
        <w:t xml:space="preserve">uniqueName </w:t>
      </w:r>
      <w:r w:rsidR="00F6044E">
        <w:t>-</w:t>
      </w:r>
      <w:r>
        <w:t xml:space="preserve"> </w:t>
      </w:r>
      <w:r w:rsidR="00F6044E">
        <w:t xml:space="preserve">Indicates the role’s uniqueName. That field is also autogenerated using this format:                     </w:t>
      </w:r>
      <w:r w:rsidR="00F6044E" w:rsidRPr="00F6044E">
        <w:rPr>
          <w:b/>
          <w:bCs/>
          <w:u w:val="single"/>
        </w:rPr>
        <w:t>ROLE:&lt;NAME&gt;</w:t>
      </w:r>
    </w:p>
    <w:p w14:paraId="0575EA65" w14:textId="7EE7BDD6" w:rsidR="00F6044E" w:rsidRDefault="00F6044E" w:rsidP="002B3FFA">
      <w:r>
        <w:t>assignedTo - Shows a list of all the objects that this role is assigned to. Can be users or other roles.</w:t>
      </w:r>
    </w:p>
    <w:p w14:paraId="2CE3E9CA" w14:textId="4063284F" w:rsidR="00F6044E" w:rsidRDefault="00F6044E" w:rsidP="002B3FFA">
      <w:r>
        <w:t>asignments – Shows all the access the role has. Can be users or other roles.</w:t>
      </w:r>
    </w:p>
    <w:p w14:paraId="370E32C6" w14:textId="5E7C8A7F" w:rsidR="004C020C" w:rsidRPr="004C020C" w:rsidRDefault="00AA47C6" w:rsidP="002B3FFA">
      <w:pPr>
        <w:rPr>
          <w:b/>
          <w:bCs/>
        </w:rPr>
      </w:pPr>
      <w:r>
        <w:rPr>
          <w:b/>
          <w:bCs/>
        </w:rPr>
        <w:t>E</w:t>
      </w:r>
      <w:r w:rsidR="004C020C" w:rsidRPr="004C020C">
        <w:rPr>
          <w:b/>
          <w:bCs/>
        </w:rPr>
        <w:t>xample of a privilege body with all its attributes:</w:t>
      </w:r>
    </w:p>
    <w:p w14:paraId="0BA87617" w14:textId="384D9D8B" w:rsidR="004C020C" w:rsidRDefault="004C020C" w:rsidP="002B3FFA">
      <w:r w:rsidRPr="004C020C">
        <w:rPr>
          <w:noProof/>
        </w:rPr>
        <w:lastRenderedPageBreak/>
        <w:drawing>
          <wp:inline distT="0" distB="0" distL="0" distR="0" wp14:anchorId="4F3F31DF" wp14:editId="46691FB6">
            <wp:extent cx="4610743" cy="1952898"/>
            <wp:effectExtent l="0" t="0" r="0" b="9525"/>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9"/>
                    <a:stretch>
                      <a:fillRect/>
                    </a:stretch>
                  </pic:blipFill>
                  <pic:spPr>
                    <a:xfrm>
                      <a:off x="0" y="0"/>
                      <a:ext cx="4610743" cy="1952898"/>
                    </a:xfrm>
                    <a:prstGeom prst="rect">
                      <a:avLst/>
                    </a:prstGeom>
                  </pic:spPr>
                </pic:pic>
              </a:graphicData>
            </a:graphic>
          </wp:inline>
        </w:drawing>
      </w:r>
    </w:p>
    <w:p w14:paraId="187C6D04" w14:textId="3D0A22EF" w:rsidR="004C020C" w:rsidRDefault="004C020C" w:rsidP="004C020C">
      <w:r>
        <w:t xml:space="preserve">name – Indicates the display name (user friendly name) of the </w:t>
      </w:r>
      <w:r w:rsidR="00DA45D7">
        <w:t>privilege</w:t>
      </w:r>
    </w:p>
    <w:p w14:paraId="786EEBFF" w14:textId="6CA3CC16" w:rsidR="004C020C" w:rsidRDefault="004C020C" w:rsidP="004C020C">
      <w:r>
        <w:t>description – Indicates what is the privilege used for</w:t>
      </w:r>
    </w:p>
    <w:p w14:paraId="526082A8" w14:textId="4B9E9653" w:rsidR="004C020C" w:rsidRDefault="004C020C" w:rsidP="004C020C">
      <w:r>
        <w:t xml:space="preserve">isDeleted – Indicates if the </w:t>
      </w:r>
      <w:r w:rsidR="00DA45D7">
        <w:t xml:space="preserve">privilege </w:t>
      </w:r>
      <w:r>
        <w:t>is deleted. There are two options:</w:t>
      </w:r>
    </w:p>
    <w:p w14:paraId="5B814BF5" w14:textId="77777777" w:rsidR="004C020C" w:rsidRDefault="004C020C" w:rsidP="004C020C">
      <w:r>
        <w:t>true – the role is deleted</w:t>
      </w:r>
    </w:p>
    <w:p w14:paraId="0A4BE98C" w14:textId="77777777" w:rsidR="004C020C" w:rsidRDefault="004C020C" w:rsidP="004C020C">
      <w:r>
        <w:t>false – the role is not deleted</w:t>
      </w:r>
    </w:p>
    <w:p w14:paraId="1D4B56C9" w14:textId="23CCE33B" w:rsidR="004C020C" w:rsidRDefault="004C020C" w:rsidP="004C020C">
      <w:pPr>
        <w:rPr>
          <w:b/>
          <w:bCs/>
          <w:u w:val="single"/>
        </w:rPr>
      </w:pPr>
      <w:r>
        <w:t>uniqueName - Indicates the privilege’s uniqueName. That field is also autogenerated using either of th</w:t>
      </w:r>
      <w:r w:rsidR="0036452C">
        <w:t>o</w:t>
      </w:r>
      <w:r>
        <w:t xml:space="preserve">se formats:                     </w:t>
      </w:r>
      <w:r>
        <w:rPr>
          <w:b/>
          <w:bCs/>
          <w:u w:val="single"/>
        </w:rPr>
        <w:t>PRIV</w:t>
      </w:r>
      <w:r w:rsidRPr="00F6044E">
        <w:rPr>
          <w:b/>
          <w:bCs/>
          <w:u w:val="single"/>
        </w:rPr>
        <w:t>:</w:t>
      </w:r>
      <w:r>
        <w:rPr>
          <w:b/>
          <w:bCs/>
          <w:u w:val="single"/>
        </w:rPr>
        <w:t>&lt;SYSTEM&gt;:</w:t>
      </w:r>
      <w:r w:rsidRPr="00F6044E">
        <w:rPr>
          <w:b/>
          <w:bCs/>
          <w:u w:val="single"/>
        </w:rPr>
        <w:t>&lt;NAME&gt;</w:t>
      </w:r>
      <w:r>
        <w:rPr>
          <w:b/>
          <w:bCs/>
          <w:u w:val="single"/>
        </w:rPr>
        <w:t xml:space="preserve"> /</w:t>
      </w:r>
      <w:r w:rsidR="00DA45D7">
        <w:rPr>
          <w:b/>
          <w:bCs/>
          <w:u w:val="single"/>
        </w:rPr>
        <w:t xml:space="preserve"> </w:t>
      </w:r>
      <w:r>
        <w:rPr>
          <w:b/>
          <w:bCs/>
          <w:u w:val="single"/>
        </w:rPr>
        <w:t>PRIV:&lt;SYSTEM&gt;:&lt;NAME</w:t>
      </w:r>
      <w:proofErr w:type="gramStart"/>
      <w:r>
        <w:rPr>
          <w:b/>
          <w:bCs/>
          <w:u w:val="single"/>
        </w:rPr>
        <w:t>&gt;:ONLY</w:t>
      </w:r>
      <w:proofErr w:type="gramEnd"/>
    </w:p>
    <w:p w14:paraId="0923E336" w14:textId="3230D13C" w:rsidR="00A20DB9" w:rsidRDefault="004C020C" w:rsidP="00F20E79">
      <w:r>
        <w:t>assignedTo - Shows a list of all the objects that this role is assigned to. Can be users or other roles.</w:t>
      </w:r>
    </w:p>
    <w:p w14:paraId="05C4109A" w14:textId="48371B77" w:rsidR="002B3FFA" w:rsidRPr="00E66CE1" w:rsidRDefault="00CC5EE8" w:rsidP="00AA47C6">
      <w:pPr>
        <w:pStyle w:val="Heading1"/>
      </w:pPr>
      <w:bookmarkStart w:id="61" w:name="_Toc110001344"/>
      <w:r>
        <w:t>3.</w:t>
      </w:r>
      <w:r w:rsidR="00132930">
        <w:t xml:space="preserve">Functionality </w:t>
      </w:r>
      <w:r w:rsidR="00651DE5">
        <w:t>Overview</w:t>
      </w:r>
      <w:bookmarkEnd w:id="61"/>
    </w:p>
    <w:p w14:paraId="693AEE3E" w14:textId="4998D63F" w:rsidR="002C3342" w:rsidRDefault="00CC5EE8" w:rsidP="00651DE5">
      <w:pPr>
        <w:pStyle w:val="Heading2"/>
      </w:pPr>
      <w:bookmarkStart w:id="62" w:name="_Toc110001345"/>
      <w:r>
        <w:t xml:space="preserve">3.1 </w:t>
      </w:r>
      <w:r w:rsidR="00097FF5">
        <w:t>Show</w:t>
      </w:r>
      <w:bookmarkEnd w:id="62"/>
    </w:p>
    <w:p w14:paraId="158BCBFF" w14:textId="1B60E646" w:rsidR="00D90291" w:rsidRPr="00FE1FFC" w:rsidRDefault="00FE1FFC" w:rsidP="00A10AD8">
      <w:pPr>
        <w:ind w:firstLine="720"/>
        <w:jc w:val="left"/>
      </w:pPr>
      <w:r>
        <w:t>Display will provide all the information assigned to the certain object and show it</w:t>
      </w:r>
      <w:r w:rsidR="00D90291">
        <w:t>.</w:t>
      </w:r>
    </w:p>
    <w:p w14:paraId="552D612F" w14:textId="4F7B7224" w:rsidR="00E66CE1" w:rsidRPr="00E66CE1" w:rsidRDefault="00537B16" w:rsidP="00651DE5">
      <w:pPr>
        <w:pStyle w:val="Subtitle"/>
      </w:pPr>
      <w:r>
        <w:t>Show User</w:t>
      </w:r>
    </w:p>
    <w:p w14:paraId="0460944F" w14:textId="42477B99" w:rsidR="00080E4C" w:rsidRDefault="00FE1FFC" w:rsidP="00080E4C">
      <w:pPr>
        <w:ind w:firstLine="720"/>
        <w:jc w:val="left"/>
        <w:rPr>
          <w:rFonts w:cstheme="minorHAnsi"/>
          <w:color w:val="212121"/>
          <w:szCs w:val="24"/>
          <w:shd w:val="clear" w:color="auto" w:fill="FFFFFF"/>
        </w:rPr>
      </w:pPr>
      <w:r>
        <w:t>In</w:t>
      </w:r>
      <w:r w:rsidR="00E669D5">
        <w:rPr>
          <w:lang w:val="bg-BG"/>
        </w:rPr>
        <w:t xml:space="preserve"> </w:t>
      </w:r>
      <w:r w:rsidR="00E669D5">
        <w:t xml:space="preserve">order to get information for </w:t>
      </w:r>
      <w:r w:rsidR="00080E4C">
        <w:t>existing user you need to get the unique id and create a GET request on th</w:t>
      </w:r>
      <w:r w:rsidR="00EB33C1">
        <w:t>i</w:t>
      </w:r>
      <w:r w:rsidR="00080E4C">
        <w:t xml:space="preserve">s url: </w:t>
      </w:r>
      <w:hyperlink r:id="rId20" w:history="1">
        <w:r w:rsidR="00C12A34" w:rsidRPr="00D65C89">
          <w:rPr>
            <w:rStyle w:val="Hyperlink"/>
            <w:rFonts w:cstheme="minorHAnsi"/>
            <w:szCs w:val="24"/>
            <w:shd w:val="clear" w:color="auto" w:fill="FFFFFF"/>
          </w:rPr>
          <w:t>http://nwj01:50000/nv_onboarding/api/v1/rest/showUser/{uniqueId}</w:t>
        </w:r>
      </w:hyperlink>
    </w:p>
    <w:p w14:paraId="151A6F69" w14:textId="15D7A638" w:rsidR="00F20E79" w:rsidRPr="00F20E79" w:rsidRDefault="00C12A34" w:rsidP="00F20E79">
      <w:pPr>
        <w:ind w:firstLine="720"/>
        <w:jc w:val="left"/>
        <w:rPr>
          <w:rFonts w:cstheme="minorHAnsi"/>
          <w:color w:val="212121"/>
          <w:szCs w:val="24"/>
          <w:shd w:val="clear" w:color="auto" w:fill="FFFFFF"/>
        </w:rPr>
      </w:pPr>
      <w:r>
        <w:rPr>
          <w:rFonts w:cstheme="minorHAnsi"/>
          <w:color w:val="212121"/>
          <w:szCs w:val="24"/>
          <w:shd w:val="clear" w:color="auto" w:fill="FFFFFF"/>
        </w:rPr>
        <w:t>You can also see all the access a user has in the “assignments” field when displaying him.</w:t>
      </w:r>
    </w:p>
    <w:p w14:paraId="6ED45C08" w14:textId="77777777" w:rsidR="00CC5EE8" w:rsidRDefault="00CC5EE8" w:rsidP="00080E4C">
      <w:pPr>
        <w:ind w:firstLine="720"/>
        <w:jc w:val="left"/>
        <w:rPr>
          <w:rFonts w:cstheme="minorHAnsi"/>
          <w:b/>
          <w:bCs/>
          <w:color w:val="212121"/>
          <w:szCs w:val="24"/>
          <w:shd w:val="clear" w:color="auto" w:fill="FFFFFF"/>
        </w:rPr>
      </w:pPr>
    </w:p>
    <w:p w14:paraId="7796F367" w14:textId="77777777" w:rsidR="00CC5EE8" w:rsidRDefault="00CC5EE8" w:rsidP="00080E4C">
      <w:pPr>
        <w:ind w:firstLine="720"/>
        <w:jc w:val="left"/>
        <w:rPr>
          <w:rFonts w:cstheme="minorHAnsi"/>
          <w:b/>
          <w:bCs/>
          <w:color w:val="212121"/>
          <w:szCs w:val="24"/>
          <w:shd w:val="clear" w:color="auto" w:fill="FFFFFF"/>
        </w:rPr>
      </w:pPr>
    </w:p>
    <w:p w14:paraId="5193DB6F" w14:textId="77777777" w:rsidR="00CC5EE8" w:rsidRDefault="00CC5EE8" w:rsidP="00080E4C">
      <w:pPr>
        <w:ind w:firstLine="720"/>
        <w:jc w:val="left"/>
        <w:rPr>
          <w:rFonts w:cstheme="minorHAnsi"/>
          <w:b/>
          <w:bCs/>
          <w:color w:val="212121"/>
          <w:szCs w:val="24"/>
          <w:shd w:val="clear" w:color="auto" w:fill="FFFFFF"/>
        </w:rPr>
      </w:pPr>
    </w:p>
    <w:p w14:paraId="73557521" w14:textId="77777777" w:rsidR="00CC5EE8" w:rsidRDefault="00CC5EE8" w:rsidP="00080E4C">
      <w:pPr>
        <w:ind w:firstLine="720"/>
        <w:jc w:val="left"/>
        <w:rPr>
          <w:rFonts w:cstheme="minorHAnsi"/>
          <w:b/>
          <w:bCs/>
          <w:color w:val="212121"/>
          <w:szCs w:val="24"/>
          <w:shd w:val="clear" w:color="auto" w:fill="FFFFFF"/>
        </w:rPr>
      </w:pPr>
    </w:p>
    <w:p w14:paraId="09A04054" w14:textId="77777777" w:rsidR="00CC5EE8" w:rsidRDefault="00CC5EE8" w:rsidP="00080E4C">
      <w:pPr>
        <w:ind w:firstLine="720"/>
        <w:jc w:val="left"/>
        <w:rPr>
          <w:rFonts w:cstheme="minorHAnsi"/>
          <w:b/>
          <w:bCs/>
          <w:color w:val="212121"/>
          <w:szCs w:val="24"/>
          <w:shd w:val="clear" w:color="auto" w:fill="FFFFFF"/>
        </w:rPr>
      </w:pPr>
    </w:p>
    <w:p w14:paraId="53DFF4B6" w14:textId="77777777" w:rsidR="00CC5EE8" w:rsidRDefault="00CC5EE8" w:rsidP="00080E4C">
      <w:pPr>
        <w:ind w:firstLine="720"/>
        <w:jc w:val="left"/>
        <w:rPr>
          <w:rFonts w:cstheme="minorHAnsi"/>
          <w:b/>
          <w:bCs/>
          <w:color w:val="212121"/>
          <w:szCs w:val="24"/>
          <w:shd w:val="clear" w:color="auto" w:fill="FFFFFF"/>
        </w:rPr>
      </w:pPr>
    </w:p>
    <w:p w14:paraId="2C879C19" w14:textId="63D0948E" w:rsidR="00080E4C" w:rsidRPr="005D0393" w:rsidRDefault="00AA47C6" w:rsidP="00080E4C">
      <w:pPr>
        <w:ind w:firstLine="720"/>
        <w:jc w:val="left"/>
        <w:rPr>
          <w:rFonts w:cstheme="minorHAnsi"/>
          <w:b/>
          <w:bCs/>
          <w:color w:val="212121"/>
          <w:szCs w:val="24"/>
          <w:shd w:val="clear" w:color="auto" w:fill="FFFFFF"/>
        </w:rPr>
      </w:pPr>
      <w:r>
        <w:rPr>
          <w:rFonts w:cstheme="minorHAnsi"/>
          <w:b/>
          <w:bCs/>
          <w:color w:val="212121"/>
          <w:szCs w:val="24"/>
          <w:shd w:val="clear" w:color="auto" w:fill="FFFFFF"/>
        </w:rPr>
        <w:lastRenderedPageBreak/>
        <w:t>E</w:t>
      </w:r>
      <w:r w:rsidR="00080E4C" w:rsidRPr="005D0393">
        <w:rPr>
          <w:rFonts w:cstheme="minorHAnsi"/>
          <w:b/>
          <w:bCs/>
          <w:color w:val="212121"/>
          <w:szCs w:val="24"/>
          <w:shd w:val="clear" w:color="auto" w:fill="FFFFFF"/>
        </w:rPr>
        <w:t>xample request and response for user IDM000</w:t>
      </w:r>
      <w:r w:rsidR="001416FA" w:rsidRPr="005D0393">
        <w:rPr>
          <w:rFonts w:cstheme="minorHAnsi"/>
          <w:b/>
          <w:bCs/>
          <w:color w:val="212121"/>
          <w:szCs w:val="24"/>
          <w:shd w:val="clear" w:color="auto" w:fill="FFFFFF"/>
        </w:rPr>
        <w:t>3</w:t>
      </w:r>
      <w:r w:rsidR="005D0393" w:rsidRPr="005D0393">
        <w:rPr>
          <w:rFonts w:cstheme="minorHAnsi"/>
          <w:b/>
          <w:bCs/>
          <w:color w:val="212121"/>
          <w:szCs w:val="24"/>
          <w:shd w:val="clear" w:color="auto" w:fill="FFFFFF"/>
        </w:rPr>
        <w:t>:</w:t>
      </w:r>
    </w:p>
    <w:p w14:paraId="27B1682C" w14:textId="7002639A" w:rsidR="00080E4C" w:rsidRDefault="001416FA" w:rsidP="00080E4C">
      <w:pPr>
        <w:ind w:firstLine="720"/>
        <w:jc w:val="left"/>
        <w:rPr>
          <w:rFonts w:cstheme="minorHAnsi"/>
          <w:color w:val="212121"/>
          <w:szCs w:val="24"/>
          <w:shd w:val="clear" w:color="auto" w:fill="FFFFFF"/>
        </w:rPr>
      </w:pPr>
      <w:r w:rsidRPr="001416FA">
        <w:rPr>
          <w:rFonts w:cstheme="minorHAnsi"/>
          <w:noProof/>
          <w:color w:val="212121"/>
          <w:szCs w:val="24"/>
          <w:shd w:val="clear" w:color="auto" w:fill="FFFFFF"/>
        </w:rPr>
        <w:drawing>
          <wp:inline distT="0" distB="0" distL="0" distR="0" wp14:anchorId="35CA00A2" wp14:editId="3085BAC9">
            <wp:extent cx="4572000" cy="46482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1"/>
                    <a:stretch>
                      <a:fillRect/>
                    </a:stretch>
                  </pic:blipFill>
                  <pic:spPr>
                    <a:xfrm>
                      <a:off x="0" y="0"/>
                      <a:ext cx="4586172" cy="4662608"/>
                    </a:xfrm>
                    <a:prstGeom prst="rect">
                      <a:avLst/>
                    </a:prstGeom>
                  </pic:spPr>
                </pic:pic>
              </a:graphicData>
            </a:graphic>
          </wp:inline>
        </w:drawing>
      </w:r>
    </w:p>
    <w:p w14:paraId="26B3FE69" w14:textId="41B0230E" w:rsidR="001416FA" w:rsidRDefault="005D0393" w:rsidP="00080E4C">
      <w:pPr>
        <w:ind w:firstLine="720"/>
        <w:jc w:val="left"/>
        <w:rPr>
          <w:rFonts w:cstheme="minorHAnsi"/>
          <w:color w:val="212121"/>
          <w:szCs w:val="24"/>
          <w:shd w:val="clear" w:color="auto" w:fill="FFFFFF"/>
        </w:rPr>
      </w:pPr>
      <w:r>
        <w:rPr>
          <w:rFonts w:cstheme="minorHAnsi"/>
          <w:color w:val="212121"/>
          <w:szCs w:val="24"/>
          <w:shd w:val="clear" w:color="auto" w:fill="FFFFFF"/>
        </w:rPr>
        <w:t>Here in the assignments field only the access that is not deleted is shown.</w:t>
      </w:r>
    </w:p>
    <w:p w14:paraId="23707FFD" w14:textId="77777777" w:rsidR="00C12A34" w:rsidRPr="005D0393" w:rsidRDefault="00C12A34" w:rsidP="005D0393">
      <w:pPr>
        <w:jc w:val="left"/>
        <w:rPr>
          <w:rFonts w:cstheme="minorHAnsi"/>
          <w:b/>
          <w:bCs/>
          <w:color w:val="212121"/>
          <w:sz w:val="28"/>
          <w:szCs w:val="28"/>
          <w:shd w:val="clear" w:color="auto" w:fill="FFFFFF"/>
        </w:rPr>
      </w:pPr>
      <w:proofErr w:type="gramStart"/>
      <w:r w:rsidRPr="005D0393">
        <w:rPr>
          <w:rFonts w:cstheme="minorHAnsi"/>
          <w:b/>
          <w:bCs/>
          <w:color w:val="212121"/>
          <w:sz w:val="28"/>
          <w:szCs w:val="28"/>
          <w:shd w:val="clear" w:color="auto" w:fill="FFFFFF"/>
        </w:rPr>
        <w:t>In order to</w:t>
      </w:r>
      <w:proofErr w:type="gramEnd"/>
      <w:r w:rsidRPr="005D0393">
        <w:rPr>
          <w:rFonts w:cstheme="minorHAnsi"/>
          <w:b/>
          <w:bCs/>
          <w:color w:val="212121"/>
          <w:sz w:val="28"/>
          <w:szCs w:val="28"/>
          <w:shd w:val="clear" w:color="auto" w:fill="FFFFFF"/>
        </w:rPr>
        <w:t xml:space="preserve"> get information for every existing user in the system you need to create a GET request on this url:</w:t>
      </w:r>
    </w:p>
    <w:p w14:paraId="73E64971" w14:textId="0F42ED80" w:rsidR="00C12A34" w:rsidRDefault="00000000" w:rsidP="00C12A34">
      <w:pPr>
        <w:ind w:firstLine="720"/>
        <w:jc w:val="left"/>
        <w:rPr>
          <w:rFonts w:cstheme="minorHAnsi"/>
          <w:color w:val="212121"/>
          <w:szCs w:val="24"/>
          <w:shd w:val="clear" w:color="auto" w:fill="FFFFFF"/>
        </w:rPr>
      </w:pPr>
      <w:hyperlink r:id="rId22" w:history="1">
        <w:r w:rsidR="005D0393" w:rsidRPr="007210C3">
          <w:rPr>
            <w:rStyle w:val="Hyperlink"/>
            <w:rFonts w:cstheme="minorHAnsi"/>
            <w:szCs w:val="24"/>
            <w:shd w:val="clear" w:color="auto" w:fill="FFFFFF"/>
          </w:rPr>
          <w:t>http://nwj01:50000/nv_onboarding/api/v1/rest/showUsers</w:t>
        </w:r>
      </w:hyperlink>
    </w:p>
    <w:p w14:paraId="4762C090" w14:textId="46680CE8" w:rsidR="00080E4C" w:rsidRPr="00AA47C6" w:rsidRDefault="005D0393" w:rsidP="00AA47C6">
      <w:pPr>
        <w:ind w:firstLine="720"/>
        <w:jc w:val="left"/>
        <w:rPr>
          <w:rFonts w:cstheme="minorHAnsi"/>
          <w:color w:val="212121"/>
          <w:szCs w:val="24"/>
          <w:shd w:val="clear" w:color="auto" w:fill="FFFFFF"/>
        </w:rPr>
      </w:pPr>
      <w:r w:rsidRPr="005D0393">
        <w:rPr>
          <w:rFonts w:cstheme="minorHAnsi"/>
          <w:noProof/>
          <w:color w:val="212121"/>
          <w:szCs w:val="24"/>
          <w:shd w:val="clear" w:color="auto" w:fill="FFFFFF"/>
        </w:rPr>
        <w:drawing>
          <wp:inline distT="0" distB="0" distL="0" distR="0" wp14:anchorId="4212C657" wp14:editId="654FD6C3">
            <wp:extent cx="6134956" cy="819264"/>
            <wp:effectExtent l="0" t="0" r="0" b="0"/>
            <wp:docPr id="17" name="Picture 1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ebsite&#10;&#10;Description automatically generated"/>
                    <pic:cNvPicPr/>
                  </pic:nvPicPr>
                  <pic:blipFill>
                    <a:blip r:embed="rId23"/>
                    <a:stretch>
                      <a:fillRect/>
                    </a:stretch>
                  </pic:blipFill>
                  <pic:spPr>
                    <a:xfrm>
                      <a:off x="0" y="0"/>
                      <a:ext cx="6134956" cy="819264"/>
                    </a:xfrm>
                    <a:prstGeom prst="rect">
                      <a:avLst/>
                    </a:prstGeom>
                  </pic:spPr>
                </pic:pic>
              </a:graphicData>
            </a:graphic>
          </wp:inline>
        </w:drawing>
      </w:r>
    </w:p>
    <w:p w14:paraId="70CB82A3" w14:textId="2101EDF4" w:rsidR="002C3342" w:rsidRDefault="00537B16" w:rsidP="00651DE5">
      <w:pPr>
        <w:pStyle w:val="Subtitle"/>
      </w:pPr>
      <w:r>
        <w:t>Show Role</w:t>
      </w:r>
    </w:p>
    <w:p w14:paraId="781694B2" w14:textId="2505C4A7" w:rsidR="002173F9" w:rsidRDefault="002173F9" w:rsidP="002173F9">
      <w:pPr>
        <w:ind w:firstLine="720"/>
        <w:jc w:val="left"/>
        <w:rPr>
          <w:rFonts w:cstheme="minorHAnsi"/>
          <w:color w:val="212121"/>
          <w:szCs w:val="24"/>
          <w:shd w:val="clear" w:color="auto" w:fill="FFFFFF"/>
        </w:rPr>
      </w:pPr>
      <w:r>
        <w:t>In</w:t>
      </w:r>
      <w:r>
        <w:rPr>
          <w:lang w:val="bg-BG"/>
        </w:rPr>
        <w:t xml:space="preserve"> </w:t>
      </w:r>
      <w:r>
        <w:t xml:space="preserve">order to get information for and existing role you need to get the unique name and create a GET request on this url: </w:t>
      </w:r>
      <w:hyperlink r:id="rId24" w:history="1">
        <w:r w:rsidR="00D71D90" w:rsidRPr="00D65C89">
          <w:rPr>
            <w:rStyle w:val="Hyperlink"/>
            <w:rFonts w:cstheme="minorHAnsi"/>
            <w:szCs w:val="24"/>
            <w:shd w:val="clear" w:color="auto" w:fill="FFFFFF"/>
          </w:rPr>
          <w:t>http://nwj01:50000/nv_onboarding/api/v1/rest/showAssignemntObject/{uniqueName}</w:t>
        </w:r>
      </w:hyperlink>
    </w:p>
    <w:p w14:paraId="0BD4C9E5" w14:textId="5FC0C855" w:rsidR="00C12A34" w:rsidRDefault="002173F9" w:rsidP="008C5A44">
      <w:pPr>
        <w:ind w:firstLine="720"/>
        <w:jc w:val="left"/>
        <w:rPr>
          <w:rFonts w:cstheme="minorHAnsi"/>
          <w:color w:val="212121"/>
          <w:szCs w:val="24"/>
          <w:shd w:val="clear" w:color="auto" w:fill="FFFFFF"/>
        </w:rPr>
      </w:pPr>
      <w:r>
        <w:rPr>
          <w:rFonts w:cstheme="minorHAnsi"/>
          <w:color w:val="212121"/>
          <w:szCs w:val="24"/>
          <w:shd w:val="clear" w:color="auto" w:fill="FFFFFF"/>
        </w:rPr>
        <w:t>You can also see all the access a role has in the “assignments” field when displaying him.</w:t>
      </w:r>
    </w:p>
    <w:p w14:paraId="515601A7" w14:textId="440622E2" w:rsidR="002173F9" w:rsidRPr="00377B75" w:rsidRDefault="00AA47C6" w:rsidP="002173F9">
      <w:pPr>
        <w:ind w:firstLine="720"/>
        <w:jc w:val="left"/>
        <w:rPr>
          <w:rFonts w:cstheme="minorHAnsi"/>
          <w:b/>
          <w:bCs/>
          <w:color w:val="212121"/>
          <w:szCs w:val="24"/>
          <w:shd w:val="clear" w:color="auto" w:fill="FFFFFF"/>
        </w:rPr>
      </w:pPr>
      <w:r>
        <w:rPr>
          <w:rFonts w:cstheme="minorHAnsi"/>
          <w:b/>
          <w:bCs/>
          <w:color w:val="212121"/>
          <w:szCs w:val="24"/>
          <w:shd w:val="clear" w:color="auto" w:fill="FFFFFF"/>
        </w:rPr>
        <w:t>E</w:t>
      </w:r>
      <w:r w:rsidR="002173F9" w:rsidRPr="00377B75">
        <w:rPr>
          <w:rFonts w:cstheme="minorHAnsi"/>
          <w:b/>
          <w:bCs/>
          <w:color w:val="212121"/>
          <w:szCs w:val="24"/>
          <w:shd w:val="clear" w:color="auto" w:fill="FFFFFF"/>
        </w:rPr>
        <w:t>xample request and response for role ADMIN:</w:t>
      </w:r>
    </w:p>
    <w:p w14:paraId="55FE1EBC" w14:textId="7CB176DB" w:rsidR="002173F9" w:rsidRDefault="002173F9" w:rsidP="002173F9">
      <w:pPr>
        <w:ind w:firstLine="720"/>
        <w:jc w:val="left"/>
        <w:rPr>
          <w:rFonts w:cstheme="minorHAnsi"/>
          <w:color w:val="212121"/>
          <w:szCs w:val="24"/>
          <w:shd w:val="clear" w:color="auto" w:fill="FFFFFF"/>
        </w:rPr>
      </w:pPr>
      <w:r w:rsidRPr="002173F9">
        <w:rPr>
          <w:rFonts w:cstheme="minorHAnsi"/>
          <w:noProof/>
          <w:color w:val="212121"/>
          <w:szCs w:val="24"/>
          <w:shd w:val="clear" w:color="auto" w:fill="FFFFFF"/>
        </w:rPr>
        <w:lastRenderedPageBreak/>
        <w:drawing>
          <wp:inline distT="0" distB="0" distL="0" distR="0" wp14:anchorId="3F29BB73" wp14:editId="3F09096A">
            <wp:extent cx="6340389" cy="3741744"/>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6340389" cy="3741744"/>
                    </a:xfrm>
                    <a:prstGeom prst="rect">
                      <a:avLst/>
                    </a:prstGeom>
                  </pic:spPr>
                </pic:pic>
              </a:graphicData>
            </a:graphic>
          </wp:inline>
        </w:drawing>
      </w:r>
    </w:p>
    <w:p w14:paraId="4410EFCF" w14:textId="1B213883" w:rsidR="00C12A34" w:rsidRDefault="00C12A34" w:rsidP="00C12A34">
      <w:pPr>
        <w:ind w:firstLine="720"/>
        <w:jc w:val="left"/>
        <w:rPr>
          <w:rFonts w:cstheme="minorHAnsi"/>
          <w:color w:val="212121"/>
          <w:szCs w:val="24"/>
          <w:shd w:val="clear" w:color="auto" w:fill="FFFFFF"/>
        </w:rPr>
      </w:pPr>
      <w:proofErr w:type="gramStart"/>
      <w:r>
        <w:rPr>
          <w:rFonts w:cstheme="minorHAnsi"/>
          <w:color w:val="212121"/>
          <w:szCs w:val="24"/>
          <w:shd w:val="clear" w:color="auto" w:fill="FFFFFF"/>
        </w:rPr>
        <w:t>In order to</w:t>
      </w:r>
      <w:proofErr w:type="gramEnd"/>
      <w:r>
        <w:rPr>
          <w:rFonts w:cstheme="minorHAnsi"/>
          <w:color w:val="212121"/>
          <w:szCs w:val="24"/>
          <w:shd w:val="clear" w:color="auto" w:fill="FFFFFF"/>
        </w:rPr>
        <w:t xml:space="preserve"> get information for every existing role in the system you need to create a GET request on this url:</w:t>
      </w:r>
    </w:p>
    <w:p w14:paraId="34BE6E75" w14:textId="07ED20D4" w:rsidR="00AA47C6" w:rsidRPr="00DA40D7" w:rsidRDefault="00C12A34" w:rsidP="00DA40D7">
      <w:pPr>
        <w:ind w:firstLine="720"/>
        <w:jc w:val="left"/>
        <w:rPr>
          <w:rFonts w:cstheme="minorHAnsi"/>
          <w:color w:val="212121"/>
          <w:szCs w:val="24"/>
          <w:shd w:val="clear" w:color="auto" w:fill="FFFFFF"/>
        </w:rPr>
      </w:pPr>
      <w:r w:rsidRPr="00C12A34">
        <w:rPr>
          <w:rFonts w:cstheme="minorHAnsi"/>
          <w:color w:val="212121"/>
          <w:szCs w:val="24"/>
          <w:shd w:val="clear" w:color="auto" w:fill="FFFFFF"/>
        </w:rPr>
        <w:t>http://nwj01:50000/nv_onboarding/api/v1/rest/show</w:t>
      </w:r>
      <w:r>
        <w:rPr>
          <w:rFonts w:cstheme="minorHAnsi"/>
          <w:color w:val="212121"/>
          <w:szCs w:val="24"/>
          <w:shd w:val="clear" w:color="auto" w:fill="FFFFFF"/>
        </w:rPr>
        <w:t>Roles</w:t>
      </w:r>
    </w:p>
    <w:p w14:paraId="5565BDF0" w14:textId="77777777" w:rsidR="00DA40D7" w:rsidRDefault="00DA40D7" w:rsidP="00651DE5">
      <w:pPr>
        <w:pStyle w:val="Subtitle"/>
      </w:pPr>
    </w:p>
    <w:p w14:paraId="6AACA882" w14:textId="77777777" w:rsidR="00DA40D7" w:rsidRDefault="00DA40D7" w:rsidP="00651DE5">
      <w:pPr>
        <w:pStyle w:val="Subtitle"/>
      </w:pPr>
    </w:p>
    <w:p w14:paraId="59D243FC" w14:textId="77777777" w:rsidR="00DA40D7" w:rsidRDefault="00DA40D7" w:rsidP="00651DE5">
      <w:pPr>
        <w:pStyle w:val="Subtitle"/>
      </w:pPr>
    </w:p>
    <w:p w14:paraId="40F52DA2" w14:textId="77777777" w:rsidR="00DA40D7" w:rsidRDefault="00DA40D7" w:rsidP="00651DE5">
      <w:pPr>
        <w:pStyle w:val="Subtitle"/>
      </w:pPr>
    </w:p>
    <w:p w14:paraId="2A8575E6" w14:textId="728705C4" w:rsidR="00E66CE1" w:rsidRDefault="00537B16" w:rsidP="00651DE5">
      <w:pPr>
        <w:pStyle w:val="Subtitle"/>
      </w:pPr>
      <w:r>
        <w:t>Show Privilege</w:t>
      </w:r>
    </w:p>
    <w:p w14:paraId="08242CC7" w14:textId="4337F854" w:rsidR="00D71D90" w:rsidRDefault="00D71D90" w:rsidP="00D71D90">
      <w:pPr>
        <w:ind w:firstLine="720"/>
        <w:jc w:val="left"/>
        <w:rPr>
          <w:rFonts w:cstheme="minorHAnsi"/>
          <w:color w:val="212121"/>
          <w:szCs w:val="24"/>
          <w:shd w:val="clear" w:color="auto" w:fill="FFFFFF"/>
        </w:rPr>
      </w:pPr>
      <w:r>
        <w:t>In</w:t>
      </w:r>
      <w:r>
        <w:rPr>
          <w:lang w:val="bg-BG"/>
        </w:rPr>
        <w:t xml:space="preserve"> </w:t>
      </w:r>
      <w:r>
        <w:t xml:space="preserve">order to get information for and existing privilege you need to get the unique name and create a GET request on this url: </w:t>
      </w:r>
      <w:hyperlink r:id="rId26" w:history="1">
        <w:r w:rsidRPr="00D65C89">
          <w:rPr>
            <w:rStyle w:val="Hyperlink"/>
            <w:rFonts w:cstheme="minorHAnsi"/>
            <w:szCs w:val="24"/>
            <w:shd w:val="clear" w:color="auto" w:fill="FFFFFF"/>
          </w:rPr>
          <w:t>http://nwj01:50000/nv_onboarding/api/v1/rest/showAssignemntObject/{uniqueName}</w:t>
        </w:r>
      </w:hyperlink>
    </w:p>
    <w:p w14:paraId="0004C100" w14:textId="0E422B8C" w:rsidR="00377B75" w:rsidRDefault="00D71D90" w:rsidP="00AA47C6">
      <w:pPr>
        <w:ind w:firstLine="720"/>
        <w:jc w:val="left"/>
        <w:rPr>
          <w:rFonts w:cstheme="minorHAnsi"/>
          <w:color w:val="212121"/>
          <w:szCs w:val="24"/>
          <w:shd w:val="clear" w:color="auto" w:fill="FFFFFF"/>
        </w:rPr>
      </w:pPr>
      <w:r>
        <w:rPr>
          <w:rFonts w:cstheme="minorHAnsi"/>
          <w:color w:val="212121"/>
          <w:szCs w:val="24"/>
          <w:shd w:val="clear" w:color="auto" w:fill="FFFFFF"/>
        </w:rPr>
        <w:t>You can also see all the access a privilege has in the “assignments” field when displaying him</w:t>
      </w:r>
    </w:p>
    <w:p w14:paraId="1554FB3B" w14:textId="602CDF32" w:rsidR="00D71D90" w:rsidRPr="00D12921" w:rsidRDefault="00AA47C6" w:rsidP="00D71D90">
      <w:pPr>
        <w:ind w:firstLine="720"/>
        <w:jc w:val="left"/>
        <w:rPr>
          <w:rFonts w:cstheme="minorHAnsi"/>
          <w:b/>
          <w:bCs/>
          <w:color w:val="212121"/>
          <w:szCs w:val="24"/>
          <w:shd w:val="clear" w:color="auto" w:fill="FFFFFF"/>
        </w:rPr>
      </w:pPr>
      <w:r>
        <w:rPr>
          <w:rFonts w:cstheme="minorHAnsi"/>
          <w:b/>
          <w:bCs/>
          <w:color w:val="212121"/>
          <w:szCs w:val="24"/>
          <w:shd w:val="clear" w:color="auto" w:fill="FFFFFF"/>
        </w:rPr>
        <w:t>E</w:t>
      </w:r>
      <w:r w:rsidR="00D71D90" w:rsidRPr="00D12921">
        <w:rPr>
          <w:rFonts w:cstheme="minorHAnsi"/>
          <w:b/>
          <w:bCs/>
          <w:color w:val="212121"/>
          <w:szCs w:val="24"/>
          <w:shd w:val="clear" w:color="auto" w:fill="FFFFFF"/>
        </w:rPr>
        <w:t>xample request and response for privilege PRIV:Sys1:ONLY</w:t>
      </w:r>
    </w:p>
    <w:p w14:paraId="3BAEF1D6" w14:textId="7F38E153" w:rsidR="00D71D90" w:rsidRDefault="00D71D90" w:rsidP="00D71D90">
      <w:pPr>
        <w:ind w:firstLine="720"/>
        <w:jc w:val="left"/>
        <w:rPr>
          <w:rFonts w:cstheme="minorHAnsi"/>
          <w:color w:val="212121"/>
          <w:szCs w:val="24"/>
          <w:shd w:val="clear" w:color="auto" w:fill="FFFFFF"/>
        </w:rPr>
      </w:pPr>
      <w:r w:rsidRPr="00D71D90">
        <w:rPr>
          <w:rFonts w:cstheme="minorHAnsi"/>
          <w:noProof/>
          <w:color w:val="212121"/>
          <w:szCs w:val="24"/>
          <w:shd w:val="clear" w:color="auto" w:fill="FFFFFF"/>
        </w:rPr>
        <w:lastRenderedPageBreak/>
        <w:drawing>
          <wp:inline distT="0" distB="0" distL="0" distR="0" wp14:anchorId="44292796" wp14:editId="79E077D6">
            <wp:extent cx="6325148" cy="381795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7"/>
                    <a:stretch>
                      <a:fillRect/>
                    </a:stretch>
                  </pic:blipFill>
                  <pic:spPr>
                    <a:xfrm>
                      <a:off x="0" y="0"/>
                      <a:ext cx="6325148" cy="3817951"/>
                    </a:xfrm>
                    <a:prstGeom prst="rect">
                      <a:avLst/>
                    </a:prstGeom>
                  </pic:spPr>
                </pic:pic>
              </a:graphicData>
            </a:graphic>
          </wp:inline>
        </w:drawing>
      </w:r>
    </w:p>
    <w:p w14:paraId="453FDE5B" w14:textId="77777777" w:rsidR="00097FF5" w:rsidRDefault="00097FF5" w:rsidP="00097FF5">
      <w:pPr>
        <w:ind w:firstLine="720"/>
        <w:jc w:val="left"/>
        <w:rPr>
          <w:rFonts w:cstheme="minorHAnsi"/>
          <w:color w:val="212121"/>
          <w:szCs w:val="24"/>
          <w:shd w:val="clear" w:color="auto" w:fill="FFFFFF"/>
        </w:rPr>
      </w:pPr>
      <w:proofErr w:type="gramStart"/>
      <w:r>
        <w:rPr>
          <w:rFonts w:cstheme="minorHAnsi"/>
          <w:color w:val="212121"/>
          <w:szCs w:val="24"/>
          <w:shd w:val="clear" w:color="auto" w:fill="FFFFFF"/>
        </w:rPr>
        <w:t>In order to</w:t>
      </w:r>
      <w:proofErr w:type="gramEnd"/>
      <w:r>
        <w:rPr>
          <w:rFonts w:cstheme="minorHAnsi"/>
          <w:color w:val="212121"/>
          <w:szCs w:val="24"/>
          <w:shd w:val="clear" w:color="auto" w:fill="FFFFFF"/>
        </w:rPr>
        <w:t xml:space="preserve"> get information for every existing user in the system you need to create a GET request on this url:</w:t>
      </w:r>
    </w:p>
    <w:p w14:paraId="7C68382C" w14:textId="613F9840" w:rsidR="00097FF5" w:rsidRPr="008C5A44" w:rsidRDefault="00097FF5" w:rsidP="008C5A44">
      <w:pPr>
        <w:ind w:firstLine="720"/>
        <w:jc w:val="left"/>
        <w:rPr>
          <w:rFonts w:cstheme="minorHAnsi"/>
          <w:color w:val="212121"/>
          <w:szCs w:val="24"/>
          <w:shd w:val="clear" w:color="auto" w:fill="FFFFFF"/>
        </w:rPr>
      </w:pPr>
      <w:r w:rsidRPr="00C12A34">
        <w:rPr>
          <w:rFonts w:cstheme="minorHAnsi"/>
          <w:color w:val="212121"/>
          <w:szCs w:val="24"/>
          <w:shd w:val="clear" w:color="auto" w:fill="FFFFFF"/>
        </w:rPr>
        <w:t>http://nwj01:50000/nv_onboarding/api/v1/rest/show</w:t>
      </w:r>
      <w:r>
        <w:rPr>
          <w:rFonts w:cstheme="minorHAnsi"/>
          <w:color w:val="212121"/>
          <w:szCs w:val="24"/>
          <w:shd w:val="clear" w:color="auto" w:fill="FFFFFF"/>
        </w:rPr>
        <w:t>Privileges</w:t>
      </w:r>
    </w:p>
    <w:p w14:paraId="2A80640E" w14:textId="3EE0FC1E" w:rsidR="0084582E" w:rsidRDefault="00CC5EE8" w:rsidP="00651DE5">
      <w:pPr>
        <w:pStyle w:val="Heading2"/>
      </w:pPr>
      <w:bookmarkStart w:id="63" w:name="_Toc110001346"/>
      <w:r>
        <w:t xml:space="preserve">3.2 </w:t>
      </w:r>
      <w:r w:rsidR="00097FF5">
        <w:t>Add</w:t>
      </w:r>
      <w:bookmarkEnd w:id="63"/>
    </w:p>
    <w:p w14:paraId="14B16F51" w14:textId="4F4210E5" w:rsidR="00552D13" w:rsidRDefault="00F16BB8" w:rsidP="00651DE5">
      <w:pPr>
        <w:pStyle w:val="Subtitle"/>
      </w:pPr>
      <w:r>
        <w:t>Add User</w:t>
      </w:r>
    </w:p>
    <w:p w14:paraId="54CCCD67" w14:textId="09F6FED1" w:rsidR="00AA47C6" w:rsidRDefault="00742C01" w:rsidP="00AA47C6">
      <w:pPr>
        <w:ind w:firstLine="720"/>
        <w:jc w:val="left"/>
        <w:rPr>
          <w:rFonts w:cstheme="minorHAnsi"/>
          <w:color w:val="212121"/>
          <w:szCs w:val="24"/>
          <w:shd w:val="clear" w:color="auto" w:fill="FFFFFF"/>
        </w:rPr>
      </w:pPr>
      <w:r>
        <w:t xml:space="preserve">To add a user, you need to create a POST request on this url: </w:t>
      </w:r>
      <w:hyperlink r:id="rId28" w:history="1">
        <w:r w:rsidR="008950ED" w:rsidRPr="00D65C89">
          <w:rPr>
            <w:rStyle w:val="Hyperlink"/>
            <w:rFonts w:cstheme="minorHAnsi"/>
            <w:szCs w:val="24"/>
            <w:shd w:val="clear" w:color="auto" w:fill="FFFFFF"/>
          </w:rPr>
          <w:t>http://nwj01:50000/nv_onboarding/api/v1/rest/addUser</w:t>
        </w:r>
      </w:hyperlink>
    </w:p>
    <w:p w14:paraId="068942CC" w14:textId="69CF67C5" w:rsidR="008950ED" w:rsidRDefault="008950ED" w:rsidP="00552D13">
      <w:pPr>
        <w:ind w:firstLine="720"/>
        <w:jc w:val="left"/>
        <w:rPr>
          <w:rFonts w:cstheme="minorHAnsi"/>
          <w:color w:val="212121"/>
          <w:szCs w:val="24"/>
          <w:shd w:val="clear" w:color="auto" w:fill="FFFFFF"/>
        </w:rPr>
      </w:pPr>
      <w:r>
        <w:rPr>
          <w:rFonts w:cstheme="minorHAnsi"/>
          <w:color w:val="212121"/>
          <w:szCs w:val="24"/>
          <w:shd w:val="clear" w:color="auto" w:fill="FFFFFF"/>
        </w:rPr>
        <w:t>Here are all the attributes a user can have:</w:t>
      </w:r>
    </w:p>
    <w:p w14:paraId="0710C2FE" w14:textId="1160CF09" w:rsidR="00080E4C" w:rsidRDefault="008950ED" w:rsidP="00097FF5">
      <w:pPr>
        <w:ind w:firstLine="720"/>
        <w:jc w:val="left"/>
        <w:rPr>
          <w:szCs w:val="24"/>
        </w:rPr>
      </w:pPr>
      <w:r w:rsidRPr="008950ED">
        <w:rPr>
          <w:noProof/>
          <w:szCs w:val="24"/>
        </w:rPr>
        <w:drawing>
          <wp:inline distT="0" distB="0" distL="0" distR="0" wp14:anchorId="30B72F80" wp14:editId="2DE1EE2B">
            <wp:extent cx="5692140" cy="2223926"/>
            <wp:effectExtent l="0" t="0" r="381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5799943" cy="2266045"/>
                    </a:xfrm>
                    <a:prstGeom prst="rect">
                      <a:avLst/>
                    </a:prstGeom>
                  </pic:spPr>
                </pic:pic>
              </a:graphicData>
            </a:graphic>
          </wp:inline>
        </w:drawing>
      </w:r>
    </w:p>
    <w:p w14:paraId="49F33FBF" w14:textId="51045925" w:rsidR="00477BED" w:rsidRDefault="00477BED" w:rsidP="00097FF5">
      <w:pPr>
        <w:ind w:firstLine="720"/>
        <w:jc w:val="left"/>
        <w:rPr>
          <w:szCs w:val="24"/>
        </w:rPr>
      </w:pPr>
      <w:r>
        <w:rPr>
          <w:szCs w:val="24"/>
        </w:rPr>
        <w:t>The fields that are shown as mandatory always must be added otherwise the user will be invalid, while the other fields marked with no are optional.</w:t>
      </w:r>
    </w:p>
    <w:p w14:paraId="77B6ADD4" w14:textId="20AB42E6" w:rsidR="008950ED" w:rsidRPr="00477BED" w:rsidRDefault="00AA47C6" w:rsidP="00552D13">
      <w:pPr>
        <w:ind w:firstLine="720"/>
        <w:jc w:val="left"/>
        <w:rPr>
          <w:b/>
          <w:bCs/>
          <w:szCs w:val="24"/>
        </w:rPr>
      </w:pPr>
      <w:r>
        <w:rPr>
          <w:b/>
          <w:bCs/>
          <w:szCs w:val="24"/>
        </w:rPr>
        <w:t>E</w:t>
      </w:r>
      <w:r w:rsidR="008950ED" w:rsidRPr="00477BED">
        <w:rPr>
          <w:b/>
          <w:bCs/>
          <w:szCs w:val="24"/>
        </w:rPr>
        <w:t>xample of a</w:t>
      </w:r>
      <w:r w:rsidR="00F16BB8" w:rsidRPr="00477BED">
        <w:rPr>
          <w:b/>
          <w:bCs/>
          <w:szCs w:val="24"/>
        </w:rPr>
        <w:t>n</w:t>
      </w:r>
      <w:r w:rsidR="008950ED" w:rsidRPr="00477BED">
        <w:rPr>
          <w:b/>
          <w:bCs/>
          <w:szCs w:val="24"/>
        </w:rPr>
        <w:t xml:space="preserve"> </w:t>
      </w:r>
      <w:r w:rsidR="0019394E" w:rsidRPr="00477BED">
        <w:rPr>
          <w:b/>
          <w:bCs/>
          <w:szCs w:val="24"/>
        </w:rPr>
        <w:t>addUser</w:t>
      </w:r>
      <w:r w:rsidR="008950ED" w:rsidRPr="00477BED">
        <w:rPr>
          <w:b/>
          <w:bCs/>
          <w:szCs w:val="24"/>
        </w:rPr>
        <w:t xml:space="preserve"> request:</w:t>
      </w:r>
    </w:p>
    <w:p w14:paraId="6EFBB0B7" w14:textId="1E62D3B7" w:rsidR="00477BED" w:rsidRDefault="00477BED" w:rsidP="00477BED">
      <w:pPr>
        <w:ind w:firstLine="720"/>
        <w:jc w:val="left"/>
        <w:rPr>
          <w:szCs w:val="24"/>
        </w:rPr>
      </w:pPr>
      <w:r w:rsidRPr="00477BED">
        <w:rPr>
          <w:noProof/>
          <w:szCs w:val="24"/>
        </w:rPr>
        <w:lastRenderedPageBreak/>
        <w:drawing>
          <wp:inline distT="0" distB="0" distL="0" distR="0" wp14:anchorId="713CB8C5" wp14:editId="41894019">
            <wp:extent cx="3124636" cy="302937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3124636" cy="3029373"/>
                    </a:xfrm>
                    <a:prstGeom prst="rect">
                      <a:avLst/>
                    </a:prstGeom>
                  </pic:spPr>
                </pic:pic>
              </a:graphicData>
            </a:graphic>
          </wp:inline>
        </w:drawing>
      </w:r>
    </w:p>
    <w:p w14:paraId="5060E467" w14:textId="6D92C80D" w:rsidR="00D12921" w:rsidRPr="00D12921" w:rsidRDefault="00D12921" w:rsidP="00D12921">
      <w:r>
        <w:t>managerId - Indicates the user’s manager id where the managerId can’t be the user’s own id and it must be a reference to an existing manager in the system.</w:t>
      </w:r>
    </w:p>
    <w:p w14:paraId="4361852C" w14:textId="77777777" w:rsidR="00477BED" w:rsidRDefault="00477BED" w:rsidP="00477BED">
      <w:r>
        <w:t>isManager - Indicates if the user is manager. There are two options:</w:t>
      </w:r>
    </w:p>
    <w:p w14:paraId="0F3EB065" w14:textId="77777777" w:rsidR="00477BED" w:rsidRDefault="00477BED" w:rsidP="00477BED">
      <w:r>
        <w:tab/>
        <w:t>true – the user is a manager</w:t>
      </w:r>
    </w:p>
    <w:p w14:paraId="04336976" w14:textId="5C584E89" w:rsidR="00477BED" w:rsidRDefault="00477BED" w:rsidP="00477BED">
      <w:r>
        <w:tab/>
        <w:t>false – the user is not a manager</w:t>
      </w:r>
    </w:p>
    <w:p w14:paraId="3376C9CE" w14:textId="678BAFB2" w:rsidR="00D633FE" w:rsidRDefault="00D633FE" w:rsidP="00D633FE">
      <w:pPr>
        <w:jc w:val="left"/>
        <w:rPr>
          <w:b/>
          <w:bCs/>
          <w:sz w:val="28"/>
          <w:szCs w:val="28"/>
        </w:rPr>
      </w:pPr>
      <w:r w:rsidRPr="00D633FE">
        <w:rPr>
          <w:b/>
          <w:bCs/>
          <w:sz w:val="28"/>
          <w:szCs w:val="28"/>
        </w:rPr>
        <w:t>First user</w:t>
      </w:r>
      <w:r>
        <w:rPr>
          <w:b/>
          <w:bCs/>
          <w:sz w:val="28"/>
          <w:szCs w:val="28"/>
        </w:rPr>
        <w:t xml:space="preserve"> in the system:</w:t>
      </w:r>
    </w:p>
    <w:p w14:paraId="74E03333" w14:textId="6DB7193D" w:rsidR="00D633FE" w:rsidRPr="00D633FE" w:rsidRDefault="00D633FE" w:rsidP="00D633FE">
      <w:pPr>
        <w:jc w:val="left"/>
        <w:rPr>
          <w:szCs w:val="24"/>
        </w:rPr>
      </w:pPr>
      <w:r>
        <w:rPr>
          <w:szCs w:val="24"/>
        </w:rPr>
        <w:t>When we add a user for the first time the system will automatically assign his managerId to be his own since there are no other users in the system. That could be changed later</w:t>
      </w:r>
    </w:p>
    <w:p w14:paraId="311A01A7" w14:textId="2C9901E0" w:rsidR="00552D13" w:rsidRDefault="00E37415" w:rsidP="00651DE5">
      <w:pPr>
        <w:pStyle w:val="Subtitle"/>
      </w:pPr>
      <w:r>
        <w:t>Add Privilege</w:t>
      </w:r>
    </w:p>
    <w:p w14:paraId="517FED71" w14:textId="47E34288" w:rsidR="00CC7DCE" w:rsidRDefault="00ED2568" w:rsidP="00216AFA">
      <w:pPr>
        <w:ind w:firstLine="720"/>
        <w:jc w:val="left"/>
      </w:pPr>
      <w:r>
        <w:t>To add a privilege, you need to create a POST request on this url:</w:t>
      </w:r>
    </w:p>
    <w:p w14:paraId="747C29EE" w14:textId="1359D42C" w:rsidR="00ED2568" w:rsidRDefault="00000000" w:rsidP="00216AFA">
      <w:pPr>
        <w:ind w:firstLine="720"/>
        <w:jc w:val="left"/>
        <w:rPr>
          <w:rFonts w:cstheme="minorHAnsi"/>
          <w:color w:val="212121"/>
          <w:szCs w:val="24"/>
          <w:shd w:val="clear" w:color="auto" w:fill="FFFFFF"/>
        </w:rPr>
      </w:pPr>
      <w:hyperlink r:id="rId31" w:history="1">
        <w:r w:rsidR="00ED2568" w:rsidRPr="00D65C89">
          <w:rPr>
            <w:rStyle w:val="Hyperlink"/>
            <w:rFonts w:cstheme="minorHAnsi"/>
            <w:szCs w:val="24"/>
            <w:shd w:val="clear" w:color="auto" w:fill="FFFFFF"/>
          </w:rPr>
          <w:t>http://nwj01:50000/nv_onboarding/api/v1/rest/addPrivilege</w:t>
        </w:r>
      </w:hyperlink>
    </w:p>
    <w:p w14:paraId="7524A1D5" w14:textId="006EDFB5" w:rsidR="00ED2568" w:rsidRDefault="00ED2568" w:rsidP="00216AFA">
      <w:pPr>
        <w:ind w:firstLine="720"/>
        <w:jc w:val="left"/>
        <w:rPr>
          <w:rFonts w:cstheme="minorHAnsi"/>
          <w:color w:val="212121"/>
          <w:szCs w:val="24"/>
          <w:shd w:val="clear" w:color="auto" w:fill="FFFFFF"/>
        </w:rPr>
      </w:pPr>
      <w:r>
        <w:rPr>
          <w:rFonts w:cstheme="minorHAnsi"/>
          <w:color w:val="212121"/>
          <w:szCs w:val="24"/>
          <w:shd w:val="clear" w:color="auto" w:fill="FFFFFF"/>
        </w:rPr>
        <w:t>Here are all the attributes a privilege can have:</w:t>
      </w:r>
    </w:p>
    <w:p w14:paraId="123B139E" w14:textId="73A772E4" w:rsidR="0019394E" w:rsidRPr="00DA40D7" w:rsidRDefault="00ED2568" w:rsidP="00DA40D7">
      <w:pPr>
        <w:ind w:firstLine="720"/>
        <w:jc w:val="left"/>
        <w:rPr>
          <w:rFonts w:cstheme="minorHAnsi"/>
          <w:szCs w:val="24"/>
        </w:rPr>
      </w:pPr>
      <w:r w:rsidRPr="00ED2568">
        <w:rPr>
          <w:rFonts w:cstheme="minorHAnsi"/>
          <w:noProof/>
          <w:szCs w:val="24"/>
        </w:rPr>
        <w:drawing>
          <wp:inline distT="0" distB="0" distL="0" distR="0" wp14:anchorId="315BE8B1" wp14:editId="11D5EB7E">
            <wp:extent cx="6530975" cy="1531535"/>
            <wp:effectExtent l="0" t="0" r="317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2"/>
                    <a:stretch>
                      <a:fillRect/>
                    </a:stretch>
                  </pic:blipFill>
                  <pic:spPr>
                    <a:xfrm>
                      <a:off x="0" y="0"/>
                      <a:ext cx="6594976" cy="1546543"/>
                    </a:xfrm>
                    <a:prstGeom prst="rect">
                      <a:avLst/>
                    </a:prstGeom>
                  </pic:spPr>
                </pic:pic>
              </a:graphicData>
            </a:graphic>
          </wp:inline>
        </w:drawing>
      </w:r>
    </w:p>
    <w:p w14:paraId="0B44C8D7" w14:textId="5C035BFF" w:rsidR="00ED2568" w:rsidRPr="00DA40D7" w:rsidRDefault="00DA40D7" w:rsidP="00ED2568">
      <w:pPr>
        <w:rPr>
          <w:b/>
          <w:bCs/>
        </w:rPr>
      </w:pPr>
      <w:r>
        <w:rPr>
          <w:b/>
          <w:bCs/>
        </w:rPr>
        <w:t>E</w:t>
      </w:r>
      <w:r w:rsidR="00ED2568" w:rsidRPr="00DA40D7">
        <w:rPr>
          <w:b/>
          <w:bCs/>
        </w:rPr>
        <w:t>xample of a</w:t>
      </w:r>
      <w:r w:rsidR="0019394E" w:rsidRPr="00DA40D7">
        <w:rPr>
          <w:b/>
          <w:bCs/>
        </w:rPr>
        <w:t>n</w:t>
      </w:r>
      <w:r w:rsidR="00ED2568" w:rsidRPr="00DA40D7">
        <w:rPr>
          <w:b/>
          <w:bCs/>
        </w:rPr>
        <w:t xml:space="preserve"> addPrivilege request:</w:t>
      </w:r>
    </w:p>
    <w:p w14:paraId="7980FD5C" w14:textId="6BDF77F9" w:rsidR="0019394E" w:rsidRDefault="0019394E" w:rsidP="00ED2568">
      <w:r w:rsidRPr="0019394E">
        <w:rPr>
          <w:noProof/>
        </w:rPr>
        <w:lastRenderedPageBreak/>
        <w:drawing>
          <wp:inline distT="0" distB="0" distL="0" distR="0" wp14:anchorId="1E34EF48" wp14:editId="4CC5BDDF">
            <wp:extent cx="5059680" cy="276456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9103" cy="2769716"/>
                    </a:xfrm>
                    <a:prstGeom prst="rect">
                      <a:avLst/>
                    </a:prstGeom>
                  </pic:spPr>
                </pic:pic>
              </a:graphicData>
            </a:graphic>
          </wp:inline>
        </w:drawing>
      </w:r>
    </w:p>
    <w:p w14:paraId="770A7DDF" w14:textId="2CAF6EB3" w:rsidR="00F16BB8" w:rsidRDefault="00F16BB8" w:rsidP="00ED2568">
      <w:pPr>
        <w:rPr>
          <w:b/>
          <w:bCs/>
          <w:sz w:val="28"/>
          <w:szCs w:val="28"/>
        </w:rPr>
      </w:pPr>
      <w:r>
        <w:rPr>
          <w:b/>
          <w:bCs/>
          <w:sz w:val="28"/>
          <w:szCs w:val="28"/>
        </w:rPr>
        <w:t>ONLY privilege:</w:t>
      </w:r>
    </w:p>
    <w:p w14:paraId="61368977" w14:textId="23916B4F" w:rsidR="00F16BB8" w:rsidRDefault="00F16BB8" w:rsidP="00A10AD8">
      <w:pPr>
        <w:ind w:firstLine="720"/>
        <w:jc w:val="left"/>
        <w:rPr>
          <w:szCs w:val="24"/>
        </w:rPr>
      </w:pPr>
      <w:r>
        <w:rPr>
          <w:szCs w:val="24"/>
        </w:rPr>
        <w:t>For each system there should be one special privilege: PRIV:&lt;SYSTEM</w:t>
      </w:r>
      <w:proofErr w:type="gramStart"/>
      <w:r>
        <w:rPr>
          <w:szCs w:val="24"/>
        </w:rPr>
        <w:t>&gt;:ONLY</w:t>
      </w:r>
      <w:proofErr w:type="gramEnd"/>
      <w:r>
        <w:rPr>
          <w:szCs w:val="24"/>
        </w:rPr>
        <w:t xml:space="preserve">. A user should have this privilege </w:t>
      </w:r>
      <w:proofErr w:type="gramStart"/>
      <w:r>
        <w:rPr>
          <w:szCs w:val="24"/>
        </w:rPr>
        <w:t>in order to</w:t>
      </w:r>
      <w:proofErr w:type="gramEnd"/>
      <w:r>
        <w:rPr>
          <w:szCs w:val="24"/>
        </w:rPr>
        <w:t xml:space="preserve"> have access to other roles and privileges from the respective system. No other role or privilege from that system can be assigned if the user doesn’t have the ONLY privilege</w:t>
      </w:r>
      <w:r w:rsidR="007A7C71">
        <w:rPr>
          <w:szCs w:val="24"/>
        </w:rPr>
        <w:t xml:space="preserve"> for that system.</w:t>
      </w:r>
    </w:p>
    <w:p w14:paraId="24FA532F" w14:textId="6FCF26FA" w:rsidR="007A7C71" w:rsidRDefault="007A7C71" w:rsidP="00ED2568">
      <w:pPr>
        <w:rPr>
          <w:szCs w:val="24"/>
        </w:rPr>
      </w:pPr>
      <w:r>
        <w:rPr>
          <w:szCs w:val="24"/>
        </w:rPr>
        <w:t>This is an example for creating an ONLY privilege:</w:t>
      </w:r>
    </w:p>
    <w:p w14:paraId="4F4F295A" w14:textId="44BF98D0" w:rsidR="004B65A9" w:rsidRPr="00A20DB9" w:rsidRDefault="0096293E" w:rsidP="00A20DB9">
      <w:pPr>
        <w:rPr>
          <w:szCs w:val="24"/>
        </w:rPr>
      </w:pPr>
      <w:r w:rsidRPr="0096293E">
        <w:rPr>
          <w:noProof/>
          <w:szCs w:val="24"/>
        </w:rPr>
        <w:drawing>
          <wp:inline distT="0" distB="0" distL="0" distR="0" wp14:anchorId="1D6C246B" wp14:editId="58BDDC69">
            <wp:extent cx="4427604" cy="2301439"/>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4"/>
                    <a:stretch>
                      <a:fillRect/>
                    </a:stretch>
                  </pic:blipFill>
                  <pic:spPr>
                    <a:xfrm>
                      <a:off x="0" y="0"/>
                      <a:ext cx="4427604" cy="2301439"/>
                    </a:xfrm>
                    <a:prstGeom prst="rect">
                      <a:avLst/>
                    </a:prstGeom>
                  </pic:spPr>
                </pic:pic>
              </a:graphicData>
            </a:graphic>
          </wp:inline>
        </w:drawing>
      </w:r>
    </w:p>
    <w:p w14:paraId="5F94CE6D" w14:textId="2AF23D56" w:rsidR="00E37415" w:rsidRDefault="00E37415" w:rsidP="00651DE5">
      <w:pPr>
        <w:pStyle w:val="Subtitle"/>
      </w:pPr>
      <w:r>
        <w:t>Add Role</w:t>
      </w:r>
    </w:p>
    <w:p w14:paraId="67B4AB8F" w14:textId="1D25B297" w:rsidR="0096293E" w:rsidRDefault="0096293E" w:rsidP="0096293E">
      <w:pPr>
        <w:ind w:firstLine="720"/>
        <w:jc w:val="left"/>
      </w:pPr>
      <w:r>
        <w:t>To add a role, you need to create a POST request on this url:</w:t>
      </w:r>
    </w:p>
    <w:p w14:paraId="1988BA0D" w14:textId="22F58BFF" w:rsidR="0096293E" w:rsidRPr="0096293E" w:rsidRDefault="00000000" w:rsidP="00AA47C6">
      <w:pPr>
        <w:ind w:firstLine="720"/>
        <w:jc w:val="left"/>
        <w:rPr>
          <w:rFonts w:cstheme="minorHAnsi"/>
          <w:szCs w:val="24"/>
        </w:rPr>
      </w:pPr>
      <w:hyperlink r:id="rId35" w:history="1">
        <w:r w:rsidR="0096293E" w:rsidRPr="00D65C89">
          <w:rPr>
            <w:rStyle w:val="Hyperlink"/>
            <w:rFonts w:cstheme="minorHAnsi"/>
            <w:szCs w:val="24"/>
            <w:shd w:val="clear" w:color="auto" w:fill="FFFFFF"/>
          </w:rPr>
          <w:t>http://nwj01:50000/nv_onboarding/api/v1/rest/addRole</w:t>
        </w:r>
      </w:hyperlink>
    </w:p>
    <w:p w14:paraId="772FE0C4" w14:textId="77777777" w:rsidR="0096293E" w:rsidRDefault="0096293E" w:rsidP="0096293E">
      <w:pPr>
        <w:ind w:firstLine="720"/>
        <w:jc w:val="left"/>
        <w:rPr>
          <w:rFonts w:cstheme="minorHAnsi"/>
          <w:color w:val="212121"/>
          <w:szCs w:val="24"/>
          <w:shd w:val="clear" w:color="auto" w:fill="FFFFFF"/>
        </w:rPr>
      </w:pPr>
      <w:r>
        <w:rPr>
          <w:rFonts w:cstheme="minorHAnsi"/>
          <w:color w:val="212121"/>
          <w:szCs w:val="24"/>
          <w:shd w:val="clear" w:color="auto" w:fill="FFFFFF"/>
        </w:rPr>
        <w:t>Here are all the attributes a privilege can have:</w:t>
      </w:r>
    </w:p>
    <w:p w14:paraId="521E78AE" w14:textId="78FBEC5C" w:rsidR="0096293E" w:rsidRPr="00DA40D7" w:rsidRDefault="0096293E" w:rsidP="00DA40D7">
      <w:pPr>
        <w:ind w:firstLine="720"/>
        <w:jc w:val="left"/>
        <w:rPr>
          <w:rFonts w:cstheme="minorHAnsi"/>
          <w:szCs w:val="24"/>
        </w:rPr>
      </w:pPr>
      <w:r w:rsidRPr="0096293E">
        <w:rPr>
          <w:rFonts w:cstheme="minorHAnsi"/>
          <w:noProof/>
          <w:szCs w:val="24"/>
        </w:rPr>
        <w:lastRenderedPageBreak/>
        <w:drawing>
          <wp:inline distT="0" distB="0" distL="0" distR="0" wp14:anchorId="70F5A229" wp14:editId="07A341F3">
            <wp:extent cx="6134746" cy="1905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6"/>
                    <a:stretch>
                      <a:fillRect/>
                    </a:stretch>
                  </pic:blipFill>
                  <pic:spPr>
                    <a:xfrm>
                      <a:off x="0" y="0"/>
                      <a:ext cx="6143686" cy="1907776"/>
                    </a:xfrm>
                    <a:prstGeom prst="rect">
                      <a:avLst/>
                    </a:prstGeom>
                  </pic:spPr>
                </pic:pic>
              </a:graphicData>
            </a:graphic>
          </wp:inline>
        </w:drawing>
      </w:r>
    </w:p>
    <w:p w14:paraId="2A886BA3" w14:textId="2623E590" w:rsidR="00377B75" w:rsidRPr="00377B75" w:rsidRDefault="00AA47C6" w:rsidP="0096293E">
      <w:pPr>
        <w:rPr>
          <w:b/>
          <w:bCs/>
        </w:rPr>
      </w:pPr>
      <w:r>
        <w:rPr>
          <w:b/>
          <w:bCs/>
        </w:rPr>
        <w:t>E</w:t>
      </w:r>
      <w:r w:rsidR="0096293E" w:rsidRPr="00377B75">
        <w:rPr>
          <w:b/>
          <w:bCs/>
        </w:rPr>
        <w:t>xample of an add</w:t>
      </w:r>
      <w:r w:rsidR="00B11155">
        <w:rPr>
          <w:b/>
          <w:bCs/>
        </w:rPr>
        <w:t>Role</w:t>
      </w:r>
      <w:r w:rsidR="0096293E" w:rsidRPr="00377B75">
        <w:rPr>
          <w:b/>
          <w:bCs/>
        </w:rPr>
        <w:t xml:space="preserve"> request:</w:t>
      </w:r>
    </w:p>
    <w:p w14:paraId="08CC6F15" w14:textId="70C31E51" w:rsidR="00E37415" w:rsidRDefault="0096293E" w:rsidP="00377B75">
      <w:r w:rsidRPr="0096293E">
        <w:rPr>
          <w:noProof/>
        </w:rPr>
        <w:drawing>
          <wp:inline distT="0" distB="0" distL="0" distR="0" wp14:anchorId="75DBB931" wp14:editId="095C7495">
            <wp:extent cx="4397121" cy="2537680"/>
            <wp:effectExtent l="0" t="0" r="381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7"/>
                    <a:stretch>
                      <a:fillRect/>
                    </a:stretch>
                  </pic:blipFill>
                  <pic:spPr>
                    <a:xfrm>
                      <a:off x="0" y="0"/>
                      <a:ext cx="4397121" cy="2537680"/>
                    </a:xfrm>
                    <a:prstGeom prst="rect">
                      <a:avLst/>
                    </a:prstGeom>
                  </pic:spPr>
                </pic:pic>
              </a:graphicData>
            </a:graphic>
          </wp:inline>
        </w:drawing>
      </w:r>
    </w:p>
    <w:p w14:paraId="1C08FC58" w14:textId="11D788A7" w:rsidR="0084582E" w:rsidRDefault="00CC5EE8" w:rsidP="00651DE5">
      <w:pPr>
        <w:pStyle w:val="Heading2"/>
      </w:pPr>
      <w:bookmarkStart w:id="64" w:name="_Toc110001347"/>
      <w:r>
        <w:t xml:space="preserve">3.4 </w:t>
      </w:r>
      <w:r w:rsidR="0084582E">
        <w:t>Modify</w:t>
      </w:r>
      <w:bookmarkEnd w:id="64"/>
    </w:p>
    <w:p w14:paraId="11CD5BA8" w14:textId="7E36EC02" w:rsidR="00E37415" w:rsidRDefault="00E37415" w:rsidP="00651DE5">
      <w:pPr>
        <w:pStyle w:val="Subtitle"/>
      </w:pPr>
      <w:r>
        <w:t>M</w:t>
      </w:r>
      <w:r w:rsidR="002E6481">
        <w:t>o</w:t>
      </w:r>
      <w:r>
        <w:t>dify User</w:t>
      </w:r>
    </w:p>
    <w:p w14:paraId="0E4205D7" w14:textId="4D5AEABF" w:rsidR="00E37415" w:rsidRDefault="001E154C" w:rsidP="00E37415">
      <w:pPr>
        <w:ind w:firstLine="720"/>
        <w:jc w:val="left"/>
      </w:pPr>
      <w:r>
        <w:t>To modify a user, you need to create a PUT request on this URL:</w:t>
      </w:r>
    </w:p>
    <w:p w14:paraId="29721830" w14:textId="71796938" w:rsidR="001E154C" w:rsidRDefault="00000000" w:rsidP="001E154C">
      <w:pPr>
        <w:jc w:val="left"/>
        <w:rPr>
          <w:rFonts w:ascii="Segoe UI" w:hAnsi="Segoe UI" w:cs="Segoe UI"/>
          <w:color w:val="212121"/>
          <w:sz w:val="18"/>
          <w:szCs w:val="18"/>
          <w:shd w:val="clear" w:color="auto" w:fill="FFFFFF"/>
        </w:rPr>
      </w:pPr>
      <w:hyperlink r:id="rId38" w:history="1">
        <w:r w:rsidR="001E154C" w:rsidRPr="007210C3">
          <w:rPr>
            <w:rStyle w:val="Hyperlink"/>
            <w:rFonts w:ascii="Segoe UI" w:hAnsi="Segoe UI" w:cs="Segoe UI"/>
            <w:sz w:val="18"/>
            <w:szCs w:val="18"/>
            <w:shd w:val="clear" w:color="auto" w:fill="FFFFFF"/>
          </w:rPr>
          <w:t>http://nwj01:50000/nv_onboarding/api/v1/rest/modifyUser/&lt;uniqueId</w:t>
        </w:r>
      </w:hyperlink>
      <w:r w:rsidR="001E154C">
        <w:rPr>
          <w:rFonts w:ascii="Segoe UI" w:hAnsi="Segoe UI" w:cs="Segoe UI"/>
          <w:color w:val="212121"/>
          <w:sz w:val="18"/>
          <w:szCs w:val="18"/>
          <w:shd w:val="clear" w:color="auto" w:fill="FFFFFF"/>
        </w:rPr>
        <w:t>&gt;</w:t>
      </w:r>
    </w:p>
    <w:p w14:paraId="3E38E815" w14:textId="10782E4D" w:rsidR="00A51F50" w:rsidRPr="00A51F50" w:rsidRDefault="00A51F50" w:rsidP="001E154C">
      <w:pPr>
        <w:jc w:val="left"/>
        <w:rPr>
          <w:rFonts w:cstheme="minorHAnsi"/>
          <w:color w:val="212121"/>
          <w:szCs w:val="24"/>
          <w:shd w:val="clear" w:color="auto" w:fill="FFFFFF"/>
        </w:rPr>
      </w:pPr>
      <w:r w:rsidRPr="00A51F50">
        <w:rPr>
          <w:rFonts w:cstheme="minorHAnsi"/>
          <w:color w:val="212121"/>
          <w:szCs w:val="24"/>
          <w:shd w:val="clear" w:color="auto" w:fill="FFFFFF"/>
        </w:rPr>
        <w:tab/>
        <w:t>In the field&lt;uniqueId&gt; in the URL you put the unique Id of the user you want to modify,</w:t>
      </w:r>
    </w:p>
    <w:p w14:paraId="6D94FBB0" w14:textId="2AECD1CE" w:rsidR="00A51F50" w:rsidRPr="00A51F50" w:rsidRDefault="00A51F50" w:rsidP="001E154C">
      <w:pPr>
        <w:jc w:val="left"/>
        <w:rPr>
          <w:rFonts w:cstheme="minorHAnsi"/>
          <w:color w:val="212121"/>
          <w:szCs w:val="24"/>
          <w:shd w:val="clear" w:color="auto" w:fill="FFFFFF"/>
        </w:rPr>
      </w:pPr>
      <w:r w:rsidRPr="00A51F50">
        <w:rPr>
          <w:rFonts w:cstheme="minorHAnsi"/>
          <w:color w:val="212121"/>
          <w:szCs w:val="24"/>
          <w:shd w:val="clear" w:color="auto" w:fill="FFFFFF"/>
        </w:rPr>
        <w:t>Where you can’t modify a deleted user or a non-existing one.</w:t>
      </w:r>
    </w:p>
    <w:p w14:paraId="7ADC7BB2" w14:textId="4A2A8DEB" w:rsidR="00A51F50" w:rsidRDefault="00B11155" w:rsidP="00A51F50">
      <w:pPr>
        <w:ind w:firstLine="720"/>
        <w:jc w:val="left"/>
        <w:rPr>
          <w:b/>
          <w:bCs/>
          <w:szCs w:val="24"/>
        </w:rPr>
      </w:pPr>
      <w:r>
        <w:rPr>
          <w:b/>
          <w:bCs/>
          <w:szCs w:val="24"/>
        </w:rPr>
        <w:t>E</w:t>
      </w:r>
      <w:r w:rsidR="00A51F50" w:rsidRPr="00477BED">
        <w:rPr>
          <w:b/>
          <w:bCs/>
          <w:szCs w:val="24"/>
        </w:rPr>
        <w:t xml:space="preserve">xample of a </w:t>
      </w:r>
      <w:r>
        <w:rPr>
          <w:b/>
          <w:bCs/>
          <w:szCs w:val="24"/>
        </w:rPr>
        <w:t>modify</w:t>
      </w:r>
      <w:r w:rsidR="00A51F50" w:rsidRPr="00477BED">
        <w:rPr>
          <w:b/>
          <w:bCs/>
          <w:szCs w:val="24"/>
        </w:rPr>
        <w:t>User request:</w:t>
      </w:r>
    </w:p>
    <w:p w14:paraId="21BAB9FC" w14:textId="3EB1D832" w:rsidR="00A51F50" w:rsidRDefault="00A51F50" w:rsidP="00A51F50">
      <w:pPr>
        <w:ind w:firstLine="720"/>
        <w:jc w:val="left"/>
        <w:rPr>
          <w:b/>
          <w:bCs/>
          <w:szCs w:val="24"/>
        </w:rPr>
      </w:pPr>
      <w:r w:rsidRPr="00A51F50">
        <w:rPr>
          <w:b/>
          <w:bCs/>
          <w:noProof/>
          <w:szCs w:val="24"/>
        </w:rPr>
        <w:drawing>
          <wp:inline distT="0" distB="0" distL="0" distR="0" wp14:anchorId="04BE5DC2" wp14:editId="2087676F">
            <wp:extent cx="3223260" cy="158940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9"/>
                    <a:stretch>
                      <a:fillRect/>
                    </a:stretch>
                  </pic:blipFill>
                  <pic:spPr>
                    <a:xfrm>
                      <a:off x="0" y="0"/>
                      <a:ext cx="3248900" cy="1602048"/>
                    </a:xfrm>
                    <a:prstGeom prst="rect">
                      <a:avLst/>
                    </a:prstGeom>
                  </pic:spPr>
                </pic:pic>
              </a:graphicData>
            </a:graphic>
          </wp:inline>
        </w:drawing>
      </w:r>
    </w:p>
    <w:p w14:paraId="47BFBD32" w14:textId="3EA954B5" w:rsidR="00A51F50" w:rsidRDefault="00A51F50" w:rsidP="00A51F50">
      <w:pPr>
        <w:jc w:val="left"/>
        <w:rPr>
          <w:szCs w:val="24"/>
        </w:rPr>
      </w:pPr>
      <w:r>
        <w:rPr>
          <w:szCs w:val="24"/>
        </w:rPr>
        <w:tab/>
        <w:t>Only these fields shown here are modifiable. None of them can be null</w:t>
      </w:r>
      <w:r w:rsidR="003C52F6">
        <w:rPr>
          <w:szCs w:val="24"/>
        </w:rPr>
        <w:t>.</w:t>
      </w:r>
    </w:p>
    <w:p w14:paraId="012381B8" w14:textId="031C114E" w:rsidR="003C52F6" w:rsidRDefault="003C52F6" w:rsidP="00A51F50">
      <w:pPr>
        <w:jc w:val="left"/>
        <w:rPr>
          <w:b/>
          <w:bCs/>
          <w:u w:val="single"/>
        </w:rPr>
      </w:pPr>
      <w:r>
        <w:lastRenderedPageBreak/>
        <w:t xml:space="preserve">dateOfBirth - Indicates the user’s date of birth where the correct format is </w:t>
      </w:r>
      <w:r w:rsidRPr="008A0BFF">
        <w:rPr>
          <w:b/>
          <w:bCs/>
          <w:u w:val="single"/>
        </w:rPr>
        <w:t>dd/mm/yyyy</w:t>
      </w:r>
    </w:p>
    <w:p w14:paraId="66D083EC" w14:textId="473E817A" w:rsidR="003C52F6" w:rsidRDefault="003C52F6" w:rsidP="00A51F50">
      <w:pPr>
        <w:jc w:val="left"/>
        <w:rPr>
          <w:b/>
          <w:bCs/>
          <w:u w:val="single"/>
        </w:rPr>
      </w:pPr>
      <w:r>
        <w:t xml:space="preserve">phoneNumber - Indicates the user’s phone number where the correct format is </w:t>
      </w:r>
      <w:r w:rsidRPr="008A0BFF">
        <w:rPr>
          <w:b/>
          <w:bCs/>
          <w:u w:val="single"/>
        </w:rPr>
        <w:t>000-0000-00</w:t>
      </w:r>
    </w:p>
    <w:p w14:paraId="45CAD800" w14:textId="2476B49F" w:rsidR="00E37415" w:rsidRPr="00DA40D7" w:rsidRDefault="003C52F6" w:rsidP="00DA40D7">
      <w:pPr>
        <w:jc w:val="left"/>
        <w:rPr>
          <w:szCs w:val="24"/>
        </w:rPr>
      </w:pPr>
      <w:r>
        <w:t>managerId - Indicates the user’s manager id where the managerId can’t be the users own id</w:t>
      </w:r>
    </w:p>
    <w:p w14:paraId="778FD58F" w14:textId="15312CFC" w:rsidR="00E37415" w:rsidRDefault="00E37415" w:rsidP="00651DE5">
      <w:pPr>
        <w:pStyle w:val="Subtitle"/>
      </w:pPr>
      <w:r>
        <w:t>Modify Role</w:t>
      </w:r>
    </w:p>
    <w:p w14:paraId="1665601E" w14:textId="36F4600B" w:rsidR="004B65A9" w:rsidRDefault="004B65A9" w:rsidP="004B65A9">
      <w:pPr>
        <w:ind w:firstLine="720"/>
        <w:jc w:val="left"/>
      </w:pPr>
      <w:r>
        <w:t xml:space="preserve">To modify a </w:t>
      </w:r>
      <w:r w:rsidR="00B11155">
        <w:t>role</w:t>
      </w:r>
      <w:r>
        <w:t>, you need to create a PUT request on this URL:</w:t>
      </w:r>
    </w:p>
    <w:p w14:paraId="4A251EF6" w14:textId="6E9AD483" w:rsidR="004B65A9" w:rsidRDefault="00000000" w:rsidP="004B65A9">
      <w:pPr>
        <w:jc w:val="left"/>
        <w:rPr>
          <w:rFonts w:ascii="Segoe UI" w:hAnsi="Segoe UI" w:cs="Segoe UI"/>
          <w:color w:val="212121"/>
          <w:sz w:val="18"/>
          <w:szCs w:val="18"/>
          <w:shd w:val="clear" w:color="auto" w:fill="FFFFFF"/>
        </w:rPr>
      </w:pPr>
      <w:hyperlink r:id="rId40" w:history="1">
        <w:r w:rsidR="00B11155" w:rsidRPr="000A6994">
          <w:rPr>
            <w:rStyle w:val="Hyperlink"/>
            <w:rFonts w:ascii="Segoe UI" w:hAnsi="Segoe UI" w:cs="Segoe UI"/>
            <w:sz w:val="18"/>
            <w:szCs w:val="18"/>
            <w:shd w:val="clear" w:color="auto" w:fill="FFFFFF"/>
          </w:rPr>
          <w:t>http://nwj01:50000/nv_onboarding/api/v1/rest/modifyRole/&lt;uniqueName</w:t>
        </w:r>
      </w:hyperlink>
      <w:r w:rsidR="004B65A9">
        <w:rPr>
          <w:rFonts w:ascii="Segoe UI" w:hAnsi="Segoe UI" w:cs="Segoe UI"/>
          <w:color w:val="212121"/>
          <w:sz w:val="18"/>
          <w:szCs w:val="18"/>
          <w:shd w:val="clear" w:color="auto" w:fill="FFFFFF"/>
        </w:rPr>
        <w:t>&gt;</w:t>
      </w:r>
    </w:p>
    <w:p w14:paraId="0D21A8D3" w14:textId="307E6135" w:rsidR="004B65A9" w:rsidRPr="00A51F50" w:rsidRDefault="004B65A9" w:rsidP="004B65A9">
      <w:pPr>
        <w:jc w:val="left"/>
        <w:rPr>
          <w:rFonts w:cstheme="minorHAnsi"/>
          <w:color w:val="212121"/>
          <w:szCs w:val="24"/>
          <w:shd w:val="clear" w:color="auto" w:fill="FFFFFF"/>
        </w:rPr>
      </w:pPr>
      <w:r w:rsidRPr="00A51F50">
        <w:rPr>
          <w:rFonts w:cstheme="minorHAnsi"/>
          <w:color w:val="212121"/>
          <w:szCs w:val="24"/>
          <w:shd w:val="clear" w:color="auto" w:fill="FFFFFF"/>
        </w:rPr>
        <w:tab/>
        <w:t>In the field&lt;unique</w:t>
      </w:r>
      <w:r w:rsidR="00B11155">
        <w:rPr>
          <w:rFonts w:cstheme="minorHAnsi"/>
          <w:color w:val="212121"/>
          <w:szCs w:val="24"/>
          <w:shd w:val="clear" w:color="auto" w:fill="FFFFFF"/>
        </w:rPr>
        <w:t>Name</w:t>
      </w:r>
      <w:r w:rsidRPr="00A51F50">
        <w:rPr>
          <w:rFonts w:cstheme="minorHAnsi"/>
          <w:color w:val="212121"/>
          <w:szCs w:val="24"/>
          <w:shd w:val="clear" w:color="auto" w:fill="FFFFFF"/>
        </w:rPr>
        <w:t xml:space="preserve">&gt; in the URL you put the unique Id of the </w:t>
      </w:r>
      <w:proofErr w:type="spellStart"/>
      <w:r w:rsidR="00CE74BE">
        <w:rPr>
          <w:rFonts w:cstheme="minorHAnsi"/>
          <w:color w:val="212121"/>
          <w:szCs w:val="24"/>
          <w:shd w:val="clear" w:color="auto" w:fill="FFFFFF"/>
        </w:rPr>
        <w:t>role</w:t>
      </w:r>
      <w:r w:rsidRPr="00A51F50">
        <w:rPr>
          <w:rFonts w:cstheme="minorHAnsi"/>
          <w:color w:val="212121"/>
          <w:szCs w:val="24"/>
          <w:shd w:val="clear" w:color="auto" w:fill="FFFFFF"/>
        </w:rPr>
        <w:t>you</w:t>
      </w:r>
      <w:proofErr w:type="spellEnd"/>
      <w:r w:rsidRPr="00A51F50">
        <w:rPr>
          <w:rFonts w:cstheme="minorHAnsi"/>
          <w:color w:val="212121"/>
          <w:szCs w:val="24"/>
          <w:shd w:val="clear" w:color="auto" w:fill="FFFFFF"/>
        </w:rPr>
        <w:t xml:space="preserve"> want to modify,</w:t>
      </w:r>
    </w:p>
    <w:p w14:paraId="5F5657E1" w14:textId="40B46837" w:rsidR="004B65A9" w:rsidRPr="00A51F50" w:rsidRDefault="004B65A9" w:rsidP="004B65A9">
      <w:pPr>
        <w:jc w:val="left"/>
        <w:rPr>
          <w:rFonts w:cstheme="minorHAnsi"/>
          <w:color w:val="212121"/>
          <w:szCs w:val="24"/>
          <w:shd w:val="clear" w:color="auto" w:fill="FFFFFF"/>
        </w:rPr>
      </w:pPr>
      <w:r w:rsidRPr="00A51F50">
        <w:rPr>
          <w:rFonts w:cstheme="minorHAnsi"/>
          <w:color w:val="212121"/>
          <w:szCs w:val="24"/>
          <w:shd w:val="clear" w:color="auto" w:fill="FFFFFF"/>
        </w:rPr>
        <w:t xml:space="preserve">Where you can’t modify a deleted </w:t>
      </w:r>
      <w:r w:rsidR="00B11155">
        <w:rPr>
          <w:rFonts w:cstheme="minorHAnsi"/>
          <w:color w:val="212121"/>
          <w:szCs w:val="24"/>
          <w:shd w:val="clear" w:color="auto" w:fill="FFFFFF"/>
        </w:rPr>
        <w:t>role</w:t>
      </w:r>
      <w:r w:rsidRPr="00A51F50">
        <w:rPr>
          <w:rFonts w:cstheme="minorHAnsi"/>
          <w:color w:val="212121"/>
          <w:szCs w:val="24"/>
          <w:shd w:val="clear" w:color="auto" w:fill="FFFFFF"/>
        </w:rPr>
        <w:t xml:space="preserve"> or a non-existing one.</w:t>
      </w:r>
    </w:p>
    <w:p w14:paraId="0E76398B" w14:textId="2C343686" w:rsidR="004B65A9" w:rsidRDefault="00B11155" w:rsidP="004B65A9">
      <w:pPr>
        <w:ind w:firstLine="720"/>
        <w:jc w:val="left"/>
        <w:rPr>
          <w:b/>
          <w:bCs/>
          <w:szCs w:val="24"/>
        </w:rPr>
      </w:pPr>
      <w:r>
        <w:rPr>
          <w:b/>
          <w:bCs/>
          <w:szCs w:val="24"/>
        </w:rPr>
        <w:t>E</w:t>
      </w:r>
      <w:r w:rsidR="004B65A9" w:rsidRPr="00477BED">
        <w:rPr>
          <w:b/>
          <w:bCs/>
          <w:szCs w:val="24"/>
        </w:rPr>
        <w:t xml:space="preserve">xample of a </w:t>
      </w:r>
      <w:r>
        <w:rPr>
          <w:b/>
          <w:bCs/>
          <w:szCs w:val="24"/>
        </w:rPr>
        <w:t>modifyRole</w:t>
      </w:r>
      <w:r w:rsidR="004B65A9" w:rsidRPr="00477BED">
        <w:rPr>
          <w:b/>
          <w:bCs/>
          <w:szCs w:val="24"/>
        </w:rPr>
        <w:t xml:space="preserve"> request:</w:t>
      </w:r>
    </w:p>
    <w:p w14:paraId="688A4510" w14:textId="36D73DC0" w:rsidR="004B65A9" w:rsidRDefault="004B65A9" w:rsidP="004B65A9">
      <w:pPr>
        <w:ind w:firstLine="720"/>
        <w:jc w:val="left"/>
        <w:rPr>
          <w:b/>
          <w:bCs/>
          <w:szCs w:val="24"/>
        </w:rPr>
      </w:pPr>
      <w:r w:rsidRPr="004B65A9">
        <w:rPr>
          <w:b/>
          <w:bCs/>
          <w:noProof/>
          <w:szCs w:val="24"/>
        </w:rPr>
        <w:drawing>
          <wp:inline distT="0" distB="0" distL="0" distR="0" wp14:anchorId="7A68C451" wp14:editId="3661BEEC">
            <wp:extent cx="3474720" cy="781298"/>
            <wp:effectExtent l="0" t="0" r="0" b="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pic:nvPicPr>
                  <pic:blipFill>
                    <a:blip r:embed="rId41"/>
                    <a:stretch>
                      <a:fillRect/>
                    </a:stretch>
                  </pic:blipFill>
                  <pic:spPr>
                    <a:xfrm>
                      <a:off x="0" y="0"/>
                      <a:ext cx="3504785" cy="788058"/>
                    </a:xfrm>
                    <a:prstGeom prst="rect">
                      <a:avLst/>
                    </a:prstGeom>
                  </pic:spPr>
                </pic:pic>
              </a:graphicData>
            </a:graphic>
          </wp:inline>
        </w:drawing>
      </w:r>
    </w:p>
    <w:p w14:paraId="1B88602A" w14:textId="77777777" w:rsidR="004B65A9" w:rsidRDefault="004B65A9" w:rsidP="004B65A9">
      <w:pPr>
        <w:jc w:val="left"/>
        <w:rPr>
          <w:szCs w:val="24"/>
        </w:rPr>
      </w:pPr>
      <w:r>
        <w:rPr>
          <w:szCs w:val="24"/>
        </w:rPr>
        <w:tab/>
        <w:t>Only these fields shown here are modifiable. None of them can be null.</w:t>
      </w:r>
    </w:p>
    <w:p w14:paraId="573320D5" w14:textId="5268579E" w:rsidR="004B65A9" w:rsidRDefault="00CE74BE" w:rsidP="004B65A9">
      <w:pPr>
        <w:jc w:val="left"/>
      </w:pPr>
      <w:r>
        <w:t>displayName – this is a user-friendly name for the role</w:t>
      </w:r>
    </w:p>
    <w:p w14:paraId="7D561EAE" w14:textId="408455DC" w:rsidR="00CE74BE" w:rsidRPr="00DA40D7" w:rsidRDefault="00CE74BE" w:rsidP="004B65A9">
      <w:pPr>
        <w:jc w:val="left"/>
        <w:rPr>
          <w:szCs w:val="24"/>
        </w:rPr>
      </w:pPr>
      <w:r>
        <w:t xml:space="preserve">description – this fields describes what’s the purpose of the role </w:t>
      </w:r>
    </w:p>
    <w:p w14:paraId="32D094A1" w14:textId="38600686" w:rsidR="00E37415" w:rsidRDefault="00E37415" w:rsidP="00651DE5">
      <w:pPr>
        <w:pStyle w:val="Subtitle"/>
      </w:pPr>
      <w:r>
        <w:t>Modify Privilege</w:t>
      </w:r>
    </w:p>
    <w:p w14:paraId="6D87152F" w14:textId="275096CE" w:rsidR="00CE74BE" w:rsidRDefault="00CE74BE" w:rsidP="00CE74BE">
      <w:pPr>
        <w:ind w:firstLine="720"/>
        <w:jc w:val="left"/>
      </w:pPr>
      <w:r>
        <w:t>To modify a privilege, you need to create a PUT request on this URL:</w:t>
      </w:r>
    </w:p>
    <w:p w14:paraId="7244A396" w14:textId="154909EA" w:rsidR="00CE74BE" w:rsidRDefault="00000000" w:rsidP="00CE74BE">
      <w:pPr>
        <w:jc w:val="left"/>
        <w:rPr>
          <w:rFonts w:ascii="Segoe UI" w:hAnsi="Segoe UI" w:cs="Segoe UI"/>
          <w:color w:val="212121"/>
          <w:sz w:val="18"/>
          <w:szCs w:val="18"/>
          <w:shd w:val="clear" w:color="auto" w:fill="FFFFFF"/>
        </w:rPr>
      </w:pPr>
      <w:hyperlink r:id="rId42" w:history="1">
        <w:r w:rsidR="00CE74BE" w:rsidRPr="000A6994">
          <w:rPr>
            <w:rStyle w:val="Hyperlink"/>
            <w:rFonts w:ascii="Segoe UI" w:hAnsi="Segoe UI" w:cs="Segoe UI"/>
            <w:sz w:val="18"/>
            <w:szCs w:val="18"/>
            <w:shd w:val="clear" w:color="auto" w:fill="FFFFFF"/>
          </w:rPr>
          <w:t>http://nwj01:50000/nv_onboarding/api/v1/rest/modifyPrivilege/&lt;uniqueName</w:t>
        </w:r>
      </w:hyperlink>
      <w:r w:rsidR="00CE74BE">
        <w:rPr>
          <w:rFonts w:ascii="Segoe UI" w:hAnsi="Segoe UI" w:cs="Segoe UI"/>
          <w:color w:val="212121"/>
          <w:sz w:val="18"/>
          <w:szCs w:val="18"/>
          <w:shd w:val="clear" w:color="auto" w:fill="FFFFFF"/>
        </w:rPr>
        <w:t>&gt;</w:t>
      </w:r>
    </w:p>
    <w:p w14:paraId="4E449778" w14:textId="54AE46FE" w:rsidR="00CE74BE" w:rsidRPr="00A51F50" w:rsidRDefault="00CE74BE" w:rsidP="00CE74BE">
      <w:pPr>
        <w:jc w:val="left"/>
        <w:rPr>
          <w:rFonts w:cstheme="minorHAnsi"/>
          <w:color w:val="212121"/>
          <w:szCs w:val="24"/>
          <w:shd w:val="clear" w:color="auto" w:fill="FFFFFF"/>
        </w:rPr>
      </w:pPr>
      <w:r w:rsidRPr="00A51F50">
        <w:rPr>
          <w:rFonts w:cstheme="minorHAnsi"/>
          <w:color w:val="212121"/>
          <w:szCs w:val="24"/>
          <w:shd w:val="clear" w:color="auto" w:fill="FFFFFF"/>
        </w:rPr>
        <w:tab/>
        <w:t>In the field&lt;unique</w:t>
      </w:r>
      <w:r>
        <w:rPr>
          <w:rFonts w:cstheme="minorHAnsi"/>
          <w:color w:val="212121"/>
          <w:szCs w:val="24"/>
          <w:shd w:val="clear" w:color="auto" w:fill="FFFFFF"/>
        </w:rPr>
        <w:t>Name</w:t>
      </w:r>
      <w:r w:rsidRPr="00A51F50">
        <w:rPr>
          <w:rFonts w:cstheme="minorHAnsi"/>
          <w:color w:val="212121"/>
          <w:szCs w:val="24"/>
          <w:shd w:val="clear" w:color="auto" w:fill="FFFFFF"/>
        </w:rPr>
        <w:t xml:space="preserve">&gt; in the URL you put the unique Id of the </w:t>
      </w:r>
      <w:r>
        <w:rPr>
          <w:rFonts w:cstheme="minorHAnsi"/>
          <w:color w:val="212121"/>
          <w:szCs w:val="24"/>
          <w:shd w:val="clear" w:color="auto" w:fill="FFFFFF"/>
        </w:rPr>
        <w:t>privilege</w:t>
      </w:r>
      <w:r w:rsidRPr="00A51F50">
        <w:rPr>
          <w:rFonts w:cstheme="minorHAnsi"/>
          <w:color w:val="212121"/>
          <w:szCs w:val="24"/>
          <w:shd w:val="clear" w:color="auto" w:fill="FFFFFF"/>
        </w:rPr>
        <w:t xml:space="preserve"> you want to modify,</w:t>
      </w:r>
    </w:p>
    <w:p w14:paraId="3873B8AD" w14:textId="1EDBB75C" w:rsidR="00CE74BE" w:rsidRPr="00A51F50" w:rsidRDefault="00CE74BE" w:rsidP="00CE74BE">
      <w:pPr>
        <w:jc w:val="left"/>
        <w:rPr>
          <w:rFonts w:cstheme="minorHAnsi"/>
          <w:color w:val="212121"/>
          <w:szCs w:val="24"/>
          <w:shd w:val="clear" w:color="auto" w:fill="FFFFFF"/>
        </w:rPr>
      </w:pPr>
      <w:r w:rsidRPr="00A51F50">
        <w:rPr>
          <w:rFonts w:cstheme="minorHAnsi"/>
          <w:color w:val="212121"/>
          <w:szCs w:val="24"/>
          <w:shd w:val="clear" w:color="auto" w:fill="FFFFFF"/>
        </w:rPr>
        <w:t xml:space="preserve">Where you can’t modify a deleted </w:t>
      </w:r>
      <w:r>
        <w:rPr>
          <w:rFonts w:cstheme="minorHAnsi"/>
          <w:color w:val="212121"/>
          <w:szCs w:val="24"/>
          <w:shd w:val="clear" w:color="auto" w:fill="FFFFFF"/>
        </w:rPr>
        <w:t>privilege</w:t>
      </w:r>
      <w:r w:rsidRPr="00A51F50">
        <w:rPr>
          <w:rFonts w:cstheme="minorHAnsi"/>
          <w:color w:val="212121"/>
          <w:szCs w:val="24"/>
          <w:shd w:val="clear" w:color="auto" w:fill="FFFFFF"/>
        </w:rPr>
        <w:t xml:space="preserve"> or a non-existing one.</w:t>
      </w:r>
    </w:p>
    <w:p w14:paraId="4A8095C5" w14:textId="4300B4E4" w:rsidR="00CE74BE" w:rsidRDefault="00CE74BE" w:rsidP="00CE74BE">
      <w:pPr>
        <w:ind w:firstLine="720"/>
        <w:jc w:val="left"/>
        <w:rPr>
          <w:b/>
          <w:bCs/>
          <w:szCs w:val="24"/>
        </w:rPr>
      </w:pPr>
      <w:r>
        <w:rPr>
          <w:b/>
          <w:bCs/>
          <w:szCs w:val="24"/>
        </w:rPr>
        <w:t>E</w:t>
      </w:r>
      <w:r w:rsidRPr="00477BED">
        <w:rPr>
          <w:b/>
          <w:bCs/>
          <w:szCs w:val="24"/>
        </w:rPr>
        <w:t xml:space="preserve">xample of a </w:t>
      </w:r>
      <w:r>
        <w:rPr>
          <w:b/>
          <w:bCs/>
          <w:szCs w:val="24"/>
        </w:rPr>
        <w:t>modifyPrivilege</w:t>
      </w:r>
      <w:r w:rsidRPr="00477BED">
        <w:rPr>
          <w:b/>
          <w:bCs/>
          <w:szCs w:val="24"/>
        </w:rPr>
        <w:t xml:space="preserve"> request:</w:t>
      </w:r>
    </w:p>
    <w:p w14:paraId="41FE8700" w14:textId="35841BAC" w:rsidR="00CE74BE" w:rsidRDefault="00CE74BE" w:rsidP="00CE74BE">
      <w:pPr>
        <w:ind w:firstLine="720"/>
        <w:jc w:val="left"/>
        <w:rPr>
          <w:b/>
          <w:bCs/>
          <w:szCs w:val="24"/>
        </w:rPr>
      </w:pPr>
      <w:r w:rsidRPr="00CE74BE">
        <w:rPr>
          <w:b/>
          <w:bCs/>
          <w:noProof/>
          <w:szCs w:val="24"/>
        </w:rPr>
        <w:drawing>
          <wp:inline distT="0" distB="0" distL="0" distR="0" wp14:anchorId="28266F2D" wp14:editId="73BD1A83">
            <wp:extent cx="3302924" cy="853440"/>
            <wp:effectExtent l="0" t="0" r="0" b="3810"/>
            <wp:docPr id="31" name="Picture 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ord&#10;&#10;Description automatically generated"/>
                    <pic:cNvPicPr/>
                  </pic:nvPicPr>
                  <pic:blipFill>
                    <a:blip r:embed="rId43"/>
                    <a:stretch>
                      <a:fillRect/>
                    </a:stretch>
                  </pic:blipFill>
                  <pic:spPr>
                    <a:xfrm>
                      <a:off x="0" y="0"/>
                      <a:ext cx="3304885" cy="853947"/>
                    </a:xfrm>
                    <a:prstGeom prst="rect">
                      <a:avLst/>
                    </a:prstGeom>
                  </pic:spPr>
                </pic:pic>
              </a:graphicData>
            </a:graphic>
          </wp:inline>
        </w:drawing>
      </w:r>
    </w:p>
    <w:p w14:paraId="5C8DDC12" w14:textId="77777777" w:rsidR="00CE74BE" w:rsidRDefault="00CE74BE" w:rsidP="00CE74BE">
      <w:pPr>
        <w:jc w:val="left"/>
        <w:rPr>
          <w:szCs w:val="24"/>
        </w:rPr>
      </w:pPr>
      <w:r>
        <w:rPr>
          <w:szCs w:val="24"/>
        </w:rPr>
        <w:tab/>
        <w:t>Only these fields shown here are modifiable. None of them can be null.</w:t>
      </w:r>
    </w:p>
    <w:p w14:paraId="49408CE8" w14:textId="6B429212" w:rsidR="00CE74BE" w:rsidRDefault="00CE74BE" w:rsidP="00CE74BE">
      <w:pPr>
        <w:jc w:val="left"/>
      </w:pPr>
      <w:r>
        <w:t>displayName – this is a user-friendly name for the privilege</w:t>
      </w:r>
    </w:p>
    <w:p w14:paraId="4C6A8F79" w14:textId="3B024CE7" w:rsidR="00CE74BE" w:rsidRPr="00DA40D7" w:rsidRDefault="00CE74BE" w:rsidP="00CE74BE">
      <w:pPr>
        <w:jc w:val="left"/>
        <w:rPr>
          <w:szCs w:val="24"/>
        </w:rPr>
      </w:pPr>
      <w:r>
        <w:t>description – this fields describes what’s the purpose of the privilege</w:t>
      </w:r>
    </w:p>
    <w:p w14:paraId="18E1B52B" w14:textId="77777777" w:rsidR="00CE74BE" w:rsidRDefault="00CE74BE" w:rsidP="00651DE5">
      <w:pPr>
        <w:pStyle w:val="Heading2"/>
      </w:pPr>
    </w:p>
    <w:p w14:paraId="41E0292D" w14:textId="4DB0C640" w:rsidR="0084582E" w:rsidRDefault="00CC5EE8" w:rsidP="00651DE5">
      <w:pPr>
        <w:pStyle w:val="Heading2"/>
      </w:pPr>
      <w:bookmarkStart w:id="65" w:name="_Toc110001348"/>
      <w:r>
        <w:lastRenderedPageBreak/>
        <w:t xml:space="preserve">3.5 </w:t>
      </w:r>
      <w:r w:rsidR="0084582E">
        <w:t>Delete</w:t>
      </w:r>
      <w:bookmarkEnd w:id="65"/>
    </w:p>
    <w:p w14:paraId="141C55AD" w14:textId="75185775" w:rsidR="00E37415" w:rsidRDefault="00E37415" w:rsidP="00651DE5">
      <w:pPr>
        <w:pStyle w:val="Subtitle"/>
      </w:pPr>
      <w:r>
        <w:t>Delete User</w:t>
      </w:r>
    </w:p>
    <w:p w14:paraId="1E0F95B5" w14:textId="675EB61B" w:rsidR="00E37415" w:rsidRDefault="003C52F6" w:rsidP="00E37415">
      <w:pPr>
        <w:ind w:firstLine="720"/>
        <w:jc w:val="left"/>
      </w:pPr>
      <w:r>
        <w:t>To delete a user</w:t>
      </w:r>
      <w:r w:rsidR="0081423D">
        <w:t>,</w:t>
      </w:r>
      <w:r>
        <w:t xml:space="preserve"> you need to create a PUT request </w:t>
      </w:r>
      <w:r w:rsidR="0081423D">
        <w:t>on this URL:</w:t>
      </w:r>
    </w:p>
    <w:p w14:paraId="79057C2B" w14:textId="2E899A74" w:rsidR="0081423D" w:rsidRDefault="00000000" w:rsidP="0081423D">
      <w:pPr>
        <w:jc w:val="left"/>
        <w:rPr>
          <w:rFonts w:ascii="Segoe UI" w:hAnsi="Segoe UI" w:cs="Segoe UI"/>
          <w:color w:val="212121"/>
          <w:sz w:val="18"/>
          <w:szCs w:val="18"/>
          <w:shd w:val="clear" w:color="auto" w:fill="FFFFFF"/>
        </w:rPr>
      </w:pPr>
      <w:hyperlink r:id="rId44" w:history="1">
        <w:r w:rsidR="0081423D" w:rsidRPr="007210C3">
          <w:rPr>
            <w:rStyle w:val="Hyperlink"/>
            <w:rFonts w:ascii="Segoe UI" w:hAnsi="Segoe UI" w:cs="Segoe UI"/>
            <w:sz w:val="18"/>
            <w:szCs w:val="18"/>
            <w:shd w:val="clear" w:color="auto" w:fill="FFFFFF"/>
          </w:rPr>
          <w:t>http://nwj01:50000/nv_onboarding/api/v1/rest/deleteUser/&lt;uniqueId</w:t>
        </w:r>
      </w:hyperlink>
      <w:r w:rsidR="0081423D">
        <w:rPr>
          <w:rFonts w:ascii="Segoe UI" w:hAnsi="Segoe UI" w:cs="Segoe UI"/>
          <w:color w:val="212121"/>
          <w:sz w:val="18"/>
          <w:szCs w:val="18"/>
          <w:shd w:val="clear" w:color="auto" w:fill="FFFFFF"/>
        </w:rPr>
        <w:t>&gt;</w:t>
      </w:r>
    </w:p>
    <w:p w14:paraId="4BC10172" w14:textId="5D145955" w:rsidR="0081423D" w:rsidRPr="00A51F50" w:rsidRDefault="0081423D" w:rsidP="0081423D">
      <w:pPr>
        <w:jc w:val="left"/>
        <w:rPr>
          <w:rFonts w:cstheme="minorHAnsi"/>
          <w:color w:val="212121"/>
          <w:szCs w:val="24"/>
          <w:shd w:val="clear" w:color="auto" w:fill="FFFFFF"/>
        </w:rPr>
      </w:pPr>
      <w:r>
        <w:rPr>
          <w:rFonts w:ascii="Segoe UI" w:hAnsi="Segoe UI" w:cs="Segoe UI"/>
          <w:color w:val="212121"/>
          <w:sz w:val="18"/>
          <w:szCs w:val="18"/>
          <w:shd w:val="clear" w:color="auto" w:fill="FFFFFF"/>
        </w:rPr>
        <w:tab/>
      </w:r>
      <w:r w:rsidRPr="00A51F50">
        <w:rPr>
          <w:rFonts w:cstheme="minorHAnsi"/>
          <w:color w:val="212121"/>
          <w:szCs w:val="24"/>
          <w:shd w:val="clear" w:color="auto" w:fill="FFFFFF"/>
        </w:rPr>
        <w:t>In the field&lt;uniqueId&gt; in the URL you put the unique Id of the user you want to</w:t>
      </w:r>
      <w:r w:rsidR="001A728E">
        <w:rPr>
          <w:rFonts w:cstheme="minorHAnsi"/>
          <w:color w:val="212121"/>
          <w:szCs w:val="24"/>
          <w:shd w:val="clear" w:color="auto" w:fill="FFFFFF"/>
        </w:rPr>
        <w:t xml:space="preserve"> delete.</w:t>
      </w:r>
    </w:p>
    <w:p w14:paraId="466154F2" w14:textId="0B8E08F3" w:rsidR="0081423D" w:rsidRDefault="0081423D" w:rsidP="0081423D">
      <w:pPr>
        <w:jc w:val="left"/>
        <w:rPr>
          <w:rFonts w:cstheme="minorHAnsi"/>
          <w:color w:val="212121"/>
          <w:szCs w:val="24"/>
          <w:shd w:val="clear" w:color="auto" w:fill="FFFFFF"/>
        </w:rPr>
      </w:pPr>
      <w:r w:rsidRPr="00A51F50">
        <w:rPr>
          <w:rFonts w:cstheme="minorHAnsi"/>
          <w:color w:val="212121"/>
          <w:szCs w:val="24"/>
          <w:shd w:val="clear" w:color="auto" w:fill="FFFFFF"/>
        </w:rPr>
        <w:t>Where you can’</w:t>
      </w:r>
      <w:r>
        <w:rPr>
          <w:rFonts w:cstheme="minorHAnsi"/>
          <w:color w:val="212121"/>
          <w:szCs w:val="24"/>
          <w:shd w:val="clear" w:color="auto" w:fill="FFFFFF"/>
        </w:rPr>
        <w:t>t delete</w:t>
      </w:r>
      <w:r w:rsidRPr="00A51F50">
        <w:rPr>
          <w:rFonts w:cstheme="minorHAnsi"/>
          <w:color w:val="212121"/>
          <w:szCs w:val="24"/>
          <w:shd w:val="clear" w:color="auto" w:fill="FFFFFF"/>
        </w:rPr>
        <w:t xml:space="preserve"> a</w:t>
      </w:r>
      <w:r>
        <w:rPr>
          <w:rFonts w:cstheme="minorHAnsi"/>
          <w:color w:val="212121"/>
          <w:szCs w:val="24"/>
          <w:shd w:val="clear" w:color="auto" w:fill="FFFFFF"/>
        </w:rPr>
        <w:t>n already</w:t>
      </w:r>
      <w:r w:rsidRPr="00A51F50">
        <w:rPr>
          <w:rFonts w:cstheme="minorHAnsi"/>
          <w:color w:val="212121"/>
          <w:szCs w:val="24"/>
          <w:shd w:val="clear" w:color="auto" w:fill="FFFFFF"/>
        </w:rPr>
        <w:t xml:space="preserve"> deleted user or a non-existing one.</w:t>
      </w:r>
    </w:p>
    <w:p w14:paraId="62FA0441" w14:textId="516DB9AE" w:rsidR="005F129C" w:rsidRDefault="005F129C" w:rsidP="0081423D">
      <w:pPr>
        <w:jc w:val="left"/>
        <w:rPr>
          <w:rFonts w:cstheme="minorHAnsi"/>
          <w:color w:val="212121"/>
          <w:szCs w:val="24"/>
          <w:shd w:val="clear" w:color="auto" w:fill="FFFFFF"/>
        </w:rPr>
      </w:pPr>
      <w:r>
        <w:rPr>
          <w:rFonts w:cstheme="minorHAnsi"/>
          <w:color w:val="212121"/>
          <w:szCs w:val="24"/>
          <w:shd w:val="clear" w:color="auto" w:fill="FFFFFF"/>
        </w:rPr>
        <w:t>When you delete a user, you will get this message:</w:t>
      </w:r>
    </w:p>
    <w:p w14:paraId="79791AB4" w14:textId="6B64204D" w:rsidR="005F129C" w:rsidRDefault="005F129C" w:rsidP="0081423D">
      <w:pPr>
        <w:jc w:val="left"/>
        <w:rPr>
          <w:rFonts w:cstheme="minorHAnsi"/>
          <w:color w:val="212121"/>
          <w:szCs w:val="24"/>
          <w:shd w:val="clear" w:color="auto" w:fill="FFFFFF"/>
        </w:rPr>
      </w:pPr>
      <w:r w:rsidRPr="005F129C">
        <w:rPr>
          <w:rFonts w:cstheme="minorHAnsi"/>
          <w:noProof/>
          <w:color w:val="212121"/>
          <w:szCs w:val="24"/>
          <w:shd w:val="clear" w:color="auto" w:fill="FFFFFF"/>
        </w:rPr>
        <w:drawing>
          <wp:inline distT="0" distB="0" distL="0" distR="0" wp14:anchorId="1DE9456B" wp14:editId="55BA693D">
            <wp:extent cx="3855720" cy="32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2252" cy="332257"/>
                    </a:xfrm>
                    <a:prstGeom prst="rect">
                      <a:avLst/>
                    </a:prstGeom>
                  </pic:spPr>
                </pic:pic>
              </a:graphicData>
            </a:graphic>
          </wp:inline>
        </w:drawing>
      </w:r>
    </w:p>
    <w:p w14:paraId="7B380D53" w14:textId="2B232963" w:rsidR="005F129C" w:rsidRDefault="005F129C" w:rsidP="0081423D">
      <w:pPr>
        <w:jc w:val="left"/>
        <w:rPr>
          <w:rFonts w:cstheme="minorHAnsi"/>
          <w:color w:val="212121"/>
          <w:szCs w:val="24"/>
          <w:shd w:val="clear" w:color="auto" w:fill="FFFFFF"/>
        </w:rPr>
      </w:pPr>
      <w:r>
        <w:rPr>
          <w:rFonts w:cstheme="minorHAnsi"/>
          <w:color w:val="212121"/>
          <w:szCs w:val="24"/>
          <w:shd w:val="clear" w:color="auto" w:fill="FFFFFF"/>
        </w:rPr>
        <w:t>When you delete an already deleted user, you will get this message:</w:t>
      </w:r>
    </w:p>
    <w:p w14:paraId="00EF7D2F" w14:textId="791D7420" w:rsidR="005F129C" w:rsidRDefault="005F129C" w:rsidP="0081423D">
      <w:pPr>
        <w:jc w:val="left"/>
        <w:rPr>
          <w:rFonts w:cstheme="minorHAnsi"/>
          <w:color w:val="212121"/>
          <w:szCs w:val="24"/>
          <w:shd w:val="clear" w:color="auto" w:fill="FFFFFF"/>
        </w:rPr>
      </w:pPr>
      <w:r w:rsidRPr="005F129C">
        <w:rPr>
          <w:rFonts w:cstheme="minorHAnsi"/>
          <w:noProof/>
          <w:color w:val="212121"/>
          <w:szCs w:val="24"/>
          <w:shd w:val="clear" w:color="auto" w:fill="FFFFFF"/>
        </w:rPr>
        <w:drawing>
          <wp:inline distT="0" distB="0" distL="0" distR="0" wp14:anchorId="7BB76A46" wp14:editId="04EFA870">
            <wp:extent cx="3947160" cy="321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79" cy="323200"/>
                    </a:xfrm>
                    <a:prstGeom prst="rect">
                      <a:avLst/>
                    </a:prstGeom>
                  </pic:spPr>
                </pic:pic>
              </a:graphicData>
            </a:graphic>
          </wp:inline>
        </w:drawing>
      </w:r>
    </w:p>
    <w:p w14:paraId="7458F783" w14:textId="3652E061" w:rsidR="00E37415" w:rsidRPr="00DA40D7" w:rsidRDefault="005F129C" w:rsidP="00DA40D7">
      <w:pPr>
        <w:jc w:val="left"/>
        <w:rPr>
          <w:rFonts w:cstheme="minorHAnsi"/>
          <w:color w:val="212121"/>
          <w:szCs w:val="24"/>
          <w:shd w:val="clear" w:color="auto" w:fill="FFFFFF"/>
        </w:rPr>
      </w:pPr>
      <w:r>
        <w:rPr>
          <w:rFonts w:cstheme="minorHAnsi"/>
          <w:color w:val="212121"/>
          <w:szCs w:val="24"/>
          <w:shd w:val="clear" w:color="auto" w:fill="FFFFFF"/>
        </w:rPr>
        <w:t>When you delete a non-existing user, you will get status code 404 NOT FOUND and an empty body as a return</w:t>
      </w:r>
    </w:p>
    <w:p w14:paraId="0601D161" w14:textId="25F99B72" w:rsidR="00E37415" w:rsidRDefault="00E37415" w:rsidP="00651DE5">
      <w:pPr>
        <w:pStyle w:val="Subtitle"/>
      </w:pPr>
      <w:r>
        <w:t>Delete Role</w:t>
      </w:r>
    </w:p>
    <w:p w14:paraId="6EC7E3D1" w14:textId="3DD4718C" w:rsidR="001A728E" w:rsidRDefault="001A728E" w:rsidP="001A728E">
      <w:pPr>
        <w:ind w:firstLine="720"/>
        <w:jc w:val="left"/>
      </w:pPr>
      <w:r>
        <w:t>To delete a role, you need to create a PUT request on this URL:</w:t>
      </w:r>
    </w:p>
    <w:p w14:paraId="34783D61" w14:textId="5D9356DE" w:rsidR="001A728E" w:rsidRDefault="00000000" w:rsidP="001A728E">
      <w:pPr>
        <w:jc w:val="left"/>
        <w:rPr>
          <w:rFonts w:ascii="Segoe UI" w:hAnsi="Segoe UI" w:cs="Segoe UI"/>
          <w:color w:val="212121"/>
          <w:sz w:val="18"/>
          <w:szCs w:val="18"/>
          <w:shd w:val="clear" w:color="auto" w:fill="FFFFFF"/>
        </w:rPr>
      </w:pPr>
      <w:hyperlink r:id="rId47" w:history="1">
        <w:r w:rsidR="001A728E" w:rsidRPr="000A6994">
          <w:rPr>
            <w:rStyle w:val="Hyperlink"/>
            <w:rFonts w:ascii="Segoe UI" w:hAnsi="Segoe UI" w:cs="Segoe UI"/>
            <w:sz w:val="18"/>
            <w:szCs w:val="18"/>
            <w:shd w:val="clear" w:color="auto" w:fill="FFFFFF"/>
          </w:rPr>
          <w:t>http://nwj01:50000/nv_onboarding/api/v1/rest/deleteAssignemntObject/&lt;uniqueName</w:t>
        </w:r>
      </w:hyperlink>
      <w:r w:rsidR="001A728E">
        <w:rPr>
          <w:rFonts w:ascii="Segoe UI" w:hAnsi="Segoe UI" w:cs="Segoe UI"/>
          <w:color w:val="212121"/>
          <w:sz w:val="18"/>
          <w:szCs w:val="18"/>
          <w:shd w:val="clear" w:color="auto" w:fill="FFFFFF"/>
        </w:rPr>
        <w:t>&gt;</w:t>
      </w:r>
    </w:p>
    <w:p w14:paraId="744DDD4B" w14:textId="6B54D30E" w:rsidR="001A728E" w:rsidRPr="00A51F50" w:rsidRDefault="001A728E" w:rsidP="001A728E">
      <w:pPr>
        <w:jc w:val="left"/>
        <w:rPr>
          <w:rFonts w:cstheme="minorHAnsi"/>
          <w:color w:val="212121"/>
          <w:szCs w:val="24"/>
          <w:shd w:val="clear" w:color="auto" w:fill="FFFFFF"/>
        </w:rPr>
      </w:pPr>
      <w:r>
        <w:rPr>
          <w:rFonts w:ascii="Segoe UI" w:hAnsi="Segoe UI" w:cs="Segoe UI"/>
          <w:color w:val="212121"/>
          <w:sz w:val="18"/>
          <w:szCs w:val="18"/>
          <w:shd w:val="clear" w:color="auto" w:fill="FFFFFF"/>
        </w:rPr>
        <w:tab/>
      </w:r>
      <w:r w:rsidRPr="00A51F50">
        <w:rPr>
          <w:rFonts w:cstheme="minorHAnsi"/>
          <w:color w:val="212121"/>
          <w:szCs w:val="24"/>
          <w:shd w:val="clear" w:color="auto" w:fill="FFFFFF"/>
        </w:rPr>
        <w:t>In the field&lt;unique</w:t>
      </w:r>
      <w:r>
        <w:rPr>
          <w:rFonts w:cstheme="minorHAnsi"/>
          <w:color w:val="212121"/>
          <w:szCs w:val="24"/>
          <w:shd w:val="clear" w:color="auto" w:fill="FFFFFF"/>
        </w:rPr>
        <w:t>Name</w:t>
      </w:r>
      <w:r w:rsidRPr="00A51F50">
        <w:rPr>
          <w:rFonts w:cstheme="minorHAnsi"/>
          <w:color w:val="212121"/>
          <w:szCs w:val="24"/>
          <w:shd w:val="clear" w:color="auto" w:fill="FFFFFF"/>
        </w:rPr>
        <w:t xml:space="preserve">&gt; in the URL you put the unique Id of the </w:t>
      </w:r>
      <w:r>
        <w:rPr>
          <w:rFonts w:cstheme="minorHAnsi"/>
          <w:color w:val="212121"/>
          <w:szCs w:val="24"/>
          <w:shd w:val="clear" w:color="auto" w:fill="FFFFFF"/>
        </w:rPr>
        <w:t>role</w:t>
      </w:r>
      <w:r w:rsidRPr="00A51F50">
        <w:rPr>
          <w:rFonts w:cstheme="minorHAnsi"/>
          <w:color w:val="212121"/>
          <w:szCs w:val="24"/>
          <w:shd w:val="clear" w:color="auto" w:fill="FFFFFF"/>
        </w:rPr>
        <w:t xml:space="preserve"> you want to</w:t>
      </w:r>
      <w:r>
        <w:rPr>
          <w:rFonts w:cstheme="minorHAnsi"/>
          <w:color w:val="212121"/>
          <w:szCs w:val="24"/>
          <w:shd w:val="clear" w:color="auto" w:fill="FFFFFF"/>
        </w:rPr>
        <w:t xml:space="preserve"> delete.</w:t>
      </w:r>
    </w:p>
    <w:p w14:paraId="6A2F7B48" w14:textId="7CC3DC0D" w:rsidR="001A728E" w:rsidRDefault="001A728E" w:rsidP="001A728E">
      <w:pPr>
        <w:jc w:val="left"/>
        <w:rPr>
          <w:rFonts w:cstheme="minorHAnsi"/>
          <w:color w:val="212121"/>
          <w:szCs w:val="24"/>
          <w:shd w:val="clear" w:color="auto" w:fill="FFFFFF"/>
        </w:rPr>
      </w:pPr>
      <w:r w:rsidRPr="00A51F50">
        <w:rPr>
          <w:rFonts w:cstheme="minorHAnsi"/>
          <w:color w:val="212121"/>
          <w:szCs w:val="24"/>
          <w:shd w:val="clear" w:color="auto" w:fill="FFFFFF"/>
        </w:rPr>
        <w:t>Where you can’</w:t>
      </w:r>
      <w:r>
        <w:rPr>
          <w:rFonts w:cstheme="minorHAnsi"/>
          <w:color w:val="212121"/>
          <w:szCs w:val="24"/>
          <w:shd w:val="clear" w:color="auto" w:fill="FFFFFF"/>
        </w:rPr>
        <w:t>t delete</w:t>
      </w:r>
      <w:r w:rsidRPr="00A51F50">
        <w:rPr>
          <w:rFonts w:cstheme="minorHAnsi"/>
          <w:color w:val="212121"/>
          <w:szCs w:val="24"/>
          <w:shd w:val="clear" w:color="auto" w:fill="FFFFFF"/>
        </w:rPr>
        <w:t xml:space="preserve"> a</w:t>
      </w:r>
      <w:r>
        <w:rPr>
          <w:rFonts w:cstheme="minorHAnsi"/>
          <w:color w:val="212121"/>
          <w:szCs w:val="24"/>
          <w:shd w:val="clear" w:color="auto" w:fill="FFFFFF"/>
        </w:rPr>
        <w:t>n already</w:t>
      </w:r>
      <w:r w:rsidRPr="00A51F50">
        <w:rPr>
          <w:rFonts w:cstheme="minorHAnsi"/>
          <w:color w:val="212121"/>
          <w:szCs w:val="24"/>
          <w:shd w:val="clear" w:color="auto" w:fill="FFFFFF"/>
        </w:rPr>
        <w:t xml:space="preserve"> deleted </w:t>
      </w:r>
      <w:r w:rsidR="0076087D">
        <w:rPr>
          <w:rFonts w:cstheme="minorHAnsi"/>
          <w:color w:val="212121"/>
          <w:szCs w:val="24"/>
          <w:shd w:val="clear" w:color="auto" w:fill="FFFFFF"/>
        </w:rPr>
        <w:t>role</w:t>
      </w:r>
      <w:r w:rsidRPr="00A51F50">
        <w:rPr>
          <w:rFonts w:cstheme="minorHAnsi"/>
          <w:color w:val="212121"/>
          <w:szCs w:val="24"/>
          <w:shd w:val="clear" w:color="auto" w:fill="FFFFFF"/>
        </w:rPr>
        <w:t xml:space="preserve"> or a non-existing one.</w:t>
      </w:r>
    </w:p>
    <w:p w14:paraId="3A996EDF" w14:textId="67A5AD22" w:rsidR="001A728E" w:rsidRDefault="001A728E" w:rsidP="001A728E">
      <w:pPr>
        <w:jc w:val="left"/>
        <w:rPr>
          <w:rFonts w:cstheme="minorHAnsi"/>
          <w:color w:val="212121"/>
          <w:szCs w:val="24"/>
          <w:shd w:val="clear" w:color="auto" w:fill="FFFFFF"/>
        </w:rPr>
      </w:pPr>
      <w:r>
        <w:rPr>
          <w:rFonts w:cstheme="minorHAnsi"/>
          <w:color w:val="212121"/>
          <w:szCs w:val="24"/>
          <w:shd w:val="clear" w:color="auto" w:fill="FFFFFF"/>
        </w:rPr>
        <w:t>When you delete a role, you will get this message:</w:t>
      </w:r>
    </w:p>
    <w:p w14:paraId="2B3F2233" w14:textId="628B4618" w:rsidR="001A728E" w:rsidRDefault="001A728E" w:rsidP="001A728E">
      <w:pPr>
        <w:jc w:val="left"/>
        <w:rPr>
          <w:rFonts w:cstheme="minorHAnsi"/>
          <w:color w:val="212121"/>
          <w:szCs w:val="24"/>
          <w:shd w:val="clear" w:color="auto" w:fill="FFFFFF"/>
        </w:rPr>
      </w:pPr>
      <w:r w:rsidRPr="001A728E">
        <w:rPr>
          <w:rFonts w:cstheme="minorHAnsi"/>
          <w:noProof/>
          <w:color w:val="212121"/>
          <w:szCs w:val="24"/>
          <w:shd w:val="clear" w:color="auto" w:fill="FFFFFF"/>
        </w:rPr>
        <w:drawing>
          <wp:inline distT="0" distB="0" distL="0" distR="0" wp14:anchorId="140CE2E3" wp14:editId="4C9101EB">
            <wp:extent cx="2255520" cy="2514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3214" cy="261182"/>
                    </a:xfrm>
                    <a:prstGeom prst="rect">
                      <a:avLst/>
                    </a:prstGeom>
                  </pic:spPr>
                </pic:pic>
              </a:graphicData>
            </a:graphic>
          </wp:inline>
        </w:drawing>
      </w:r>
    </w:p>
    <w:p w14:paraId="300FD96B" w14:textId="07CBEDB9" w:rsidR="001A728E" w:rsidRDefault="001A728E" w:rsidP="001A728E">
      <w:pPr>
        <w:jc w:val="left"/>
        <w:rPr>
          <w:rFonts w:cstheme="minorHAnsi"/>
          <w:color w:val="212121"/>
          <w:szCs w:val="24"/>
          <w:shd w:val="clear" w:color="auto" w:fill="FFFFFF"/>
        </w:rPr>
      </w:pPr>
      <w:r>
        <w:rPr>
          <w:rFonts w:cstheme="minorHAnsi"/>
          <w:color w:val="212121"/>
          <w:szCs w:val="24"/>
          <w:shd w:val="clear" w:color="auto" w:fill="FFFFFF"/>
        </w:rPr>
        <w:t>When you delete an already deleted role, you will get this message:</w:t>
      </w:r>
    </w:p>
    <w:p w14:paraId="6B149E02" w14:textId="446ABD8F" w:rsidR="001A728E" w:rsidRDefault="0076087D" w:rsidP="001A728E">
      <w:pPr>
        <w:jc w:val="left"/>
        <w:rPr>
          <w:rFonts w:cstheme="minorHAnsi"/>
          <w:color w:val="212121"/>
          <w:szCs w:val="24"/>
          <w:shd w:val="clear" w:color="auto" w:fill="FFFFFF"/>
        </w:rPr>
      </w:pPr>
      <w:r w:rsidRPr="0076087D">
        <w:rPr>
          <w:rFonts w:cstheme="minorHAnsi"/>
          <w:noProof/>
          <w:color w:val="212121"/>
          <w:szCs w:val="24"/>
          <w:shd w:val="clear" w:color="auto" w:fill="FFFFFF"/>
        </w:rPr>
        <w:drawing>
          <wp:inline distT="0" distB="0" distL="0" distR="0" wp14:anchorId="4DF6E480" wp14:editId="6542644F">
            <wp:extent cx="2446020" cy="2505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9425" cy="252966"/>
                    </a:xfrm>
                    <a:prstGeom prst="rect">
                      <a:avLst/>
                    </a:prstGeom>
                  </pic:spPr>
                </pic:pic>
              </a:graphicData>
            </a:graphic>
          </wp:inline>
        </w:drawing>
      </w:r>
    </w:p>
    <w:p w14:paraId="10FE9F27" w14:textId="313F5ABD" w:rsidR="001A728E" w:rsidRPr="00DA40D7" w:rsidRDefault="001A728E" w:rsidP="001A728E">
      <w:pPr>
        <w:jc w:val="left"/>
        <w:rPr>
          <w:rFonts w:cstheme="minorHAnsi"/>
          <w:color w:val="212121"/>
          <w:szCs w:val="24"/>
          <w:shd w:val="clear" w:color="auto" w:fill="FFFFFF"/>
        </w:rPr>
      </w:pPr>
      <w:r>
        <w:rPr>
          <w:rFonts w:cstheme="minorHAnsi"/>
          <w:color w:val="212121"/>
          <w:szCs w:val="24"/>
          <w:shd w:val="clear" w:color="auto" w:fill="FFFFFF"/>
        </w:rPr>
        <w:t xml:space="preserve">When you delete a non-existing </w:t>
      </w:r>
      <w:r w:rsidR="0076087D">
        <w:rPr>
          <w:rFonts w:cstheme="minorHAnsi"/>
          <w:color w:val="212121"/>
          <w:szCs w:val="24"/>
          <w:shd w:val="clear" w:color="auto" w:fill="FFFFFF"/>
        </w:rPr>
        <w:t>role</w:t>
      </w:r>
      <w:r>
        <w:rPr>
          <w:rFonts w:cstheme="minorHAnsi"/>
          <w:color w:val="212121"/>
          <w:szCs w:val="24"/>
          <w:shd w:val="clear" w:color="auto" w:fill="FFFFFF"/>
        </w:rPr>
        <w:t>, you will get status code 404 NOT FOUND and an empty body as a return</w:t>
      </w:r>
    </w:p>
    <w:p w14:paraId="655333FC" w14:textId="5491F178" w:rsidR="00E37415" w:rsidRDefault="00E37415" w:rsidP="00651DE5">
      <w:pPr>
        <w:pStyle w:val="Subtitle"/>
      </w:pPr>
      <w:r>
        <w:t>Delete Privilege</w:t>
      </w:r>
    </w:p>
    <w:p w14:paraId="0C58EBD3" w14:textId="36867B12" w:rsidR="0076087D" w:rsidRDefault="0076087D" w:rsidP="0076087D">
      <w:pPr>
        <w:ind w:firstLine="720"/>
        <w:jc w:val="left"/>
      </w:pPr>
      <w:r>
        <w:t>To delete a privilege, you need to create a PUT request on this URL:</w:t>
      </w:r>
    </w:p>
    <w:p w14:paraId="4A5BC1D6" w14:textId="77777777" w:rsidR="0076087D" w:rsidRDefault="00000000" w:rsidP="0076087D">
      <w:pPr>
        <w:jc w:val="left"/>
        <w:rPr>
          <w:rFonts w:ascii="Segoe UI" w:hAnsi="Segoe UI" w:cs="Segoe UI"/>
          <w:color w:val="212121"/>
          <w:sz w:val="18"/>
          <w:szCs w:val="18"/>
          <w:shd w:val="clear" w:color="auto" w:fill="FFFFFF"/>
        </w:rPr>
      </w:pPr>
      <w:hyperlink r:id="rId50" w:history="1">
        <w:r w:rsidR="0076087D" w:rsidRPr="000A6994">
          <w:rPr>
            <w:rStyle w:val="Hyperlink"/>
            <w:rFonts w:ascii="Segoe UI" w:hAnsi="Segoe UI" w:cs="Segoe UI"/>
            <w:sz w:val="18"/>
            <w:szCs w:val="18"/>
            <w:shd w:val="clear" w:color="auto" w:fill="FFFFFF"/>
          </w:rPr>
          <w:t>http://nwj01:50000/nv_onboarding/api/v1/rest/deleteAssignemntObject/&lt;uniqueName</w:t>
        </w:r>
      </w:hyperlink>
      <w:r w:rsidR="0076087D">
        <w:rPr>
          <w:rFonts w:ascii="Segoe UI" w:hAnsi="Segoe UI" w:cs="Segoe UI"/>
          <w:color w:val="212121"/>
          <w:sz w:val="18"/>
          <w:szCs w:val="18"/>
          <w:shd w:val="clear" w:color="auto" w:fill="FFFFFF"/>
        </w:rPr>
        <w:t>&gt;</w:t>
      </w:r>
    </w:p>
    <w:p w14:paraId="3D2813D2" w14:textId="0EAA8725" w:rsidR="0076087D" w:rsidRPr="00A51F50" w:rsidRDefault="0076087D" w:rsidP="0076087D">
      <w:pPr>
        <w:jc w:val="left"/>
        <w:rPr>
          <w:rFonts w:cstheme="minorHAnsi"/>
          <w:color w:val="212121"/>
          <w:szCs w:val="24"/>
          <w:shd w:val="clear" w:color="auto" w:fill="FFFFFF"/>
        </w:rPr>
      </w:pPr>
      <w:r>
        <w:rPr>
          <w:rFonts w:ascii="Segoe UI" w:hAnsi="Segoe UI" w:cs="Segoe UI"/>
          <w:color w:val="212121"/>
          <w:sz w:val="18"/>
          <w:szCs w:val="18"/>
          <w:shd w:val="clear" w:color="auto" w:fill="FFFFFF"/>
        </w:rPr>
        <w:tab/>
      </w:r>
      <w:r w:rsidRPr="00A51F50">
        <w:rPr>
          <w:rFonts w:cstheme="minorHAnsi"/>
          <w:color w:val="212121"/>
          <w:szCs w:val="24"/>
          <w:shd w:val="clear" w:color="auto" w:fill="FFFFFF"/>
        </w:rPr>
        <w:t>In the field&lt;unique</w:t>
      </w:r>
      <w:r>
        <w:rPr>
          <w:rFonts w:cstheme="minorHAnsi"/>
          <w:color w:val="212121"/>
          <w:szCs w:val="24"/>
          <w:shd w:val="clear" w:color="auto" w:fill="FFFFFF"/>
        </w:rPr>
        <w:t>Name</w:t>
      </w:r>
      <w:r w:rsidRPr="00A51F50">
        <w:rPr>
          <w:rFonts w:cstheme="minorHAnsi"/>
          <w:color w:val="212121"/>
          <w:szCs w:val="24"/>
          <w:shd w:val="clear" w:color="auto" w:fill="FFFFFF"/>
        </w:rPr>
        <w:t xml:space="preserve">&gt; in the URL you put the unique Id of the </w:t>
      </w:r>
      <w:r w:rsidR="002A0234">
        <w:rPr>
          <w:rFonts w:cstheme="minorHAnsi"/>
          <w:color w:val="212121"/>
          <w:szCs w:val="24"/>
          <w:shd w:val="clear" w:color="auto" w:fill="FFFFFF"/>
        </w:rPr>
        <w:t>privilege</w:t>
      </w:r>
      <w:r w:rsidRPr="00A51F50">
        <w:rPr>
          <w:rFonts w:cstheme="minorHAnsi"/>
          <w:color w:val="212121"/>
          <w:szCs w:val="24"/>
          <w:shd w:val="clear" w:color="auto" w:fill="FFFFFF"/>
        </w:rPr>
        <w:t xml:space="preserve"> you want to</w:t>
      </w:r>
      <w:r>
        <w:rPr>
          <w:rFonts w:cstheme="minorHAnsi"/>
          <w:color w:val="212121"/>
          <w:szCs w:val="24"/>
          <w:shd w:val="clear" w:color="auto" w:fill="FFFFFF"/>
        </w:rPr>
        <w:t xml:space="preserve"> delete.</w:t>
      </w:r>
    </w:p>
    <w:p w14:paraId="458D3A67" w14:textId="4447953E" w:rsidR="0076087D" w:rsidRDefault="0076087D" w:rsidP="0076087D">
      <w:pPr>
        <w:jc w:val="left"/>
        <w:rPr>
          <w:rFonts w:cstheme="minorHAnsi"/>
          <w:color w:val="212121"/>
          <w:szCs w:val="24"/>
          <w:shd w:val="clear" w:color="auto" w:fill="FFFFFF"/>
        </w:rPr>
      </w:pPr>
      <w:r w:rsidRPr="00A51F50">
        <w:rPr>
          <w:rFonts w:cstheme="minorHAnsi"/>
          <w:color w:val="212121"/>
          <w:szCs w:val="24"/>
          <w:shd w:val="clear" w:color="auto" w:fill="FFFFFF"/>
        </w:rPr>
        <w:t>Where you can’</w:t>
      </w:r>
      <w:r>
        <w:rPr>
          <w:rFonts w:cstheme="minorHAnsi"/>
          <w:color w:val="212121"/>
          <w:szCs w:val="24"/>
          <w:shd w:val="clear" w:color="auto" w:fill="FFFFFF"/>
        </w:rPr>
        <w:t>t delete</w:t>
      </w:r>
      <w:r w:rsidRPr="00A51F50">
        <w:rPr>
          <w:rFonts w:cstheme="minorHAnsi"/>
          <w:color w:val="212121"/>
          <w:szCs w:val="24"/>
          <w:shd w:val="clear" w:color="auto" w:fill="FFFFFF"/>
        </w:rPr>
        <w:t xml:space="preserve"> a</w:t>
      </w:r>
      <w:r>
        <w:rPr>
          <w:rFonts w:cstheme="minorHAnsi"/>
          <w:color w:val="212121"/>
          <w:szCs w:val="24"/>
          <w:shd w:val="clear" w:color="auto" w:fill="FFFFFF"/>
        </w:rPr>
        <w:t>n already</w:t>
      </w:r>
      <w:r w:rsidRPr="00A51F50">
        <w:rPr>
          <w:rFonts w:cstheme="minorHAnsi"/>
          <w:color w:val="212121"/>
          <w:szCs w:val="24"/>
          <w:shd w:val="clear" w:color="auto" w:fill="FFFFFF"/>
        </w:rPr>
        <w:t xml:space="preserve"> deleted </w:t>
      </w:r>
      <w:r w:rsidR="002A0234">
        <w:rPr>
          <w:rFonts w:cstheme="minorHAnsi"/>
          <w:color w:val="212121"/>
          <w:szCs w:val="24"/>
          <w:shd w:val="clear" w:color="auto" w:fill="FFFFFF"/>
        </w:rPr>
        <w:t>privilege</w:t>
      </w:r>
      <w:r w:rsidRPr="00A51F50">
        <w:rPr>
          <w:rFonts w:cstheme="minorHAnsi"/>
          <w:color w:val="212121"/>
          <w:szCs w:val="24"/>
          <w:shd w:val="clear" w:color="auto" w:fill="FFFFFF"/>
        </w:rPr>
        <w:t xml:space="preserve"> or a non-existing one.</w:t>
      </w:r>
    </w:p>
    <w:p w14:paraId="56065676" w14:textId="147F624C" w:rsidR="0076087D" w:rsidRDefault="0076087D" w:rsidP="0076087D">
      <w:pPr>
        <w:jc w:val="left"/>
        <w:rPr>
          <w:rFonts w:cstheme="minorHAnsi"/>
          <w:color w:val="212121"/>
          <w:szCs w:val="24"/>
          <w:shd w:val="clear" w:color="auto" w:fill="FFFFFF"/>
        </w:rPr>
      </w:pPr>
      <w:r>
        <w:rPr>
          <w:rFonts w:cstheme="minorHAnsi"/>
          <w:color w:val="212121"/>
          <w:szCs w:val="24"/>
          <w:shd w:val="clear" w:color="auto" w:fill="FFFFFF"/>
        </w:rPr>
        <w:lastRenderedPageBreak/>
        <w:t xml:space="preserve">When you delete a </w:t>
      </w:r>
      <w:r w:rsidR="002A0234">
        <w:rPr>
          <w:rFonts w:cstheme="minorHAnsi"/>
          <w:color w:val="212121"/>
          <w:szCs w:val="24"/>
          <w:shd w:val="clear" w:color="auto" w:fill="FFFFFF"/>
        </w:rPr>
        <w:t>privilege</w:t>
      </w:r>
      <w:r>
        <w:rPr>
          <w:rFonts w:cstheme="minorHAnsi"/>
          <w:color w:val="212121"/>
          <w:szCs w:val="24"/>
          <w:shd w:val="clear" w:color="auto" w:fill="FFFFFF"/>
        </w:rPr>
        <w:t>, you will get this message:</w:t>
      </w:r>
    </w:p>
    <w:p w14:paraId="4C2FCCED" w14:textId="0FCC46EB" w:rsidR="0076087D" w:rsidRDefault="00757A0D" w:rsidP="0076087D">
      <w:pPr>
        <w:jc w:val="left"/>
        <w:rPr>
          <w:rFonts w:cstheme="minorHAnsi"/>
          <w:color w:val="212121"/>
          <w:szCs w:val="24"/>
          <w:shd w:val="clear" w:color="auto" w:fill="FFFFFF"/>
        </w:rPr>
      </w:pPr>
      <w:r w:rsidRPr="00757A0D">
        <w:rPr>
          <w:rFonts w:cstheme="minorHAnsi"/>
          <w:noProof/>
          <w:color w:val="212121"/>
          <w:szCs w:val="24"/>
          <w:shd w:val="clear" w:color="auto" w:fill="FFFFFF"/>
        </w:rPr>
        <w:drawing>
          <wp:inline distT="0" distB="0" distL="0" distR="0" wp14:anchorId="2AC95148" wp14:editId="77E5E0A8">
            <wp:extent cx="2385060" cy="274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7932" cy="280385"/>
                    </a:xfrm>
                    <a:prstGeom prst="rect">
                      <a:avLst/>
                    </a:prstGeom>
                  </pic:spPr>
                </pic:pic>
              </a:graphicData>
            </a:graphic>
          </wp:inline>
        </w:drawing>
      </w:r>
    </w:p>
    <w:p w14:paraId="60D574B1" w14:textId="792425B2" w:rsidR="0076087D" w:rsidRDefault="0076087D" w:rsidP="0076087D">
      <w:pPr>
        <w:jc w:val="left"/>
        <w:rPr>
          <w:rFonts w:cstheme="minorHAnsi"/>
          <w:color w:val="212121"/>
          <w:szCs w:val="24"/>
          <w:shd w:val="clear" w:color="auto" w:fill="FFFFFF"/>
        </w:rPr>
      </w:pPr>
      <w:r>
        <w:rPr>
          <w:rFonts w:cstheme="minorHAnsi"/>
          <w:color w:val="212121"/>
          <w:szCs w:val="24"/>
          <w:shd w:val="clear" w:color="auto" w:fill="FFFFFF"/>
        </w:rPr>
        <w:t xml:space="preserve">When you delete an already deleted </w:t>
      </w:r>
      <w:r w:rsidR="002A0234">
        <w:rPr>
          <w:rFonts w:cstheme="minorHAnsi"/>
          <w:color w:val="212121"/>
          <w:szCs w:val="24"/>
          <w:shd w:val="clear" w:color="auto" w:fill="FFFFFF"/>
        </w:rPr>
        <w:t>privilege</w:t>
      </w:r>
      <w:r>
        <w:rPr>
          <w:rFonts w:cstheme="minorHAnsi"/>
          <w:color w:val="212121"/>
          <w:szCs w:val="24"/>
          <w:shd w:val="clear" w:color="auto" w:fill="FFFFFF"/>
        </w:rPr>
        <w:t>, you will get this message:</w:t>
      </w:r>
    </w:p>
    <w:p w14:paraId="77EA86E9" w14:textId="77777777" w:rsidR="0076087D" w:rsidRDefault="0076087D" w:rsidP="0076087D">
      <w:pPr>
        <w:jc w:val="left"/>
        <w:rPr>
          <w:rFonts w:cstheme="minorHAnsi"/>
          <w:color w:val="212121"/>
          <w:szCs w:val="24"/>
          <w:shd w:val="clear" w:color="auto" w:fill="FFFFFF"/>
        </w:rPr>
      </w:pPr>
      <w:r w:rsidRPr="0076087D">
        <w:rPr>
          <w:rFonts w:cstheme="minorHAnsi"/>
          <w:noProof/>
          <w:color w:val="212121"/>
          <w:szCs w:val="24"/>
          <w:shd w:val="clear" w:color="auto" w:fill="FFFFFF"/>
        </w:rPr>
        <w:drawing>
          <wp:inline distT="0" distB="0" distL="0" distR="0" wp14:anchorId="3BFD1681" wp14:editId="7755201C">
            <wp:extent cx="2446020" cy="2505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9425" cy="252966"/>
                    </a:xfrm>
                    <a:prstGeom prst="rect">
                      <a:avLst/>
                    </a:prstGeom>
                  </pic:spPr>
                </pic:pic>
              </a:graphicData>
            </a:graphic>
          </wp:inline>
        </w:drawing>
      </w:r>
    </w:p>
    <w:p w14:paraId="6A772B92" w14:textId="17FC66B3" w:rsidR="004B65A9" w:rsidRPr="00757A0D" w:rsidRDefault="0076087D" w:rsidP="00757A0D">
      <w:pPr>
        <w:jc w:val="left"/>
        <w:rPr>
          <w:rFonts w:cstheme="minorHAnsi"/>
          <w:color w:val="212121"/>
          <w:szCs w:val="24"/>
          <w:shd w:val="clear" w:color="auto" w:fill="FFFFFF"/>
        </w:rPr>
      </w:pPr>
      <w:r>
        <w:rPr>
          <w:rFonts w:cstheme="minorHAnsi"/>
          <w:color w:val="212121"/>
          <w:szCs w:val="24"/>
          <w:shd w:val="clear" w:color="auto" w:fill="FFFFFF"/>
        </w:rPr>
        <w:t xml:space="preserve">When you delete a non-existing </w:t>
      </w:r>
      <w:r w:rsidR="002A0234">
        <w:rPr>
          <w:rFonts w:cstheme="minorHAnsi"/>
          <w:color w:val="212121"/>
          <w:szCs w:val="24"/>
          <w:shd w:val="clear" w:color="auto" w:fill="FFFFFF"/>
        </w:rPr>
        <w:t>privilege</w:t>
      </w:r>
      <w:r>
        <w:rPr>
          <w:rFonts w:cstheme="minorHAnsi"/>
          <w:color w:val="212121"/>
          <w:szCs w:val="24"/>
          <w:shd w:val="clear" w:color="auto" w:fill="FFFFFF"/>
        </w:rPr>
        <w:t>, you will get status code 404 NOT FOUND and an empty body as a return</w:t>
      </w:r>
    </w:p>
    <w:p w14:paraId="0C94F952" w14:textId="2C801A5F" w:rsidR="00742C01" w:rsidRDefault="00CC5EE8" w:rsidP="00651DE5">
      <w:pPr>
        <w:pStyle w:val="Heading2"/>
      </w:pPr>
      <w:bookmarkStart w:id="66" w:name="_Toc110001349"/>
      <w:r>
        <w:t xml:space="preserve">3.6 </w:t>
      </w:r>
      <w:r w:rsidR="00742C01">
        <w:t>Manage Access</w:t>
      </w:r>
      <w:bookmarkEnd w:id="66"/>
    </w:p>
    <w:p w14:paraId="4A7E71C7" w14:textId="2A2BAEDB" w:rsidR="00E37415" w:rsidRDefault="00E37415" w:rsidP="00651DE5">
      <w:pPr>
        <w:pStyle w:val="Subtitle"/>
      </w:pPr>
      <w:r>
        <w:t>Assign Access</w:t>
      </w:r>
    </w:p>
    <w:p w14:paraId="68DFE07F" w14:textId="09E10B41" w:rsidR="005F129C" w:rsidRDefault="005F129C" w:rsidP="00C918CF">
      <w:pPr>
        <w:ind w:firstLine="720"/>
      </w:pPr>
      <w:r>
        <w:t>To assign access to an object you need to make a POST request on this URL:</w:t>
      </w:r>
    </w:p>
    <w:p w14:paraId="3F4BB0A9" w14:textId="3F49FD4F" w:rsidR="005F129C" w:rsidRDefault="00000000" w:rsidP="005F129C">
      <w:pPr>
        <w:rPr>
          <w:rFonts w:ascii="Segoe UI" w:hAnsi="Segoe UI" w:cs="Segoe UI"/>
          <w:color w:val="212121"/>
          <w:sz w:val="18"/>
          <w:szCs w:val="18"/>
          <w:shd w:val="clear" w:color="auto" w:fill="FFFFFF"/>
        </w:rPr>
      </w:pPr>
      <w:hyperlink r:id="rId52" w:history="1">
        <w:r w:rsidR="005F129C" w:rsidRPr="007210C3">
          <w:rPr>
            <w:rStyle w:val="Hyperlink"/>
            <w:rFonts w:ascii="Segoe UI" w:hAnsi="Segoe UI" w:cs="Segoe UI"/>
            <w:sz w:val="18"/>
            <w:szCs w:val="18"/>
            <w:shd w:val="clear" w:color="auto" w:fill="FFFFFF"/>
          </w:rPr>
          <w:t>http://nwj01:50000/nv_onboarding/api/v1/rest/assignAccess</w:t>
        </w:r>
      </w:hyperlink>
    </w:p>
    <w:p w14:paraId="576D4015" w14:textId="549F0FF6" w:rsidR="005F129C" w:rsidRDefault="005F129C" w:rsidP="005F129C">
      <w:pPr>
        <w:rPr>
          <w:rFonts w:cstheme="minorHAnsi"/>
          <w:b/>
          <w:bCs/>
          <w:color w:val="212121"/>
          <w:szCs w:val="24"/>
          <w:shd w:val="clear" w:color="auto" w:fill="FFFFFF"/>
        </w:rPr>
      </w:pPr>
      <w:r>
        <w:rPr>
          <w:rFonts w:ascii="Segoe UI" w:hAnsi="Segoe UI" w:cs="Segoe UI"/>
          <w:color w:val="212121"/>
          <w:sz w:val="18"/>
          <w:szCs w:val="18"/>
          <w:shd w:val="clear" w:color="auto" w:fill="FFFFFF"/>
        </w:rPr>
        <w:tab/>
      </w:r>
      <w:r w:rsidR="00E37EC1">
        <w:rPr>
          <w:rFonts w:cstheme="minorHAnsi"/>
          <w:b/>
          <w:bCs/>
          <w:color w:val="212121"/>
          <w:szCs w:val="24"/>
          <w:shd w:val="clear" w:color="auto" w:fill="FFFFFF"/>
        </w:rPr>
        <w:t>This</w:t>
      </w:r>
      <w:r w:rsidRPr="00E37EC1">
        <w:rPr>
          <w:rFonts w:cstheme="minorHAnsi"/>
          <w:b/>
          <w:bCs/>
          <w:color w:val="212121"/>
          <w:szCs w:val="24"/>
          <w:shd w:val="clear" w:color="auto" w:fill="FFFFFF"/>
        </w:rPr>
        <w:t xml:space="preserve"> is an example of an assignAccess </w:t>
      </w:r>
      <w:r w:rsidR="00E37EC1" w:rsidRPr="00E37EC1">
        <w:rPr>
          <w:rFonts w:cstheme="minorHAnsi"/>
          <w:b/>
          <w:bCs/>
          <w:color w:val="212121"/>
          <w:szCs w:val="24"/>
          <w:shd w:val="clear" w:color="auto" w:fill="FFFFFF"/>
        </w:rPr>
        <w:t>body:</w:t>
      </w:r>
    </w:p>
    <w:p w14:paraId="75344481" w14:textId="0080393F" w:rsidR="00E37EC1" w:rsidRDefault="00E37EC1" w:rsidP="005F129C">
      <w:pPr>
        <w:rPr>
          <w:rFonts w:cstheme="minorHAnsi"/>
          <w:b/>
          <w:bCs/>
          <w:szCs w:val="24"/>
        </w:rPr>
      </w:pPr>
      <w:r w:rsidRPr="00E37EC1">
        <w:rPr>
          <w:rFonts w:cstheme="minorHAnsi"/>
          <w:b/>
          <w:bCs/>
          <w:noProof/>
          <w:szCs w:val="24"/>
        </w:rPr>
        <w:drawing>
          <wp:inline distT="0" distB="0" distL="0" distR="0" wp14:anchorId="69BD1DEE" wp14:editId="6983CDEF">
            <wp:extent cx="3840480" cy="1758293"/>
            <wp:effectExtent l="0" t="0" r="762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53"/>
                    <a:stretch>
                      <a:fillRect/>
                    </a:stretch>
                  </pic:blipFill>
                  <pic:spPr>
                    <a:xfrm>
                      <a:off x="0" y="0"/>
                      <a:ext cx="3849360" cy="1762358"/>
                    </a:xfrm>
                    <a:prstGeom prst="rect">
                      <a:avLst/>
                    </a:prstGeom>
                  </pic:spPr>
                </pic:pic>
              </a:graphicData>
            </a:graphic>
          </wp:inline>
        </w:drawing>
      </w:r>
    </w:p>
    <w:p w14:paraId="5220DD2F" w14:textId="5BCB6949" w:rsidR="00E37EC1" w:rsidRDefault="00E37EC1" w:rsidP="005F129C">
      <w:pPr>
        <w:rPr>
          <w:rFonts w:cstheme="minorHAnsi"/>
          <w:szCs w:val="24"/>
        </w:rPr>
      </w:pPr>
      <w:r w:rsidRPr="00E37EC1">
        <w:rPr>
          <w:rFonts w:cstheme="minorHAnsi"/>
          <w:szCs w:val="24"/>
        </w:rPr>
        <w:t>uniqueId – this field can be either the unique id of a user or the unique name of a role. It can’t be a privilege because you can’t assign access to privileges</w:t>
      </w:r>
    </w:p>
    <w:p w14:paraId="5975BEFA" w14:textId="0DF7DA66" w:rsidR="00E37EC1" w:rsidRDefault="00E37EC1" w:rsidP="005F129C">
      <w:pPr>
        <w:rPr>
          <w:rFonts w:cstheme="minorHAnsi"/>
          <w:szCs w:val="24"/>
        </w:rPr>
      </w:pPr>
      <w:r>
        <w:rPr>
          <w:rFonts w:cstheme="minorHAnsi"/>
          <w:szCs w:val="24"/>
        </w:rPr>
        <w:t>access – this field can either be the unique name of a role or a user. It can’t be a user because you can’t assign user as an access</w:t>
      </w:r>
    </w:p>
    <w:p w14:paraId="78823CB0" w14:textId="31EC685A" w:rsidR="00E37EC1" w:rsidRDefault="00E37EC1" w:rsidP="005F129C">
      <w:pPr>
        <w:rPr>
          <w:rFonts w:cstheme="minorHAnsi"/>
          <w:b/>
          <w:bCs/>
          <w:szCs w:val="24"/>
          <w:u w:val="single"/>
        </w:rPr>
      </w:pPr>
      <w:r>
        <w:rPr>
          <w:rFonts w:cstheme="minorHAnsi"/>
          <w:szCs w:val="24"/>
        </w:rPr>
        <w:t xml:space="preserve">fromDate – Indicates when the access will start. It must follow the following pattern </w:t>
      </w:r>
      <w:r w:rsidRPr="00E37EC1">
        <w:rPr>
          <w:rFonts w:cstheme="minorHAnsi"/>
          <w:b/>
          <w:bCs/>
          <w:szCs w:val="24"/>
          <w:u w:val="single"/>
        </w:rPr>
        <w:t>dd/mm/yyyy</w:t>
      </w:r>
      <w:r>
        <w:rPr>
          <w:rFonts w:cstheme="minorHAnsi"/>
          <w:b/>
          <w:bCs/>
          <w:szCs w:val="24"/>
          <w:u w:val="single"/>
        </w:rPr>
        <w:t>,</w:t>
      </w:r>
    </w:p>
    <w:p w14:paraId="10239DEB" w14:textId="09C852A8" w:rsidR="00E37EC1" w:rsidRPr="00E37EC1" w:rsidRDefault="00E37EC1" w:rsidP="005F129C">
      <w:pPr>
        <w:rPr>
          <w:rFonts w:cstheme="minorHAnsi"/>
          <w:szCs w:val="24"/>
        </w:rPr>
      </w:pPr>
      <w:r>
        <w:rPr>
          <w:rFonts w:cstheme="minorHAnsi"/>
          <w:szCs w:val="24"/>
        </w:rPr>
        <w:t>fromDate can’t be bigger or equal to toDate.</w:t>
      </w:r>
    </w:p>
    <w:p w14:paraId="4CA5AC16" w14:textId="0174B0A5" w:rsidR="00E37EC1" w:rsidRDefault="00E37EC1" w:rsidP="005F129C">
      <w:pPr>
        <w:rPr>
          <w:rFonts w:cstheme="minorHAnsi"/>
          <w:b/>
          <w:bCs/>
          <w:szCs w:val="24"/>
          <w:u w:val="single"/>
        </w:rPr>
      </w:pPr>
      <w:r>
        <w:rPr>
          <w:rFonts w:cstheme="minorHAnsi"/>
          <w:szCs w:val="24"/>
        </w:rPr>
        <w:t xml:space="preserve">toDate – Indicates when the access will end. It must follow the following pattern </w:t>
      </w:r>
      <w:r w:rsidRPr="00E37EC1">
        <w:rPr>
          <w:rFonts w:cstheme="minorHAnsi"/>
          <w:b/>
          <w:bCs/>
          <w:szCs w:val="24"/>
          <w:u w:val="single"/>
        </w:rPr>
        <w:t>dd/mm/yyyy</w:t>
      </w:r>
      <w:r>
        <w:rPr>
          <w:rFonts w:cstheme="minorHAnsi"/>
          <w:b/>
          <w:bCs/>
          <w:szCs w:val="24"/>
          <w:u w:val="single"/>
        </w:rPr>
        <w:t>,</w:t>
      </w:r>
    </w:p>
    <w:p w14:paraId="74A94AAF" w14:textId="7C833A8D" w:rsidR="00E37EC1" w:rsidRDefault="00E37EC1" w:rsidP="005F129C">
      <w:pPr>
        <w:rPr>
          <w:rFonts w:cstheme="minorHAnsi"/>
          <w:szCs w:val="24"/>
        </w:rPr>
      </w:pPr>
      <w:r>
        <w:rPr>
          <w:rFonts w:cstheme="minorHAnsi"/>
          <w:szCs w:val="24"/>
        </w:rPr>
        <w:t>toDate can’t be smaller or equal to fromDate</w:t>
      </w:r>
    </w:p>
    <w:p w14:paraId="516A1E38" w14:textId="5011D876" w:rsidR="0091671C" w:rsidRDefault="0091671C" w:rsidP="005F129C">
      <w:pPr>
        <w:rPr>
          <w:rFonts w:cstheme="minorHAnsi"/>
          <w:b/>
          <w:bCs/>
          <w:szCs w:val="24"/>
        </w:rPr>
      </w:pPr>
      <w:r>
        <w:rPr>
          <w:rFonts w:cstheme="minorHAnsi"/>
          <w:b/>
          <w:bCs/>
          <w:szCs w:val="24"/>
        </w:rPr>
        <w:t>You can’t:</w:t>
      </w:r>
    </w:p>
    <w:p w14:paraId="06EF2ABB" w14:textId="77777777" w:rsidR="0091671C" w:rsidRPr="0091671C" w:rsidRDefault="0091671C" w:rsidP="0091671C">
      <w:pPr>
        <w:ind w:firstLine="720"/>
        <w:rPr>
          <w:rFonts w:cstheme="minorHAnsi"/>
          <w:szCs w:val="24"/>
        </w:rPr>
      </w:pPr>
      <w:r w:rsidRPr="0091671C">
        <w:rPr>
          <w:rFonts w:cstheme="minorHAnsi"/>
          <w:szCs w:val="24"/>
        </w:rPr>
        <w:t>1. Assign access to invalid object</w:t>
      </w:r>
    </w:p>
    <w:p w14:paraId="2046FFE8" w14:textId="77777777" w:rsidR="0091671C" w:rsidRPr="0091671C" w:rsidRDefault="0091671C" w:rsidP="0091671C">
      <w:pPr>
        <w:ind w:firstLine="720"/>
        <w:rPr>
          <w:rFonts w:cstheme="minorHAnsi"/>
          <w:szCs w:val="24"/>
        </w:rPr>
      </w:pPr>
      <w:r w:rsidRPr="0091671C">
        <w:rPr>
          <w:rFonts w:cstheme="minorHAnsi"/>
          <w:szCs w:val="24"/>
        </w:rPr>
        <w:t>2. Assign invalid access</w:t>
      </w:r>
    </w:p>
    <w:p w14:paraId="5ED4350E" w14:textId="77777777" w:rsidR="0091671C" w:rsidRPr="0091671C" w:rsidRDefault="0091671C" w:rsidP="0091671C">
      <w:pPr>
        <w:ind w:firstLine="720"/>
        <w:rPr>
          <w:rFonts w:cstheme="minorHAnsi"/>
          <w:szCs w:val="24"/>
        </w:rPr>
      </w:pPr>
      <w:r w:rsidRPr="0091671C">
        <w:rPr>
          <w:rFonts w:cstheme="minorHAnsi"/>
          <w:szCs w:val="24"/>
        </w:rPr>
        <w:t>3. Assign access to the same object</w:t>
      </w:r>
    </w:p>
    <w:p w14:paraId="0E0448C2" w14:textId="77777777" w:rsidR="0091671C" w:rsidRPr="0091671C" w:rsidRDefault="0091671C" w:rsidP="0091671C">
      <w:pPr>
        <w:ind w:firstLine="720"/>
        <w:rPr>
          <w:rFonts w:cstheme="minorHAnsi"/>
          <w:szCs w:val="24"/>
        </w:rPr>
      </w:pPr>
      <w:r w:rsidRPr="0091671C">
        <w:rPr>
          <w:rFonts w:cstheme="minorHAnsi"/>
          <w:szCs w:val="24"/>
        </w:rPr>
        <w:lastRenderedPageBreak/>
        <w:t>3. Assign user as an access</w:t>
      </w:r>
    </w:p>
    <w:p w14:paraId="5567F8D1" w14:textId="77777777" w:rsidR="0091671C" w:rsidRPr="0091671C" w:rsidRDefault="0091671C" w:rsidP="0091671C">
      <w:pPr>
        <w:ind w:firstLine="720"/>
        <w:rPr>
          <w:rFonts w:cstheme="minorHAnsi"/>
          <w:szCs w:val="24"/>
        </w:rPr>
      </w:pPr>
      <w:r w:rsidRPr="0091671C">
        <w:rPr>
          <w:rFonts w:cstheme="minorHAnsi"/>
          <w:szCs w:val="24"/>
        </w:rPr>
        <w:t>4. Assign ONLY privileges to a role</w:t>
      </w:r>
    </w:p>
    <w:p w14:paraId="10C14890" w14:textId="77777777" w:rsidR="0091671C" w:rsidRPr="0091671C" w:rsidRDefault="0091671C" w:rsidP="0091671C">
      <w:pPr>
        <w:ind w:firstLine="720"/>
        <w:rPr>
          <w:rFonts w:cstheme="minorHAnsi"/>
          <w:szCs w:val="24"/>
        </w:rPr>
      </w:pPr>
      <w:r w:rsidRPr="0091671C">
        <w:rPr>
          <w:rFonts w:cstheme="minorHAnsi"/>
          <w:szCs w:val="24"/>
        </w:rPr>
        <w:t>5. Assign access with invalid date format</w:t>
      </w:r>
    </w:p>
    <w:p w14:paraId="62097F99" w14:textId="77777777" w:rsidR="0091671C" w:rsidRPr="0091671C" w:rsidRDefault="0091671C" w:rsidP="0091671C">
      <w:pPr>
        <w:ind w:firstLine="720"/>
        <w:rPr>
          <w:rFonts w:cstheme="minorHAnsi"/>
          <w:szCs w:val="24"/>
        </w:rPr>
      </w:pPr>
      <w:r w:rsidRPr="0091671C">
        <w:rPr>
          <w:rFonts w:cstheme="minorHAnsi"/>
          <w:szCs w:val="24"/>
        </w:rPr>
        <w:t>6. Assign access to a deleted object</w:t>
      </w:r>
    </w:p>
    <w:p w14:paraId="79575C70" w14:textId="3403646C" w:rsidR="00E37415" w:rsidRPr="00DA40D7" w:rsidRDefault="0091671C" w:rsidP="00DA40D7">
      <w:pPr>
        <w:ind w:firstLine="720"/>
        <w:rPr>
          <w:rFonts w:cstheme="minorHAnsi"/>
          <w:szCs w:val="24"/>
        </w:rPr>
      </w:pPr>
      <w:r w:rsidRPr="0091671C">
        <w:rPr>
          <w:rFonts w:cstheme="minorHAnsi"/>
          <w:szCs w:val="24"/>
        </w:rPr>
        <w:t>7. Assign a privilege to a user without the ONLY privilege</w:t>
      </w:r>
    </w:p>
    <w:p w14:paraId="344298C1" w14:textId="06488A65" w:rsidR="00E37415" w:rsidRDefault="00E37415" w:rsidP="00651DE5">
      <w:pPr>
        <w:pStyle w:val="Subtitle"/>
      </w:pPr>
      <w:r>
        <w:t>Modify Access</w:t>
      </w:r>
    </w:p>
    <w:p w14:paraId="74CB3F26" w14:textId="35B9BBD9" w:rsidR="00E37415" w:rsidRDefault="0091671C" w:rsidP="00E37415">
      <w:pPr>
        <w:ind w:firstLine="720"/>
        <w:jc w:val="left"/>
      </w:pPr>
      <w:r>
        <w:t>To assign access to an object you need to make a P</w:t>
      </w:r>
      <w:r w:rsidR="00B06F91">
        <w:t>UT</w:t>
      </w:r>
      <w:r>
        <w:t xml:space="preserve"> request on this URL:</w:t>
      </w:r>
    </w:p>
    <w:p w14:paraId="3E3FE524" w14:textId="7285566A" w:rsidR="0091671C" w:rsidRDefault="00000000" w:rsidP="0091671C">
      <w:pPr>
        <w:jc w:val="left"/>
        <w:rPr>
          <w:rFonts w:ascii="Segoe UI" w:hAnsi="Segoe UI" w:cs="Segoe UI"/>
          <w:color w:val="212121"/>
          <w:sz w:val="18"/>
          <w:szCs w:val="18"/>
          <w:shd w:val="clear" w:color="auto" w:fill="FFFFFF"/>
        </w:rPr>
      </w:pPr>
      <w:hyperlink r:id="rId54" w:history="1">
        <w:r w:rsidR="0091671C" w:rsidRPr="007210C3">
          <w:rPr>
            <w:rStyle w:val="Hyperlink"/>
            <w:rFonts w:ascii="Segoe UI" w:hAnsi="Segoe UI" w:cs="Segoe UI"/>
            <w:sz w:val="18"/>
            <w:szCs w:val="18"/>
            <w:shd w:val="clear" w:color="auto" w:fill="FFFFFF"/>
          </w:rPr>
          <w:t>http://nwj01:50000/nv_onboarding/api/v1/rest/modifyAccess</w:t>
        </w:r>
      </w:hyperlink>
    </w:p>
    <w:p w14:paraId="530BED7A" w14:textId="7BAAA45E" w:rsidR="0091671C" w:rsidRPr="00DA40D7" w:rsidRDefault="0091671C" w:rsidP="0091671C">
      <w:pPr>
        <w:jc w:val="left"/>
        <w:rPr>
          <w:rFonts w:cstheme="minorHAnsi"/>
          <w:b/>
          <w:bCs/>
          <w:szCs w:val="24"/>
        </w:rPr>
      </w:pPr>
      <w:r>
        <w:rPr>
          <w:rFonts w:cstheme="minorHAnsi"/>
          <w:szCs w:val="24"/>
        </w:rPr>
        <w:tab/>
      </w:r>
      <w:r w:rsidR="00DA40D7">
        <w:rPr>
          <w:rFonts w:cstheme="minorHAnsi"/>
          <w:b/>
          <w:bCs/>
          <w:szCs w:val="24"/>
        </w:rPr>
        <w:t>E</w:t>
      </w:r>
      <w:r w:rsidRPr="00DA40D7">
        <w:rPr>
          <w:rFonts w:cstheme="minorHAnsi"/>
          <w:b/>
          <w:bCs/>
          <w:szCs w:val="24"/>
        </w:rPr>
        <w:t>xample of a modifyAccess body:</w:t>
      </w:r>
    </w:p>
    <w:p w14:paraId="67A5334D" w14:textId="013055A9" w:rsidR="0091671C" w:rsidRPr="00DA40D7" w:rsidRDefault="0091671C" w:rsidP="00DA40D7">
      <w:pPr>
        <w:jc w:val="left"/>
        <w:rPr>
          <w:rFonts w:cstheme="minorHAnsi"/>
          <w:szCs w:val="24"/>
        </w:rPr>
      </w:pPr>
      <w:r w:rsidRPr="0091671C">
        <w:rPr>
          <w:rFonts w:cstheme="minorHAnsi"/>
          <w:noProof/>
          <w:szCs w:val="24"/>
        </w:rPr>
        <w:drawing>
          <wp:inline distT="0" distB="0" distL="0" distR="0" wp14:anchorId="33B54B0E" wp14:editId="4560D7FE">
            <wp:extent cx="3766081" cy="1684020"/>
            <wp:effectExtent l="0" t="0" r="635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5"/>
                    <a:stretch>
                      <a:fillRect/>
                    </a:stretch>
                  </pic:blipFill>
                  <pic:spPr>
                    <a:xfrm>
                      <a:off x="0" y="0"/>
                      <a:ext cx="3777539" cy="1689143"/>
                    </a:xfrm>
                    <a:prstGeom prst="rect">
                      <a:avLst/>
                    </a:prstGeom>
                  </pic:spPr>
                </pic:pic>
              </a:graphicData>
            </a:graphic>
          </wp:inline>
        </w:drawing>
      </w:r>
    </w:p>
    <w:p w14:paraId="349A23FC" w14:textId="7FB916FC" w:rsidR="00E37415" w:rsidRDefault="00E37415" w:rsidP="00651DE5">
      <w:pPr>
        <w:pStyle w:val="Subtitle"/>
      </w:pPr>
      <w:r>
        <w:t>Remove Access</w:t>
      </w:r>
    </w:p>
    <w:p w14:paraId="6436EE4E" w14:textId="31683AB7" w:rsidR="00B06F91" w:rsidRDefault="00B06F91" w:rsidP="00B06F91">
      <w:pPr>
        <w:ind w:firstLine="720"/>
        <w:jc w:val="left"/>
      </w:pPr>
      <w:r>
        <w:t>To remove access to an object you need to make a PUT request on this URL:</w:t>
      </w:r>
    </w:p>
    <w:p w14:paraId="06A151E1" w14:textId="67F0F72E" w:rsidR="00B06F91" w:rsidRDefault="00000000" w:rsidP="00B06F91">
      <w:pPr>
        <w:jc w:val="left"/>
        <w:rPr>
          <w:rFonts w:ascii="Segoe UI" w:hAnsi="Segoe UI" w:cs="Segoe UI"/>
          <w:color w:val="212121"/>
          <w:sz w:val="18"/>
          <w:szCs w:val="18"/>
          <w:shd w:val="clear" w:color="auto" w:fill="FFFFFF"/>
        </w:rPr>
      </w:pPr>
      <w:hyperlink r:id="rId56" w:history="1">
        <w:r w:rsidR="00B06F91" w:rsidRPr="007210C3">
          <w:rPr>
            <w:rStyle w:val="Hyperlink"/>
            <w:rFonts w:ascii="Segoe UI" w:hAnsi="Segoe UI" w:cs="Segoe UI"/>
            <w:sz w:val="18"/>
            <w:szCs w:val="18"/>
            <w:shd w:val="clear" w:color="auto" w:fill="FFFFFF"/>
          </w:rPr>
          <w:t>http://nwj01:50000/nv_onboarding/api/v1/rest/removeAccess/&lt;uniqueId&gt;/&lt;accessToRemove</w:t>
        </w:r>
      </w:hyperlink>
      <w:r w:rsidR="00B06F91">
        <w:rPr>
          <w:rFonts w:ascii="Segoe UI" w:hAnsi="Segoe UI" w:cs="Segoe UI"/>
          <w:color w:val="212121"/>
          <w:sz w:val="18"/>
          <w:szCs w:val="18"/>
          <w:shd w:val="clear" w:color="auto" w:fill="FFFFFF"/>
        </w:rPr>
        <w:t>&gt;</w:t>
      </w:r>
    </w:p>
    <w:p w14:paraId="22478A09" w14:textId="11C49E6E" w:rsidR="00DA40D7" w:rsidRDefault="00DA40D7" w:rsidP="00DA40D7">
      <w:pPr>
        <w:pStyle w:val="ListParagraph"/>
        <w:numPr>
          <w:ilvl w:val="0"/>
          <w:numId w:val="17"/>
        </w:numPr>
        <w:jc w:val="left"/>
        <w:rPr>
          <w:rFonts w:cstheme="minorHAnsi"/>
          <w:color w:val="212121"/>
          <w:szCs w:val="24"/>
          <w:shd w:val="clear" w:color="auto" w:fill="FFFFFF"/>
        </w:rPr>
      </w:pPr>
      <w:r>
        <w:rPr>
          <w:rFonts w:cstheme="minorHAnsi"/>
          <w:color w:val="212121"/>
          <w:szCs w:val="24"/>
          <w:shd w:val="clear" w:color="auto" w:fill="FFFFFF"/>
        </w:rPr>
        <w:t>&lt;uniqueId&gt;</w:t>
      </w:r>
      <w:r w:rsidR="00C918CF">
        <w:rPr>
          <w:rFonts w:cstheme="minorHAnsi"/>
          <w:color w:val="212121"/>
          <w:szCs w:val="24"/>
          <w:shd w:val="clear" w:color="auto" w:fill="FFFFFF"/>
        </w:rPr>
        <w:t xml:space="preserve"> - this field can only be a user or a role, because you can’t remove access from a privilege</w:t>
      </w:r>
    </w:p>
    <w:p w14:paraId="3EFE8D45" w14:textId="70FE4A70" w:rsidR="00C918CF" w:rsidRPr="00DA40D7" w:rsidRDefault="00C918CF" w:rsidP="00DA40D7">
      <w:pPr>
        <w:pStyle w:val="ListParagraph"/>
        <w:numPr>
          <w:ilvl w:val="0"/>
          <w:numId w:val="17"/>
        </w:numPr>
        <w:jc w:val="left"/>
        <w:rPr>
          <w:rFonts w:cstheme="minorHAnsi"/>
          <w:color w:val="212121"/>
          <w:szCs w:val="24"/>
          <w:shd w:val="clear" w:color="auto" w:fill="FFFFFF"/>
        </w:rPr>
      </w:pPr>
      <w:r>
        <w:rPr>
          <w:rFonts w:cstheme="minorHAnsi"/>
          <w:color w:val="212121"/>
          <w:szCs w:val="24"/>
          <w:shd w:val="clear" w:color="auto" w:fill="FFFFFF"/>
        </w:rPr>
        <w:t>&lt;accessToRemove&gt; - this field can only be a role or a privilege, because you can’t remove user from access</w:t>
      </w:r>
    </w:p>
    <w:p w14:paraId="674A2734" w14:textId="67BAE13A" w:rsidR="00DA40D7" w:rsidRDefault="00DA40D7" w:rsidP="00B06F91">
      <w:pPr>
        <w:jc w:val="left"/>
        <w:rPr>
          <w:rFonts w:cstheme="minorHAnsi"/>
          <w:b/>
          <w:bCs/>
          <w:color w:val="212121"/>
          <w:szCs w:val="24"/>
          <w:shd w:val="clear" w:color="auto" w:fill="FFFFFF"/>
        </w:rPr>
      </w:pPr>
      <w:r>
        <w:rPr>
          <w:rFonts w:ascii="Segoe UI" w:hAnsi="Segoe UI" w:cs="Segoe UI"/>
          <w:color w:val="212121"/>
          <w:sz w:val="18"/>
          <w:szCs w:val="18"/>
          <w:shd w:val="clear" w:color="auto" w:fill="FFFFFF"/>
        </w:rPr>
        <w:t xml:space="preserve"> </w:t>
      </w:r>
      <w:r>
        <w:rPr>
          <w:rFonts w:ascii="Segoe UI" w:hAnsi="Segoe UI" w:cs="Segoe UI"/>
          <w:color w:val="212121"/>
          <w:sz w:val="18"/>
          <w:szCs w:val="18"/>
          <w:shd w:val="clear" w:color="auto" w:fill="FFFFFF"/>
        </w:rPr>
        <w:tab/>
      </w:r>
      <w:r w:rsidRPr="00DA40D7">
        <w:rPr>
          <w:rFonts w:cstheme="minorHAnsi"/>
          <w:b/>
          <w:bCs/>
          <w:color w:val="212121"/>
          <w:szCs w:val="24"/>
          <w:shd w:val="clear" w:color="auto" w:fill="FFFFFF"/>
        </w:rPr>
        <w:t>Example of a remove access request:</w:t>
      </w:r>
    </w:p>
    <w:p w14:paraId="075F698E" w14:textId="5790786F" w:rsidR="00DA40D7" w:rsidRDefault="00757A0D" w:rsidP="00B06F91">
      <w:pPr>
        <w:jc w:val="left"/>
        <w:rPr>
          <w:rFonts w:cstheme="minorHAnsi"/>
          <w:b/>
          <w:bCs/>
          <w:color w:val="212121"/>
          <w:szCs w:val="24"/>
          <w:shd w:val="clear" w:color="auto" w:fill="FFFFFF"/>
        </w:rPr>
      </w:pPr>
      <w:r w:rsidRPr="00757A0D">
        <w:rPr>
          <w:rFonts w:cstheme="minorHAnsi"/>
          <w:b/>
          <w:bCs/>
          <w:noProof/>
          <w:color w:val="212121"/>
          <w:szCs w:val="24"/>
          <w:shd w:val="clear" w:color="auto" w:fill="FFFFFF"/>
        </w:rPr>
        <w:drawing>
          <wp:inline distT="0" distB="0" distL="0" distR="0" wp14:anchorId="08194E0D" wp14:editId="3E2FD67A">
            <wp:extent cx="5340981" cy="396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9264" cy="396855"/>
                    </a:xfrm>
                    <a:prstGeom prst="rect">
                      <a:avLst/>
                    </a:prstGeom>
                  </pic:spPr>
                </pic:pic>
              </a:graphicData>
            </a:graphic>
          </wp:inline>
        </w:drawing>
      </w:r>
    </w:p>
    <w:p w14:paraId="5C691F2D" w14:textId="4703330A" w:rsidR="00757A0D" w:rsidRDefault="00757A0D" w:rsidP="00B06F91">
      <w:pPr>
        <w:jc w:val="left"/>
        <w:rPr>
          <w:rFonts w:cstheme="minorHAnsi"/>
          <w:b/>
          <w:bCs/>
          <w:color w:val="212121"/>
          <w:szCs w:val="24"/>
          <w:shd w:val="clear" w:color="auto" w:fill="FFFFFF"/>
        </w:rPr>
      </w:pPr>
      <w:r w:rsidRPr="00757A0D">
        <w:rPr>
          <w:rFonts w:cstheme="minorHAnsi"/>
          <w:b/>
          <w:bCs/>
          <w:noProof/>
          <w:color w:val="212121"/>
          <w:szCs w:val="24"/>
          <w:shd w:val="clear" w:color="auto" w:fill="FFFFFF"/>
        </w:rPr>
        <w:drawing>
          <wp:inline distT="0" distB="0" distL="0" distR="0" wp14:anchorId="2A55AD10" wp14:editId="54010AAB">
            <wp:extent cx="5326380" cy="3352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3825" cy="340761"/>
                    </a:xfrm>
                    <a:prstGeom prst="rect">
                      <a:avLst/>
                    </a:prstGeom>
                  </pic:spPr>
                </pic:pic>
              </a:graphicData>
            </a:graphic>
          </wp:inline>
        </w:drawing>
      </w:r>
    </w:p>
    <w:p w14:paraId="60C9D634" w14:textId="0E5D14CA" w:rsidR="00757A0D" w:rsidRPr="00757A0D" w:rsidRDefault="00757A0D" w:rsidP="00B06F91">
      <w:pPr>
        <w:jc w:val="left"/>
        <w:rPr>
          <w:rFonts w:cstheme="minorHAnsi"/>
          <w:b/>
          <w:bCs/>
          <w:color w:val="212121"/>
          <w:szCs w:val="24"/>
          <w:shd w:val="clear" w:color="auto" w:fill="FFFFFF"/>
        </w:rPr>
      </w:pPr>
      <w:r>
        <w:rPr>
          <w:rFonts w:cstheme="minorHAnsi"/>
          <w:b/>
          <w:bCs/>
          <w:color w:val="212121"/>
          <w:szCs w:val="24"/>
          <w:shd w:val="clear" w:color="auto" w:fill="FFFFFF"/>
        </w:rPr>
        <w:t>Example of remove access request for two objects with to relation between them:</w:t>
      </w:r>
    </w:p>
    <w:p w14:paraId="422A9B3E" w14:textId="4B5BBD84" w:rsidR="00757A0D" w:rsidRDefault="00757A0D" w:rsidP="00B06F91">
      <w:pPr>
        <w:jc w:val="left"/>
        <w:rPr>
          <w:rFonts w:cstheme="minorHAnsi"/>
          <w:color w:val="212121"/>
          <w:szCs w:val="24"/>
          <w:shd w:val="clear" w:color="auto" w:fill="FFFFFF"/>
        </w:rPr>
      </w:pPr>
      <w:r w:rsidRPr="00757A0D">
        <w:rPr>
          <w:rFonts w:cstheme="minorHAnsi"/>
          <w:noProof/>
          <w:color w:val="212121"/>
          <w:szCs w:val="24"/>
          <w:shd w:val="clear" w:color="auto" w:fill="FFFFFF"/>
        </w:rPr>
        <w:drawing>
          <wp:inline distT="0" distB="0" distL="0" distR="0" wp14:anchorId="6D620B9E" wp14:editId="59B606BC">
            <wp:extent cx="5286356" cy="228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6021" cy="229450"/>
                    </a:xfrm>
                    <a:prstGeom prst="rect">
                      <a:avLst/>
                    </a:prstGeom>
                  </pic:spPr>
                </pic:pic>
              </a:graphicData>
            </a:graphic>
          </wp:inline>
        </w:drawing>
      </w:r>
    </w:p>
    <w:p w14:paraId="19825AC1" w14:textId="51EE0E5F" w:rsidR="00757A0D" w:rsidRDefault="00757A0D" w:rsidP="00B06F91">
      <w:pPr>
        <w:jc w:val="left"/>
        <w:rPr>
          <w:rFonts w:cstheme="minorHAnsi"/>
          <w:b/>
          <w:bCs/>
          <w:color w:val="212121"/>
          <w:szCs w:val="24"/>
          <w:shd w:val="clear" w:color="auto" w:fill="FFFFFF"/>
        </w:rPr>
      </w:pPr>
      <w:r>
        <w:rPr>
          <w:rFonts w:cstheme="minorHAnsi"/>
          <w:b/>
          <w:bCs/>
          <w:color w:val="212121"/>
          <w:szCs w:val="24"/>
          <w:shd w:val="clear" w:color="auto" w:fill="FFFFFF"/>
        </w:rPr>
        <w:t>Example of remove access request for an invalid object:</w:t>
      </w:r>
    </w:p>
    <w:p w14:paraId="34AA211D" w14:textId="75BE3641" w:rsidR="00757A0D" w:rsidRPr="00757A0D" w:rsidRDefault="00757A0D" w:rsidP="00B06F91">
      <w:pPr>
        <w:jc w:val="left"/>
        <w:rPr>
          <w:rFonts w:cstheme="minorHAnsi"/>
          <w:b/>
          <w:bCs/>
          <w:color w:val="212121"/>
          <w:szCs w:val="24"/>
          <w:shd w:val="clear" w:color="auto" w:fill="FFFFFF"/>
        </w:rPr>
      </w:pPr>
      <w:r w:rsidRPr="00757A0D">
        <w:rPr>
          <w:rFonts w:cstheme="minorHAnsi"/>
          <w:b/>
          <w:bCs/>
          <w:noProof/>
          <w:color w:val="212121"/>
          <w:szCs w:val="24"/>
          <w:shd w:val="clear" w:color="auto" w:fill="FFFFFF"/>
        </w:rPr>
        <w:drawing>
          <wp:inline distT="0" distB="0" distL="0" distR="0" wp14:anchorId="1D345D77" wp14:editId="3610FDD6">
            <wp:extent cx="2651760" cy="2470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0952" cy="263707"/>
                    </a:xfrm>
                    <a:prstGeom prst="rect">
                      <a:avLst/>
                    </a:prstGeom>
                  </pic:spPr>
                </pic:pic>
              </a:graphicData>
            </a:graphic>
          </wp:inline>
        </w:drawing>
      </w:r>
    </w:p>
    <w:p w14:paraId="283411AD" w14:textId="51BE1B5F" w:rsidR="00B06F91" w:rsidRPr="00B06F91" w:rsidRDefault="00B06F91" w:rsidP="00B06F91">
      <w:pPr>
        <w:jc w:val="left"/>
        <w:rPr>
          <w:rFonts w:cstheme="minorHAnsi"/>
          <w:szCs w:val="24"/>
        </w:rPr>
      </w:pPr>
      <w:r>
        <w:rPr>
          <w:rFonts w:ascii="Segoe UI" w:hAnsi="Segoe UI" w:cs="Segoe UI"/>
          <w:color w:val="212121"/>
          <w:sz w:val="18"/>
          <w:szCs w:val="18"/>
          <w:shd w:val="clear" w:color="auto" w:fill="FFFFFF"/>
        </w:rPr>
        <w:lastRenderedPageBreak/>
        <w:tab/>
      </w:r>
    </w:p>
    <w:p w14:paraId="57282036" w14:textId="77777777" w:rsidR="00742C01" w:rsidRPr="0068359C" w:rsidRDefault="00742C01" w:rsidP="003C52F6">
      <w:pPr>
        <w:jc w:val="left"/>
      </w:pPr>
    </w:p>
    <w:p w14:paraId="5BB7C8AB" w14:textId="77777777" w:rsidR="00E37415" w:rsidRPr="0068359C" w:rsidRDefault="00E37415" w:rsidP="00E37415">
      <w:pPr>
        <w:ind w:firstLine="720"/>
        <w:jc w:val="left"/>
      </w:pPr>
    </w:p>
    <w:p w14:paraId="2938E04E" w14:textId="77777777" w:rsidR="00E37415" w:rsidRPr="0068359C" w:rsidRDefault="00E37415" w:rsidP="00E37415">
      <w:pPr>
        <w:ind w:firstLine="720"/>
        <w:jc w:val="left"/>
      </w:pPr>
    </w:p>
    <w:p w14:paraId="4F61D75C" w14:textId="77777777" w:rsidR="00E37415" w:rsidRPr="0068359C" w:rsidRDefault="00E37415" w:rsidP="00216AFA">
      <w:pPr>
        <w:ind w:firstLine="720"/>
        <w:jc w:val="left"/>
      </w:pPr>
    </w:p>
    <w:sectPr w:rsidR="00E37415" w:rsidRPr="0068359C" w:rsidSect="00DF2F54">
      <w:pgSz w:w="12240" w:h="15840"/>
      <w:pgMar w:top="360" w:right="360" w:bottom="360" w:left="360" w:header="720" w:footer="720" w:gutter="0"/>
      <w:pgBorders w:display="notFirstPage" w:offsetFrom="page">
        <w:left w:val="threeDEngrave" w:sz="24" w:space="0" w:color="176682"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3011C" w14:textId="77777777" w:rsidR="00AF56AF" w:rsidRDefault="00AF56AF" w:rsidP="00614DF7">
      <w:pPr>
        <w:spacing w:after="0" w:line="240" w:lineRule="auto"/>
      </w:pPr>
      <w:r>
        <w:separator/>
      </w:r>
    </w:p>
  </w:endnote>
  <w:endnote w:type="continuationSeparator" w:id="0">
    <w:p w14:paraId="642E0F94" w14:textId="77777777" w:rsidR="00AF56AF" w:rsidRDefault="00AF56AF"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5474D" w14:textId="77777777" w:rsidR="00AF56AF" w:rsidRDefault="00AF56AF" w:rsidP="00614DF7">
      <w:pPr>
        <w:spacing w:after="0" w:line="240" w:lineRule="auto"/>
      </w:pPr>
      <w:r>
        <w:separator/>
      </w:r>
    </w:p>
  </w:footnote>
  <w:footnote w:type="continuationSeparator" w:id="0">
    <w:p w14:paraId="5E8B0929" w14:textId="77777777" w:rsidR="00AF56AF" w:rsidRDefault="00AF56AF"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1AE"/>
    <w:multiLevelType w:val="hybridMultilevel"/>
    <w:tmpl w:val="7196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A2F2A"/>
    <w:multiLevelType w:val="hybridMultilevel"/>
    <w:tmpl w:val="6CD839B2"/>
    <w:lvl w:ilvl="0" w:tplc="04020013">
      <w:start w:val="1"/>
      <w:numFmt w:val="upperRoman"/>
      <w:lvlText w:val="%1."/>
      <w:lvlJc w:val="righ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DEC5AF8"/>
    <w:multiLevelType w:val="hybridMultilevel"/>
    <w:tmpl w:val="3DF8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86705"/>
    <w:multiLevelType w:val="hybridMultilevel"/>
    <w:tmpl w:val="1D2682C8"/>
    <w:lvl w:ilvl="0" w:tplc="7A9EA478">
      <w:start w:val="5"/>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101F0"/>
    <w:multiLevelType w:val="hybridMultilevel"/>
    <w:tmpl w:val="1C429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8E3FF5"/>
    <w:multiLevelType w:val="hybridMultilevel"/>
    <w:tmpl w:val="BA12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D255E"/>
    <w:multiLevelType w:val="hybridMultilevel"/>
    <w:tmpl w:val="63AE5FFC"/>
    <w:lvl w:ilvl="0" w:tplc="D04206CE">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A51760E"/>
    <w:multiLevelType w:val="hybridMultilevel"/>
    <w:tmpl w:val="7582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BF5005"/>
    <w:multiLevelType w:val="hybridMultilevel"/>
    <w:tmpl w:val="3510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F2284"/>
    <w:multiLevelType w:val="hybridMultilevel"/>
    <w:tmpl w:val="D36A3F76"/>
    <w:lvl w:ilvl="0" w:tplc="E09E9B56">
      <w:start w:val="1"/>
      <w:numFmt w:val="upperRoman"/>
      <w:lvlText w:val="%1."/>
      <w:lvlJc w:val="right"/>
      <w:pPr>
        <w:ind w:left="720" w:hanging="360"/>
      </w:pPr>
    </w:lvl>
    <w:lvl w:ilvl="1" w:tplc="A1A0E3A0">
      <w:start w:val="1"/>
      <w:numFmt w:val="lowerLetter"/>
      <w:lvlText w:val="%2."/>
      <w:lvlJc w:val="left"/>
      <w:pPr>
        <w:ind w:left="1440" w:hanging="360"/>
      </w:pPr>
    </w:lvl>
    <w:lvl w:ilvl="2" w:tplc="25268314">
      <w:start w:val="1"/>
      <w:numFmt w:val="lowerRoman"/>
      <w:lvlText w:val="%3."/>
      <w:lvlJc w:val="right"/>
      <w:pPr>
        <w:ind w:left="2160" w:hanging="180"/>
      </w:pPr>
    </w:lvl>
    <w:lvl w:ilvl="3" w:tplc="1E9A4A26">
      <w:start w:val="1"/>
      <w:numFmt w:val="decimal"/>
      <w:lvlText w:val="%4."/>
      <w:lvlJc w:val="left"/>
      <w:pPr>
        <w:ind w:left="2880" w:hanging="360"/>
      </w:pPr>
    </w:lvl>
    <w:lvl w:ilvl="4" w:tplc="E2C09C60">
      <w:start w:val="1"/>
      <w:numFmt w:val="lowerLetter"/>
      <w:lvlText w:val="%5."/>
      <w:lvlJc w:val="left"/>
      <w:pPr>
        <w:ind w:left="3600" w:hanging="360"/>
      </w:pPr>
    </w:lvl>
    <w:lvl w:ilvl="5" w:tplc="8214D506">
      <w:start w:val="1"/>
      <w:numFmt w:val="lowerRoman"/>
      <w:lvlText w:val="%6."/>
      <w:lvlJc w:val="right"/>
      <w:pPr>
        <w:ind w:left="4320" w:hanging="180"/>
      </w:pPr>
    </w:lvl>
    <w:lvl w:ilvl="6" w:tplc="08A4FAB0">
      <w:start w:val="1"/>
      <w:numFmt w:val="decimal"/>
      <w:lvlText w:val="%7."/>
      <w:lvlJc w:val="left"/>
      <w:pPr>
        <w:ind w:left="5040" w:hanging="360"/>
      </w:pPr>
    </w:lvl>
    <w:lvl w:ilvl="7" w:tplc="FB048534">
      <w:start w:val="1"/>
      <w:numFmt w:val="lowerLetter"/>
      <w:lvlText w:val="%8."/>
      <w:lvlJc w:val="left"/>
      <w:pPr>
        <w:ind w:left="5760" w:hanging="360"/>
      </w:pPr>
    </w:lvl>
    <w:lvl w:ilvl="8" w:tplc="C004E49C">
      <w:start w:val="1"/>
      <w:numFmt w:val="lowerRoman"/>
      <w:lvlText w:val="%9."/>
      <w:lvlJc w:val="right"/>
      <w:pPr>
        <w:ind w:left="6480" w:hanging="180"/>
      </w:pPr>
    </w:lvl>
  </w:abstractNum>
  <w:abstractNum w:abstractNumId="10" w15:restartNumberingAfterBreak="0">
    <w:nsid w:val="571A4837"/>
    <w:multiLevelType w:val="hybridMultilevel"/>
    <w:tmpl w:val="6420A046"/>
    <w:lvl w:ilvl="0" w:tplc="9996808E">
      <w:start w:val="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5D7E6C"/>
    <w:multiLevelType w:val="hybridMultilevel"/>
    <w:tmpl w:val="E0EE9E94"/>
    <w:lvl w:ilvl="0" w:tplc="66F64900">
      <w:start w:val="8"/>
      <w:numFmt w:val="bullet"/>
      <w:lvlText w:val="-"/>
      <w:lvlJc w:val="left"/>
      <w:pPr>
        <w:ind w:left="1080" w:hanging="360"/>
      </w:pPr>
      <w:rPr>
        <w:rFonts w:ascii="Calibri" w:eastAsia="Calibri"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6C8A26E0"/>
    <w:multiLevelType w:val="hybridMultilevel"/>
    <w:tmpl w:val="CA524E76"/>
    <w:lvl w:ilvl="0" w:tplc="ED9E7A92">
      <w:start w:val="17"/>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25589E"/>
    <w:multiLevelType w:val="hybridMultilevel"/>
    <w:tmpl w:val="0428EE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844C0E"/>
    <w:multiLevelType w:val="hybridMultilevel"/>
    <w:tmpl w:val="145EC88A"/>
    <w:lvl w:ilvl="0" w:tplc="86002364">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AE3293"/>
    <w:multiLevelType w:val="hybridMultilevel"/>
    <w:tmpl w:val="FEF6C234"/>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EDB753D"/>
    <w:multiLevelType w:val="hybridMultilevel"/>
    <w:tmpl w:val="80A6DAC8"/>
    <w:lvl w:ilvl="0" w:tplc="0402000F">
      <w:start w:val="1"/>
      <w:numFmt w:val="decimal"/>
      <w:lvlText w:val="%1."/>
      <w:lvlJc w:val="left"/>
      <w:pPr>
        <w:ind w:left="720" w:hanging="360"/>
      </w:pPr>
      <w:rPr>
        <w:rFonts w:hint="default"/>
      </w:rPr>
    </w:lvl>
    <w:lvl w:ilvl="1" w:tplc="04020019">
      <w:start w:val="1"/>
      <w:numFmt w:val="lowerLetter"/>
      <w:lvlText w:val="%2."/>
      <w:lvlJc w:val="left"/>
      <w:pPr>
        <w:ind w:left="1352"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41470251">
    <w:abstractNumId w:val="10"/>
  </w:num>
  <w:num w:numId="2" w16cid:durableId="887960158">
    <w:abstractNumId w:val="12"/>
  </w:num>
  <w:num w:numId="3" w16cid:durableId="1453480142">
    <w:abstractNumId w:val="13"/>
  </w:num>
  <w:num w:numId="4" w16cid:durableId="2122450744">
    <w:abstractNumId w:val="11"/>
  </w:num>
  <w:num w:numId="5" w16cid:durableId="1292519196">
    <w:abstractNumId w:val="3"/>
  </w:num>
  <w:num w:numId="6" w16cid:durableId="1355154813">
    <w:abstractNumId w:val="14"/>
  </w:num>
  <w:num w:numId="7" w16cid:durableId="1592811908">
    <w:abstractNumId w:val="16"/>
  </w:num>
  <w:num w:numId="8" w16cid:durableId="1874028336">
    <w:abstractNumId w:val="1"/>
  </w:num>
  <w:num w:numId="9" w16cid:durableId="1806776800">
    <w:abstractNumId w:val="6"/>
  </w:num>
  <w:num w:numId="10" w16cid:durableId="429397976">
    <w:abstractNumId w:val="9"/>
  </w:num>
  <w:num w:numId="11" w16cid:durableId="1940672873">
    <w:abstractNumId w:val="15"/>
  </w:num>
  <w:num w:numId="12" w16cid:durableId="104156632">
    <w:abstractNumId w:val="5"/>
  </w:num>
  <w:num w:numId="13" w16cid:durableId="2141460094">
    <w:abstractNumId w:val="0"/>
  </w:num>
  <w:num w:numId="14" w16cid:durableId="875198226">
    <w:abstractNumId w:val="8"/>
  </w:num>
  <w:num w:numId="15" w16cid:durableId="2073695486">
    <w:abstractNumId w:val="2"/>
  </w:num>
  <w:num w:numId="16" w16cid:durableId="368578258">
    <w:abstractNumId w:val="7"/>
  </w:num>
  <w:num w:numId="17" w16cid:durableId="1002926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0MTS1MDMwMzMyMDNU0lEKTi0uzszPAykwqgUALmvFPywAAAA="/>
  </w:docVars>
  <w:rsids>
    <w:rsidRoot w:val="00242862"/>
    <w:rsid w:val="00002D1B"/>
    <w:rsid w:val="00011B82"/>
    <w:rsid w:val="0001495B"/>
    <w:rsid w:val="00026238"/>
    <w:rsid w:val="00046844"/>
    <w:rsid w:val="000609D3"/>
    <w:rsid w:val="00073751"/>
    <w:rsid w:val="000757C9"/>
    <w:rsid w:val="00080E4C"/>
    <w:rsid w:val="00097FF5"/>
    <w:rsid w:val="000A260C"/>
    <w:rsid w:val="000B23F5"/>
    <w:rsid w:val="000B5D4A"/>
    <w:rsid w:val="000E35DB"/>
    <w:rsid w:val="000E74CE"/>
    <w:rsid w:val="000F5BA5"/>
    <w:rsid w:val="00101B88"/>
    <w:rsid w:val="00106391"/>
    <w:rsid w:val="001124B0"/>
    <w:rsid w:val="00124C5D"/>
    <w:rsid w:val="00132930"/>
    <w:rsid w:val="00133893"/>
    <w:rsid w:val="001416FA"/>
    <w:rsid w:val="001531E3"/>
    <w:rsid w:val="00165DD9"/>
    <w:rsid w:val="00180694"/>
    <w:rsid w:val="00181B83"/>
    <w:rsid w:val="00182CE4"/>
    <w:rsid w:val="00191F35"/>
    <w:rsid w:val="0019394E"/>
    <w:rsid w:val="001A2ED4"/>
    <w:rsid w:val="001A43B6"/>
    <w:rsid w:val="001A728E"/>
    <w:rsid w:val="001B0FCC"/>
    <w:rsid w:val="001B601D"/>
    <w:rsid w:val="001C0D2C"/>
    <w:rsid w:val="001C7A9E"/>
    <w:rsid w:val="001D0C9C"/>
    <w:rsid w:val="001D232D"/>
    <w:rsid w:val="001E154C"/>
    <w:rsid w:val="001E15E0"/>
    <w:rsid w:val="001E623F"/>
    <w:rsid w:val="001F3242"/>
    <w:rsid w:val="0020656E"/>
    <w:rsid w:val="00207B2A"/>
    <w:rsid w:val="00207E6D"/>
    <w:rsid w:val="00216AFA"/>
    <w:rsid w:val="002173F9"/>
    <w:rsid w:val="00224A67"/>
    <w:rsid w:val="0023384A"/>
    <w:rsid w:val="002420A5"/>
    <w:rsid w:val="00242862"/>
    <w:rsid w:val="00251510"/>
    <w:rsid w:val="00253297"/>
    <w:rsid w:val="00254326"/>
    <w:rsid w:val="00255B6E"/>
    <w:rsid w:val="00266F78"/>
    <w:rsid w:val="0026785F"/>
    <w:rsid w:val="00270D46"/>
    <w:rsid w:val="00275FCA"/>
    <w:rsid w:val="00280FD2"/>
    <w:rsid w:val="002824CB"/>
    <w:rsid w:val="002834C5"/>
    <w:rsid w:val="00292143"/>
    <w:rsid w:val="002944D9"/>
    <w:rsid w:val="002A0234"/>
    <w:rsid w:val="002A235C"/>
    <w:rsid w:val="002B0689"/>
    <w:rsid w:val="002B3FFA"/>
    <w:rsid w:val="002C3342"/>
    <w:rsid w:val="002C424F"/>
    <w:rsid w:val="002D0214"/>
    <w:rsid w:val="002E6481"/>
    <w:rsid w:val="002F35D7"/>
    <w:rsid w:val="002F6A82"/>
    <w:rsid w:val="00307A0A"/>
    <w:rsid w:val="00310170"/>
    <w:rsid w:val="00311998"/>
    <w:rsid w:val="003173DE"/>
    <w:rsid w:val="00320FD7"/>
    <w:rsid w:val="00322535"/>
    <w:rsid w:val="00326177"/>
    <w:rsid w:val="00335425"/>
    <w:rsid w:val="003365E1"/>
    <w:rsid w:val="00342E74"/>
    <w:rsid w:val="00351F5C"/>
    <w:rsid w:val="00352FAE"/>
    <w:rsid w:val="0036452C"/>
    <w:rsid w:val="00366843"/>
    <w:rsid w:val="00372158"/>
    <w:rsid w:val="00377B75"/>
    <w:rsid w:val="00381A5A"/>
    <w:rsid w:val="00392BDF"/>
    <w:rsid w:val="00395A34"/>
    <w:rsid w:val="00396C3D"/>
    <w:rsid w:val="003A00BB"/>
    <w:rsid w:val="003C52F6"/>
    <w:rsid w:val="003D4355"/>
    <w:rsid w:val="003E2828"/>
    <w:rsid w:val="003E3262"/>
    <w:rsid w:val="003E63CB"/>
    <w:rsid w:val="003F0E12"/>
    <w:rsid w:val="003F3170"/>
    <w:rsid w:val="004007C8"/>
    <w:rsid w:val="00411B65"/>
    <w:rsid w:val="00426C30"/>
    <w:rsid w:val="00435630"/>
    <w:rsid w:val="0043773B"/>
    <w:rsid w:val="00444778"/>
    <w:rsid w:val="00452AFD"/>
    <w:rsid w:val="0047001B"/>
    <w:rsid w:val="00470ADB"/>
    <w:rsid w:val="004747B6"/>
    <w:rsid w:val="00477BED"/>
    <w:rsid w:val="004952BD"/>
    <w:rsid w:val="004A1D7D"/>
    <w:rsid w:val="004A1FC7"/>
    <w:rsid w:val="004B5EEB"/>
    <w:rsid w:val="004B65A9"/>
    <w:rsid w:val="004B66E8"/>
    <w:rsid w:val="004B6C67"/>
    <w:rsid w:val="004C020C"/>
    <w:rsid w:val="004D195A"/>
    <w:rsid w:val="004D6412"/>
    <w:rsid w:val="004E56D7"/>
    <w:rsid w:val="00502BD5"/>
    <w:rsid w:val="00503701"/>
    <w:rsid w:val="00507725"/>
    <w:rsid w:val="00511061"/>
    <w:rsid w:val="00523F7F"/>
    <w:rsid w:val="00534ADE"/>
    <w:rsid w:val="00535E87"/>
    <w:rsid w:val="00537B16"/>
    <w:rsid w:val="00552D13"/>
    <w:rsid w:val="00553513"/>
    <w:rsid w:val="00562577"/>
    <w:rsid w:val="00575235"/>
    <w:rsid w:val="00577BDE"/>
    <w:rsid w:val="00587F2C"/>
    <w:rsid w:val="0059765E"/>
    <w:rsid w:val="005A0F05"/>
    <w:rsid w:val="005A1FC5"/>
    <w:rsid w:val="005B625A"/>
    <w:rsid w:val="005C0688"/>
    <w:rsid w:val="005C37AC"/>
    <w:rsid w:val="005C7410"/>
    <w:rsid w:val="005D0393"/>
    <w:rsid w:val="005D207F"/>
    <w:rsid w:val="005E39DE"/>
    <w:rsid w:val="005F129C"/>
    <w:rsid w:val="006009D9"/>
    <w:rsid w:val="006134FA"/>
    <w:rsid w:val="00613C33"/>
    <w:rsid w:val="00614DF7"/>
    <w:rsid w:val="00615282"/>
    <w:rsid w:val="0062123A"/>
    <w:rsid w:val="0062140B"/>
    <w:rsid w:val="00621D04"/>
    <w:rsid w:val="006337A2"/>
    <w:rsid w:val="00636B0A"/>
    <w:rsid w:val="006406F8"/>
    <w:rsid w:val="00646E75"/>
    <w:rsid w:val="00651DE5"/>
    <w:rsid w:val="0065723F"/>
    <w:rsid w:val="006634AD"/>
    <w:rsid w:val="0067137D"/>
    <w:rsid w:val="00671D67"/>
    <w:rsid w:val="00672FAF"/>
    <w:rsid w:val="0067521A"/>
    <w:rsid w:val="00676871"/>
    <w:rsid w:val="00681158"/>
    <w:rsid w:val="00682EC8"/>
    <w:rsid w:val="0068359C"/>
    <w:rsid w:val="006B09DE"/>
    <w:rsid w:val="006B57CD"/>
    <w:rsid w:val="006B6A4F"/>
    <w:rsid w:val="006C1B17"/>
    <w:rsid w:val="006C423B"/>
    <w:rsid w:val="006C59F0"/>
    <w:rsid w:val="006D3539"/>
    <w:rsid w:val="006E4195"/>
    <w:rsid w:val="00721BF9"/>
    <w:rsid w:val="00727A1C"/>
    <w:rsid w:val="00742C01"/>
    <w:rsid w:val="0074349A"/>
    <w:rsid w:val="00755E5E"/>
    <w:rsid w:val="00757A0D"/>
    <w:rsid w:val="00757ADA"/>
    <w:rsid w:val="0076087D"/>
    <w:rsid w:val="00765EA9"/>
    <w:rsid w:val="00775E4D"/>
    <w:rsid w:val="007850FC"/>
    <w:rsid w:val="007935AD"/>
    <w:rsid w:val="007A6070"/>
    <w:rsid w:val="007A7C71"/>
    <w:rsid w:val="007B70F6"/>
    <w:rsid w:val="007C62E2"/>
    <w:rsid w:val="007C67D7"/>
    <w:rsid w:val="007C7704"/>
    <w:rsid w:val="007F55DB"/>
    <w:rsid w:val="00800598"/>
    <w:rsid w:val="008022A3"/>
    <w:rsid w:val="00806719"/>
    <w:rsid w:val="0081423D"/>
    <w:rsid w:val="00815C7C"/>
    <w:rsid w:val="00820D33"/>
    <w:rsid w:val="00820D39"/>
    <w:rsid w:val="00821AD5"/>
    <w:rsid w:val="00822CF1"/>
    <w:rsid w:val="00832A49"/>
    <w:rsid w:val="0083455B"/>
    <w:rsid w:val="0084582E"/>
    <w:rsid w:val="00845C38"/>
    <w:rsid w:val="00861613"/>
    <w:rsid w:val="0086339F"/>
    <w:rsid w:val="00872134"/>
    <w:rsid w:val="008734FA"/>
    <w:rsid w:val="008742FC"/>
    <w:rsid w:val="00875AD0"/>
    <w:rsid w:val="00876F69"/>
    <w:rsid w:val="008902EC"/>
    <w:rsid w:val="00894BB1"/>
    <w:rsid w:val="008950ED"/>
    <w:rsid w:val="008A0BFF"/>
    <w:rsid w:val="008A3676"/>
    <w:rsid w:val="008A46AE"/>
    <w:rsid w:val="008A6506"/>
    <w:rsid w:val="008A7EFB"/>
    <w:rsid w:val="008C5A44"/>
    <w:rsid w:val="008E1299"/>
    <w:rsid w:val="008E1426"/>
    <w:rsid w:val="008F69BC"/>
    <w:rsid w:val="00910029"/>
    <w:rsid w:val="0091671C"/>
    <w:rsid w:val="0094599D"/>
    <w:rsid w:val="00946941"/>
    <w:rsid w:val="0096293E"/>
    <w:rsid w:val="009733C8"/>
    <w:rsid w:val="009914BB"/>
    <w:rsid w:val="00996406"/>
    <w:rsid w:val="009968F4"/>
    <w:rsid w:val="009A1164"/>
    <w:rsid w:val="009B4F05"/>
    <w:rsid w:val="009D52B8"/>
    <w:rsid w:val="009E161C"/>
    <w:rsid w:val="009E1641"/>
    <w:rsid w:val="009E2AAF"/>
    <w:rsid w:val="009E3A77"/>
    <w:rsid w:val="009E646B"/>
    <w:rsid w:val="009E69D5"/>
    <w:rsid w:val="009F0D64"/>
    <w:rsid w:val="00A01FE5"/>
    <w:rsid w:val="00A06146"/>
    <w:rsid w:val="00A10AD8"/>
    <w:rsid w:val="00A117FD"/>
    <w:rsid w:val="00A12629"/>
    <w:rsid w:val="00A20DB9"/>
    <w:rsid w:val="00A37342"/>
    <w:rsid w:val="00A42B77"/>
    <w:rsid w:val="00A50BCD"/>
    <w:rsid w:val="00A51F50"/>
    <w:rsid w:val="00AA47C6"/>
    <w:rsid w:val="00AB4297"/>
    <w:rsid w:val="00AC5B5E"/>
    <w:rsid w:val="00AD08EF"/>
    <w:rsid w:val="00AD2401"/>
    <w:rsid w:val="00AE1416"/>
    <w:rsid w:val="00AF56AF"/>
    <w:rsid w:val="00AF7CDA"/>
    <w:rsid w:val="00B06F91"/>
    <w:rsid w:val="00B11155"/>
    <w:rsid w:val="00B13CA0"/>
    <w:rsid w:val="00B20E3C"/>
    <w:rsid w:val="00B20EB9"/>
    <w:rsid w:val="00B34B48"/>
    <w:rsid w:val="00B50918"/>
    <w:rsid w:val="00B523BA"/>
    <w:rsid w:val="00B55F79"/>
    <w:rsid w:val="00B5646F"/>
    <w:rsid w:val="00B64B72"/>
    <w:rsid w:val="00B64E07"/>
    <w:rsid w:val="00B7408C"/>
    <w:rsid w:val="00B74317"/>
    <w:rsid w:val="00B8096B"/>
    <w:rsid w:val="00B82990"/>
    <w:rsid w:val="00B91859"/>
    <w:rsid w:val="00B91E46"/>
    <w:rsid w:val="00B96DAB"/>
    <w:rsid w:val="00BA312E"/>
    <w:rsid w:val="00BB06B6"/>
    <w:rsid w:val="00BD056D"/>
    <w:rsid w:val="00BD05A5"/>
    <w:rsid w:val="00BE181F"/>
    <w:rsid w:val="00BE6583"/>
    <w:rsid w:val="00BE6CC0"/>
    <w:rsid w:val="00BE7230"/>
    <w:rsid w:val="00C05A75"/>
    <w:rsid w:val="00C12A34"/>
    <w:rsid w:val="00C25141"/>
    <w:rsid w:val="00C27608"/>
    <w:rsid w:val="00C36D8A"/>
    <w:rsid w:val="00C51408"/>
    <w:rsid w:val="00C53187"/>
    <w:rsid w:val="00C5541B"/>
    <w:rsid w:val="00C62C10"/>
    <w:rsid w:val="00C715D5"/>
    <w:rsid w:val="00C72B97"/>
    <w:rsid w:val="00C81468"/>
    <w:rsid w:val="00C8576A"/>
    <w:rsid w:val="00C85A6E"/>
    <w:rsid w:val="00C87263"/>
    <w:rsid w:val="00C918CF"/>
    <w:rsid w:val="00C94229"/>
    <w:rsid w:val="00C95BC3"/>
    <w:rsid w:val="00CA02C2"/>
    <w:rsid w:val="00CA138B"/>
    <w:rsid w:val="00CB5F18"/>
    <w:rsid w:val="00CB7B1F"/>
    <w:rsid w:val="00CC05EA"/>
    <w:rsid w:val="00CC45B5"/>
    <w:rsid w:val="00CC5C29"/>
    <w:rsid w:val="00CC5EE8"/>
    <w:rsid w:val="00CC7DCE"/>
    <w:rsid w:val="00CD251E"/>
    <w:rsid w:val="00CD30E3"/>
    <w:rsid w:val="00CD4B1A"/>
    <w:rsid w:val="00CD76C6"/>
    <w:rsid w:val="00CE5942"/>
    <w:rsid w:val="00CE74BE"/>
    <w:rsid w:val="00CF2868"/>
    <w:rsid w:val="00D06A71"/>
    <w:rsid w:val="00D11337"/>
    <w:rsid w:val="00D12921"/>
    <w:rsid w:val="00D33F66"/>
    <w:rsid w:val="00D37708"/>
    <w:rsid w:val="00D41930"/>
    <w:rsid w:val="00D44B64"/>
    <w:rsid w:val="00D51E19"/>
    <w:rsid w:val="00D633FE"/>
    <w:rsid w:val="00D63BAD"/>
    <w:rsid w:val="00D7135F"/>
    <w:rsid w:val="00D71B33"/>
    <w:rsid w:val="00D71D90"/>
    <w:rsid w:val="00D74D81"/>
    <w:rsid w:val="00D76CC9"/>
    <w:rsid w:val="00D858E8"/>
    <w:rsid w:val="00D87CCE"/>
    <w:rsid w:val="00D90291"/>
    <w:rsid w:val="00D9456D"/>
    <w:rsid w:val="00DA40D7"/>
    <w:rsid w:val="00DA45D7"/>
    <w:rsid w:val="00DB2D3C"/>
    <w:rsid w:val="00DB3CDE"/>
    <w:rsid w:val="00DB3E66"/>
    <w:rsid w:val="00DD4724"/>
    <w:rsid w:val="00DE59C4"/>
    <w:rsid w:val="00DE6B2C"/>
    <w:rsid w:val="00DF2F54"/>
    <w:rsid w:val="00DF4846"/>
    <w:rsid w:val="00DF65FA"/>
    <w:rsid w:val="00E0323E"/>
    <w:rsid w:val="00E07FD4"/>
    <w:rsid w:val="00E15397"/>
    <w:rsid w:val="00E157C6"/>
    <w:rsid w:val="00E16B47"/>
    <w:rsid w:val="00E37415"/>
    <w:rsid w:val="00E37EC1"/>
    <w:rsid w:val="00E424C6"/>
    <w:rsid w:val="00E44DEE"/>
    <w:rsid w:val="00E470F1"/>
    <w:rsid w:val="00E55D74"/>
    <w:rsid w:val="00E669D5"/>
    <w:rsid w:val="00E66CE1"/>
    <w:rsid w:val="00E7066C"/>
    <w:rsid w:val="00E712AE"/>
    <w:rsid w:val="00E73866"/>
    <w:rsid w:val="00E74064"/>
    <w:rsid w:val="00E909A2"/>
    <w:rsid w:val="00E90A56"/>
    <w:rsid w:val="00E918DB"/>
    <w:rsid w:val="00E91A66"/>
    <w:rsid w:val="00EA0078"/>
    <w:rsid w:val="00EA127B"/>
    <w:rsid w:val="00EA564E"/>
    <w:rsid w:val="00EA5AE6"/>
    <w:rsid w:val="00EB33C1"/>
    <w:rsid w:val="00ED197C"/>
    <w:rsid w:val="00ED2568"/>
    <w:rsid w:val="00ED7E86"/>
    <w:rsid w:val="00EE0954"/>
    <w:rsid w:val="00EF5C05"/>
    <w:rsid w:val="00F04EF7"/>
    <w:rsid w:val="00F07541"/>
    <w:rsid w:val="00F10A22"/>
    <w:rsid w:val="00F121B8"/>
    <w:rsid w:val="00F16BB8"/>
    <w:rsid w:val="00F20E79"/>
    <w:rsid w:val="00F358F6"/>
    <w:rsid w:val="00F41CD7"/>
    <w:rsid w:val="00F42C26"/>
    <w:rsid w:val="00F470C1"/>
    <w:rsid w:val="00F52594"/>
    <w:rsid w:val="00F6044E"/>
    <w:rsid w:val="00F63030"/>
    <w:rsid w:val="00F82FE5"/>
    <w:rsid w:val="00F8394F"/>
    <w:rsid w:val="00F85EFD"/>
    <w:rsid w:val="00F86647"/>
    <w:rsid w:val="00F971B4"/>
    <w:rsid w:val="00FB08DE"/>
    <w:rsid w:val="00FC2AB7"/>
    <w:rsid w:val="00FD1632"/>
    <w:rsid w:val="00FD5671"/>
    <w:rsid w:val="00FE1FFC"/>
    <w:rsid w:val="00FE5ED1"/>
    <w:rsid w:val="00FE6990"/>
    <w:rsid w:val="00FE7147"/>
    <w:rsid w:val="00FF4560"/>
    <w:rsid w:val="00FF6C56"/>
    <w:rsid w:val="00FF6F04"/>
    <w:rsid w:val="02A04363"/>
    <w:rsid w:val="02A6989C"/>
    <w:rsid w:val="03143EC3"/>
    <w:rsid w:val="040F9D98"/>
    <w:rsid w:val="050B2398"/>
    <w:rsid w:val="06584C87"/>
    <w:rsid w:val="0A5AE991"/>
    <w:rsid w:val="0B563161"/>
    <w:rsid w:val="0CC51726"/>
    <w:rsid w:val="0EABB8E3"/>
    <w:rsid w:val="1212EF05"/>
    <w:rsid w:val="18559C52"/>
    <w:rsid w:val="18EF9BC9"/>
    <w:rsid w:val="1AAB41D8"/>
    <w:rsid w:val="21F37F24"/>
    <w:rsid w:val="226B14E8"/>
    <w:rsid w:val="240B3F89"/>
    <w:rsid w:val="2452D260"/>
    <w:rsid w:val="2594046F"/>
    <w:rsid w:val="26561848"/>
    <w:rsid w:val="29601A87"/>
    <w:rsid w:val="2DC6793C"/>
    <w:rsid w:val="2DD43481"/>
    <w:rsid w:val="2EB3E29C"/>
    <w:rsid w:val="30ED3EA5"/>
    <w:rsid w:val="316BF70C"/>
    <w:rsid w:val="322F4B5D"/>
    <w:rsid w:val="3289D5C9"/>
    <w:rsid w:val="372985D9"/>
    <w:rsid w:val="3814E134"/>
    <w:rsid w:val="396E3FD6"/>
    <w:rsid w:val="3DC65BC1"/>
    <w:rsid w:val="3F8E6DF7"/>
    <w:rsid w:val="40BB2E27"/>
    <w:rsid w:val="419FF0B9"/>
    <w:rsid w:val="41CDF647"/>
    <w:rsid w:val="422DB8D5"/>
    <w:rsid w:val="4276CA38"/>
    <w:rsid w:val="47BC76E9"/>
    <w:rsid w:val="48D934A6"/>
    <w:rsid w:val="49219399"/>
    <w:rsid w:val="4ACF3E45"/>
    <w:rsid w:val="523B1581"/>
    <w:rsid w:val="538C3660"/>
    <w:rsid w:val="53D8F9ED"/>
    <w:rsid w:val="579DADB0"/>
    <w:rsid w:val="59E1C56B"/>
    <w:rsid w:val="5B1FED10"/>
    <w:rsid w:val="60F980B6"/>
    <w:rsid w:val="62DFB10B"/>
    <w:rsid w:val="65015262"/>
    <w:rsid w:val="67193824"/>
    <w:rsid w:val="68F8C8D6"/>
    <w:rsid w:val="6BB360F7"/>
    <w:rsid w:val="6C233839"/>
    <w:rsid w:val="6CFE9096"/>
    <w:rsid w:val="6D156549"/>
    <w:rsid w:val="6D702016"/>
    <w:rsid w:val="6D8288EA"/>
    <w:rsid w:val="702C72FD"/>
    <w:rsid w:val="7072498F"/>
    <w:rsid w:val="7312BA9D"/>
    <w:rsid w:val="733324F0"/>
    <w:rsid w:val="74F3031C"/>
    <w:rsid w:val="75B625FA"/>
    <w:rsid w:val="7C3424D7"/>
    <w:rsid w:val="7D75C23A"/>
    <w:rsid w:val="7F872E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7FEF4"/>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7935AD"/>
    <w:rPr>
      <w:sz w:val="24"/>
    </w:rPr>
  </w:style>
  <w:style w:type="paragraph" w:styleId="Heading1">
    <w:name w:val="heading 1"/>
    <w:basedOn w:val="Normal"/>
    <w:next w:val="Normal"/>
    <w:link w:val="Heading1Char"/>
    <w:uiPriority w:val="9"/>
    <w:qFormat/>
    <w:rsid w:val="00DF2F54"/>
    <w:pPr>
      <w:spacing w:line="240" w:lineRule="auto"/>
      <w:jc w:val="left"/>
      <w:outlineLvl w:val="0"/>
    </w:pPr>
    <w:rPr>
      <w:rFonts w:asciiTheme="majorHAnsi" w:hAnsiTheme="majorHAnsi"/>
      <w:b/>
      <w:caps/>
      <w:color w:val="000000" w:themeColor="text1"/>
      <w:spacing w:val="10"/>
      <w:sz w:val="56"/>
      <w:szCs w:val="40"/>
    </w:rPr>
  </w:style>
  <w:style w:type="paragraph" w:styleId="Heading2">
    <w:name w:val="heading 2"/>
    <w:basedOn w:val="Normal"/>
    <w:next w:val="Normal"/>
    <w:link w:val="Heading2Char"/>
    <w:uiPriority w:val="9"/>
    <w:unhideWhenUsed/>
    <w:qFormat/>
    <w:rsid w:val="00DF2F54"/>
    <w:pPr>
      <w:outlineLvl w:val="1"/>
    </w:pPr>
    <w:rPr>
      <w:caps/>
      <w:color w:val="D1B72B" w:themeColor="accent2"/>
      <w:sz w:val="36"/>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9C8820"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D1B72B"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D1B72B"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9C8820"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675A15"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9C8820" w:themeColor="accent2" w:themeShade="BF"/>
      <w:spacing w:val="10"/>
      <w:sz w:val="22"/>
      <w:szCs w:val="26"/>
    </w:rPr>
  </w:style>
  <w:style w:type="character" w:customStyle="1" w:styleId="Heading1Char">
    <w:name w:val="Heading 1 Char"/>
    <w:basedOn w:val="DefaultParagraphFont"/>
    <w:link w:val="Heading1"/>
    <w:uiPriority w:val="9"/>
    <w:rsid w:val="00DF2F54"/>
    <w:rPr>
      <w:rFonts w:asciiTheme="majorHAnsi" w:hAnsiTheme="majorHAnsi"/>
      <w:b/>
      <w:caps/>
      <w:color w:val="000000" w:themeColor="text1"/>
      <w:spacing w:val="10"/>
      <w:sz w:val="56"/>
      <w:szCs w:val="40"/>
    </w:rPr>
  </w:style>
  <w:style w:type="character" w:customStyle="1" w:styleId="Heading2Char">
    <w:name w:val="Heading 2 Char"/>
    <w:basedOn w:val="DefaultParagraphFont"/>
    <w:link w:val="Heading2"/>
    <w:uiPriority w:val="9"/>
    <w:rsid w:val="00DF2F54"/>
    <w:rPr>
      <w:caps/>
      <w:color w:val="D1B72B" w:themeColor="accent2"/>
      <w:sz w:val="36"/>
    </w:rPr>
  </w:style>
  <w:style w:type="character" w:customStyle="1" w:styleId="Heading3Char">
    <w:name w:val="Heading 3 Char"/>
    <w:basedOn w:val="DefaultParagraphFont"/>
    <w:link w:val="Heading3"/>
    <w:uiPriority w:val="9"/>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D1B72B" w:themeColor="accent2"/>
      <w:spacing w:val="5"/>
      <w:sz w:val="22"/>
    </w:rPr>
  </w:style>
  <w:style w:type="character" w:customStyle="1" w:styleId="Heading7Char">
    <w:name w:val="Heading 7 Char"/>
    <w:basedOn w:val="DefaultParagraphFont"/>
    <w:link w:val="Heading7"/>
    <w:uiPriority w:val="9"/>
    <w:semiHidden/>
    <w:rsid w:val="00381A5A"/>
    <w:rPr>
      <w:b/>
      <w:smallCaps/>
      <w:color w:val="D1B72B" w:themeColor="accent2"/>
      <w:spacing w:val="10"/>
    </w:rPr>
  </w:style>
  <w:style w:type="character" w:customStyle="1" w:styleId="Heading8Char">
    <w:name w:val="Heading 8 Char"/>
    <w:basedOn w:val="DefaultParagraphFont"/>
    <w:link w:val="Heading8"/>
    <w:uiPriority w:val="9"/>
    <w:semiHidden/>
    <w:rsid w:val="00381A5A"/>
    <w:rPr>
      <w:b/>
      <w:i/>
      <w:smallCaps/>
      <w:color w:val="9C8820" w:themeColor="accent2" w:themeShade="BF"/>
    </w:rPr>
  </w:style>
  <w:style w:type="character" w:customStyle="1" w:styleId="Heading9Char">
    <w:name w:val="Heading 9 Char"/>
    <w:basedOn w:val="DefaultParagraphFont"/>
    <w:link w:val="Heading9"/>
    <w:uiPriority w:val="9"/>
    <w:semiHidden/>
    <w:rsid w:val="00381A5A"/>
    <w:rPr>
      <w:b/>
      <w:i/>
      <w:smallCaps/>
      <w:color w:val="675A15" w:themeColor="accent2" w:themeShade="7F"/>
    </w:rPr>
  </w:style>
  <w:style w:type="paragraph" w:styleId="Caption">
    <w:name w:val="caption"/>
    <w:basedOn w:val="Normal"/>
    <w:next w:val="Normal"/>
    <w:uiPriority w:val="35"/>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9C8820" w:themeColor="accent2" w:themeShade="BF"/>
      <w:sz w:val="40"/>
    </w:rPr>
  </w:style>
  <w:style w:type="character" w:customStyle="1" w:styleId="SubtitleChar">
    <w:name w:val="Subtitle Char"/>
    <w:basedOn w:val="DefaultParagraphFont"/>
    <w:link w:val="Subtitle"/>
    <w:uiPriority w:val="11"/>
    <w:rsid w:val="0065723F"/>
    <w:rPr>
      <w:caps/>
      <w:smallCaps/>
      <w:color w:val="9C8820" w:themeColor="accent2" w:themeShade="BF"/>
      <w:sz w:val="40"/>
    </w:rPr>
  </w:style>
  <w:style w:type="character" w:styleId="Strong">
    <w:name w:val="Strong"/>
    <w:uiPriority w:val="22"/>
    <w:semiHidden/>
    <w:rsid w:val="00C62C10"/>
    <w:rPr>
      <w:b/>
      <w:color w:val="D1B72B"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qFormat/>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9C8820" w:themeColor="accent2" w:themeShade="BF"/>
        <w:left w:val="single" w:sz="8" w:space="10" w:color="9C8820" w:themeColor="accent2" w:themeShade="BF"/>
        <w:bottom w:val="single" w:sz="8" w:space="10" w:color="9C8820" w:themeColor="accent2" w:themeShade="BF"/>
        <w:right w:val="single" w:sz="8" w:space="10" w:color="9C8820" w:themeColor="accent2" w:themeShade="BF"/>
      </w:pBdr>
      <w:shd w:val="clear" w:color="auto" w:fill="D1B72B"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D1B72B"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D1B72B"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3398A7"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9C8820"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D37708"/>
    <w:pPr>
      <w:pBdr>
        <w:top w:val="single" w:sz="12" w:space="1" w:color="D1B72B" w:themeColor="accent2"/>
      </w:pBdr>
      <w:tabs>
        <w:tab w:val="right" w:leader="dot" w:pos="11510"/>
      </w:tabs>
      <w:spacing w:line="240" w:lineRule="auto"/>
      <w:jc w:val="left"/>
    </w:pPr>
    <w:rPr>
      <w:b/>
      <w:noProof/>
      <w:sz w:val="28"/>
      <w:szCs w:val="28"/>
    </w:rPr>
  </w:style>
  <w:style w:type="paragraph" w:styleId="TOC2">
    <w:name w:val="toc 2"/>
    <w:basedOn w:val="Normal"/>
    <w:next w:val="Normal"/>
    <w:autoRedefine/>
    <w:uiPriority w:val="39"/>
    <w:rsid w:val="00742C01"/>
    <w:pPr>
      <w:tabs>
        <w:tab w:val="right" w:leader="dot" w:pos="11510"/>
      </w:tabs>
    </w:pPr>
    <w:rPr>
      <w:noProof/>
    </w:rPr>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character" w:styleId="Hyperlink">
    <w:name w:val="Hyperlink"/>
    <w:basedOn w:val="DefaultParagraphFont"/>
    <w:uiPriority w:val="99"/>
    <w:unhideWhenUsed/>
    <w:rsid w:val="009733C8"/>
    <w:rPr>
      <w:color w:val="143873" w:themeColor="hyperlink"/>
      <w:u w:val="single"/>
    </w:rPr>
  </w:style>
  <w:style w:type="character" w:styleId="UnresolvedMention">
    <w:name w:val="Unresolved Mention"/>
    <w:basedOn w:val="DefaultParagraphFont"/>
    <w:uiPriority w:val="99"/>
    <w:semiHidden/>
    <w:rsid w:val="009733C8"/>
    <w:rPr>
      <w:color w:val="605E5C"/>
      <w:shd w:val="clear" w:color="auto" w:fill="E1DFDD"/>
    </w:rPr>
  </w:style>
  <w:style w:type="character" w:styleId="CommentReference">
    <w:name w:val="annotation reference"/>
    <w:basedOn w:val="DefaultParagraphFont"/>
    <w:uiPriority w:val="99"/>
    <w:semiHidden/>
    <w:unhideWhenUsed/>
    <w:rsid w:val="00FE7147"/>
    <w:rPr>
      <w:sz w:val="16"/>
      <w:szCs w:val="16"/>
    </w:rPr>
  </w:style>
  <w:style w:type="paragraph" w:styleId="CommentText">
    <w:name w:val="annotation text"/>
    <w:basedOn w:val="Normal"/>
    <w:link w:val="CommentTextChar"/>
    <w:uiPriority w:val="99"/>
    <w:semiHidden/>
    <w:unhideWhenUsed/>
    <w:rsid w:val="00FE7147"/>
    <w:pPr>
      <w:spacing w:line="240" w:lineRule="auto"/>
    </w:pPr>
  </w:style>
  <w:style w:type="character" w:customStyle="1" w:styleId="CommentTextChar">
    <w:name w:val="Comment Text Char"/>
    <w:basedOn w:val="DefaultParagraphFont"/>
    <w:link w:val="CommentText"/>
    <w:uiPriority w:val="99"/>
    <w:semiHidden/>
    <w:rsid w:val="00FE7147"/>
  </w:style>
  <w:style w:type="paragraph" w:styleId="CommentSubject">
    <w:name w:val="annotation subject"/>
    <w:basedOn w:val="CommentText"/>
    <w:next w:val="CommentText"/>
    <w:link w:val="CommentSubjectChar"/>
    <w:uiPriority w:val="99"/>
    <w:semiHidden/>
    <w:unhideWhenUsed/>
    <w:rsid w:val="00FE7147"/>
    <w:rPr>
      <w:b/>
      <w:bCs/>
    </w:rPr>
  </w:style>
  <w:style w:type="character" w:customStyle="1" w:styleId="CommentSubjectChar">
    <w:name w:val="Comment Subject Char"/>
    <w:basedOn w:val="CommentTextChar"/>
    <w:link w:val="CommentSubject"/>
    <w:uiPriority w:val="99"/>
    <w:semiHidden/>
    <w:rsid w:val="00FE7147"/>
    <w:rPr>
      <w:b/>
      <w:bCs/>
    </w:rPr>
  </w:style>
  <w:style w:type="paragraph" w:styleId="BalloonText">
    <w:name w:val="Balloon Text"/>
    <w:basedOn w:val="Normal"/>
    <w:link w:val="BalloonTextChar"/>
    <w:uiPriority w:val="99"/>
    <w:semiHidden/>
    <w:unhideWhenUsed/>
    <w:rsid w:val="00FE71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147"/>
    <w:rPr>
      <w:rFonts w:ascii="Segoe UI" w:hAnsi="Segoe UI" w:cs="Segoe UI"/>
      <w:sz w:val="18"/>
      <w:szCs w:val="18"/>
    </w:rPr>
  </w:style>
  <w:style w:type="paragraph" w:customStyle="1" w:styleId="Default">
    <w:name w:val="Default"/>
    <w:rsid w:val="00C53187"/>
    <w:pPr>
      <w:autoSpaceDE w:val="0"/>
      <w:autoSpaceDN w:val="0"/>
      <w:adjustRightInd w:val="0"/>
      <w:spacing w:after="0" w:line="240" w:lineRule="auto"/>
      <w:jc w:val="left"/>
    </w:pPr>
    <w:rPr>
      <w:rFonts w:ascii="Calibri" w:hAnsi="Calibri" w:cs="Calibri"/>
      <w:color w:val="000000"/>
      <w:sz w:val="24"/>
      <w:szCs w:val="24"/>
    </w:rPr>
  </w:style>
  <w:style w:type="character" w:customStyle="1" w:styleId="eop">
    <w:name w:val="eop"/>
    <w:basedOn w:val="DefaultParagraphFont"/>
    <w:rsid w:val="008742FC"/>
  </w:style>
  <w:style w:type="paragraph" w:styleId="FootnoteText">
    <w:name w:val="footnote text"/>
    <w:basedOn w:val="Normal"/>
    <w:link w:val="FootnoteTextChar"/>
    <w:uiPriority w:val="99"/>
    <w:semiHidden/>
    <w:unhideWhenUsed/>
    <w:rsid w:val="00C51408"/>
    <w:pPr>
      <w:jc w:val="left"/>
    </w:pPr>
    <w:rPr>
      <w:rFonts w:ascii="Calibri" w:eastAsia="Calibri" w:hAnsi="Calibri" w:cs="Times New Roman"/>
      <w:sz w:val="20"/>
      <w:lang w:val="de-DE" w:eastAsia="en-US"/>
    </w:rPr>
  </w:style>
  <w:style w:type="character" w:customStyle="1" w:styleId="FootnoteTextChar">
    <w:name w:val="Footnote Text Char"/>
    <w:basedOn w:val="DefaultParagraphFont"/>
    <w:link w:val="FootnoteText"/>
    <w:uiPriority w:val="99"/>
    <w:semiHidden/>
    <w:rsid w:val="00C51408"/>
    <w:rPr>
      <w:rFonts w:ascii="Calibri" w:eastAsia="Calibri" w:hAnsi="Calibri" w:cs="Times New Roman"/>
      <w:lang w:val="de-DE" w:eastAsia="en-US"/>
    </w:rPr>
  </w:style>
  <w:style w:type="character" w:styleId="FootnoteReference">
    <w:name w:val="footnote reference"/>
    <w:uiPriority w:val="99"/>
    <w:semiHidden/>
    <w:unhideWhenUsed/>
    <w:rsid w:val="00C51408"/>
    <w:rPr>
      <w:vertAlign w:val="superscript"/>
    </w:rPr>
  </w:style>
  <w:style w:type="paragraph" w:styleId="EndnoteText">
    <w:name w:val="endnote text"/>
    <w:basedOn w:val="Normal"/>
    <w:link w:val="EndnoteTextChar"/>
    <w:uiPriority w:val="99"/>
    <w:semiHidden/>
    <w:unhideWhenUsed/>
    <w:rsid w:val="00C51408"/>
    <w:pPr>
      <w:spacing w:after="0" w:line="240" w:lineRule="auto"/>
    </w:pPr>
    <w:rPr>
      <w:sz w:val="20"/>
    </w:rPr>
  </w:style>
  <w:style w:type="character" w:customStyle="1" w:styleId="EndnoteTextChar">
    <w:name w:val="Endnote Text Char"/>
    <w:basedOn w:val="DefaultParagraphFont"/>
    <w:link w:val="EndnoteText"/>
    <w:uiPriority w:val="99"/>
    <w:semiHidden/>
    <w:rsid w:val="00C51408"/>
  </w:style>
  <w:style w:type="character" w:styleId="EndnoteReference">
    <w:name w:val="endnote reference"/>
    <w:basedOn w:val="DefaultParagraphFont"/>
    <w:uiPriority w:val="99"/>
    <w:semiHidden/>
    <w:unhideWhenUsed/>
    <w:rsid w:val="00C51408"/>
    <w:rPr>
      <w:vertAlign w:val="superscript"/>
    </w:rPr>
  </w:style>
  <w:style w:type="character" w:styleId="FollowedHyperlink">
    <w:name w:val="FollowedHyperlink"/>
    <w:basedOn w:val="DefaultParagraphFont"/>
    <w:uiPriority w:val="99"/>
    <w:semiHidden/>
    <w:unhideWhenUsed/>
    <w:rsid w:val="000E35DB"/>
    <w:rPr>
      <w:color w:val="D98432" w:themeColor="followedHyperlink"/>
      <w:u w:val="single"/>
    </w:rPr>
  </w:style>
  <w:style w:type="table" w:styleId="TableGridLight">
    <w:name w:val="Grid Table Light"/>
    <w:basedOn w:val="TableNormal"/>
    <w:uiPriority w:val="40"/>
    <w:rsid w:val="001C0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C0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C0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C0D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1C0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C0D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6">
    <w:name w:val="Grid Table 3 Accent 6"/>
    <w:basedOn w:val="TableNormal"/>
    <w:uiPriority w:val="48"/>
    <w:rsid w:val="001C0D2C"/>
    <w:pPr>
      <w:spacing w:after="0" w:line="240" w:lineRule="auto"/>
    </w:pPr>
    <w:tblPr>
      <w:tblStyleRowBandSize w:val="1"/>
      <w:tblStyleColBandSize w:val="1"/>
      <w:tblBorders>
        <w:top w:val="single" w:sz="4" w:space="0" w:color="F6F7F7" w:themeColor="accent6" w:themeTint="99"/>
        <w:left w:val="single" w:sz="4" w:space="0" w:color="F6F7F7" w:themeColor="accent6" w:themeTint="99"/>
        <w:bottom w:val="single" w:sz="4" w:space="0" w:color="F6F7F7" w:themeColor="accent6" w:themeTint="99"/>
        <w:right w:val="single" w:sz="4" w:space="0" w:color="F6F7F7" w:themeColor="accent6" w:themeTint="99"/>
        <w:insideH w:val="single" w:sz="4" w:space="0" w:color="F6F7F7" w:themeColor="accent6" w:themeTint="99"/>
        <w:insideV w:val="single" w:sz="4" w:space="0" w:color="F6F7F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CFC" w:themeFill="accent6" w:themeFillTint="33"/>
      </w:tcPr>
    </w:tblStylePr>
    <w:tblStylePr w:type="band1Horz">
      <w:tblPr/>
      <w:tcPr>
        <w:shd w:val="clear" w:color="auto" w:fill="FCFCFC" w:themeFill="accent6" w:themeFillTint="33"/>
      </w:tcPr>
    </w:tblStylePr>
    <w:tblStylePr w:type="neCell">
      <w:tblPr/>
      <w:tcPr>
        <w:tcBorders>
          <w:bottom w:val="single" w:sz="4" w:space="0" w:color="F6F7F7" w:themeColor="accent6" w:themeTint="99"/>
        </w:tcBorders>
      </w:tcPr>
    </w:tblStylePr>
    <w:tblStylePr w:type="nwCell">
      <w:tblPr/>
      <w:tcPr>
        <w:tcBorders>
          <w:bottom w:val="single" w:sz="4" w:space="0" w:color="F6F7F7" w:themeColor="accent6" w:themeTint="99"/>
        </w:tcBorders>
      </w:tcPr>
    </w:tblStylePr>
    <w:tblStylePr w:type="seCell">
      <w:tblPr/>
      <w:tcPr>
        <w:tcBorders>
          <w:top w:val="single" w:sz="4" w:space="0" w:color="F6F7F7" w:themeColor="accent6" w:themeTint="99"/>
        </w:tcBorders>
      </w:tcPr>
    </w:tblStylePr>
    <w:tblStylePr w:type="swCell">
      <w:tblPr/>
      <w:tcPr>
        <w:tcBorders>
          <w:top w:val="single" w:sz="4" w:space="0" w:color="F6F7F7" w:themeColor="accent6" w:themeTint="99"/>
        </w:tcBorders>
      </w:tcPr>
    </w:tblStylePr>
  </w:style>
  <w:style w:type="table" w:styleId="GridTable3-Accent5">
    <w:name w:val="Grid Table 3 Accent 5"/>
    <w:basedOn w:val="TableNormal"/>
    <w:uiPriority w:val="48"/>
    <w:rsid w:val="001C0D2C"/>
    <w:pPr>
      <w:spacing w:after="0" w:line="240" w:lineRule="auto"/>
    </w:pPr>
    <w:tblPr>
      <w:tblStyleRowBandSize w:val="1"/>
      <w:tblStyleColBandSize w:val="1"/>
      <w:tblBorders>
        <w:top w:val="single" w:sz="4" w:space="0" w:color="3F7ADD" w:themeColor="accent5" w:themeTint="99"/>
        <w:left w:val="single" w:sz="4" w:space="0" w:color="3F7ADD" w:themeColor="accent5" w:themeTint="99"/>
        <w:bottom w:val="single" w:sz="4" w:space="0" w:color="3F7ADD" w:themeColor="accent5" w:themeTint="99"/>
        <w:right w:val="single" w:sz="4" w:space="0" w:color="3F7ADD" w:themeColor="accent5" w:themeTint="99"/>
        <w:insideH w:val="single" w:sz="4" w:space="0" w:color="3F7ADD" w:themeColor="accent5" w:themeTint="99"/>
        <w:insideV w:val="single" w:sz="4" w:space="0" w:color="3F7AD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FD2F4" w:themeFill="accent5" w:themeFillTint="33"/>
      </w:tcPr>
    </w:tblStylePr>
    <w:tblStylePr w:type="band1Horz">
      <w:tblPr/>
      <w:tcPr>
        <w:shd w:val="clear" w:color="auto" w:fill="BFD2F4" w:themeFill="accent5" w:themeFillTint="33"/>
      </w:tcPr>
    </w:tblStylePr>
    <w:tblStylePr w:type="neCell">
      <w:tblPr/>
      <w:tcPr>
        <w:tcBorders>
          <w:bottom w:val="single" w:sz="4" w:space="0" w:color="3F7ADD" w:themeColor="accent5" w:themeTint="99"/>
        </w:tcBorders>
      </w:tcPr>
    </w:tblStylePr>
    <w:tblStylePr w:type="nwCell">
      <w:tblPr/>
      <w:tcPr>
        <w:tcBorders>
          <w:bottom w:val="single" w:sz="4" w:space="0" w:color="3F7ADD" w:themeColor="accent5" w:themeTint="99"/>
        </w:tcBorders>
      </w:tcPr>
    </w:tblStylePr>
    <w:tblStylePr w:type="seCell">
      <w:tblPr/>
      <w:tcPr>
        <w:tcBorders>
          <w:top w:val="single" w:sz="4" w:space="0" w:color="3F7ADD" w:themeColor="accent5" w:themeTint="99"/>
        </w:tcBorders>
      </w:tcPr>
    </w:tblStylePr>
    <w:tblStylePr w:type="swCell">
      <w:tblPr/>
      <w:tcPr>
        <w:tcBorders>
          <w:top w:val="single" w:sz="4" w:space="0" w:color="3F7ADD" w:themeColor="accent5" w:themeTint="99"/>
        </w:tcBorders>
      </w:tcPr>
    </w:tblStylePr>
  </w:style>
  <w:style w:type="character" w:styleId="HTMLCode">
    <w:name w:val="HTML Code"/>
    <w:basedOn w:val="DefaultParagraphFont"/>
    <w:uiPriority w:val="99"/>
    <w:semiHidden/>
    <w:unhideWhenUsed/>
    <w:rsid w:val="00E70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77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nwj01:50000/nv_onboarding/api/v1/rest/showAssignemntObject/%7buniqueName%7d"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nwj01:50000/nv_onboarding/api/v1/rest/modifyPrivilege/%3cuniqueName" TargetMode="External"/><Relationship Id="rId47" Type="http://schemas.openxmlformats.org/officeDocument/2006/relationships/hyperlink" Target="http://nwj01:50000/nv_onboarding/api/v1/rest/deleteAssignemntObject/%3cuniqueName" TargetMode="External"/><Relationship Id="rId50" Type="http://schemas.openxmlformats.org/officeDocument/2006/relationships/hyperlink" Target="http://nwj01:50000/nv_onboarding/api/v1/rest/deleteAssignemntObject/%3cuniqueName" TargetMode="External"/><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nwj01:50000/nv_onboarding/api/v1/rest/"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nwj01:50000/nv_onboarding/api/v1/rest/showAssignemntObject/%7buniqueName%7d"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nwj01:50000/nv_onboarding/api/v1/rest/modifyRole/%3cuniqueName"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hyperlink" Target="http://nwj01:50000/nv_onboarding/api/v1/rest/showUser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nwj01:50000/nv_onboarding/api/v1/rest/addRole"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nwj01:50000/nv_onboarding/api/v1/rest/removeAccess/%3cuniqueId%3e/%3caccessToRemove" TargetMode="Externa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nwj01:50000/nv_onboarding/api/v1/rest/modifyUser/%3cuniqueId" TargetMode="External"/><Relationship Id="rId46" Type="http://schemas.openxmlformats.org/officeDocument/2006/relationships/image" Target="media/image22.png"/><Relationship Id="rId59" Type="http://schemas.openxmlformats.org/officeDocument/2006/relationships/image" Target="media/image30.png"/><Relationship Id="rId20" Type="http://schemas.openxmlformats.org/officeDocument/2006/relationships/hyperlink" Target="http://nwj01:50000/nv_onboarding/api/v1/rest/showUser/%7buniqueId%7d" TargetMode="External"/><Relationship Id="rId41" Type="http://schemas.openxmlformats.org/officeDocument/2006/relationships/image" Target="media/image19.png"/><Relationship Id="rId54" Type="http://schemas.openxmlformats.org/officeDocument/2006/relationships/hyperlink" Target="http://nwj01:50000/nv_onboarding/api/v1/rest/modifyAcces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hyperlink" Target="http://nwj01:50000/nv_onboarding/api/v1/rest/addUser"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hyperlink" Target="http://nwj01:50000/nv_onboarding/api/v1/rest/addPrivilege" TargetMode="External"/><Relationship Id="rId44" Type="http://schemas.openxmlformats.org/officeDocument/2006/relationships/hyperlink" Target="http://nwj01:50000/nv_onboarding/api/v1/rest/deleteUser/%3cuniqueId" TargetMode="External"/><Relationship Id="rId52" Type="http://schemas.openxmlformats.org/officeDocument/2006/relationships/hyperlink" Target="http://nwj01:50000/nv_onboarding/api/v1/rest/assignAccess" TargetMode="External"/><Relationship Id="rId60"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001\AppData\Roaming\Microsoft\Templates\Architecture%20newsletter.dotx" TargetMode="External"/></Relationships>
</file>

<file path=word/theme/theme1.xml><?xml version="1.0" encoding="utf-8"?>
<a:theme xmlns:a="http://schemas.openxmlformats.org/drawingml/2006/main" name="Office Theme">
  <a:themeElements>
    <a:clrScheme name="ROIABLE">
      <a:dk1>
        <a:sysClr val="windowText" lastClr="000000"/>
      </a:dk1>
      <a:lt1>
        <a:sysClr val="window" lastClr="FFFFFF"/>
      </a:lt1>
      <a:dk2>
        <a:srgbClr val="176682"/>
      </a:dk2>
      <a:lt2>
        <a:srgbClr val="D0D2D3"/>
      </a:lt2>
      <a:accent1>
        <a:srgbClr val="00A1DF"/>
      </a:accent1>
      <a:accent2>
        <a:srgbClr val="D1B72B"/>
      </a:accent2>
      <a:accent3>
        <a:srgbClr val="59BDCC"/>
      </a:accent3>
      <a:accent4>
        <a:srgbClr val="D98432"/>
      </a:accent4>
      <a:accent5>
        <a:srgbClr val="143873"/>
      </a:accent5>
      <a:accent6>
        <a:srgbClr val="F1F2F2"/>
      </a:accent6>
      <a:hlink>
        <a:srgbClr val="143873"/>
      </a:hlink>
      <a:folHlink>
        <a:srgbClr val="D98432"/>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6B0C74DD8AC3D24495210B5311C78466" ma:contentTypeVersion="15" ma:contentTypeDescription="Създаване на нов документ" ma:contentTypeScope="" ma:versionID="b2c6a96b93ff14906f67d76071d81ba9">
  <xsd:schema xmlns:xsd="http://www.w3.org/2001/XMLSchema" xmlns:xs="http://www.w3.org/2001/XMLSchema" xmlns:p="http://schemas.microsoft.com/office/2006/metadata/properties" xmlns:ns2="dac8594a-3258-4ad2-b413-a0ea374a11a0" xmlns:ns3="be1d8ca0-1900-4f9b-b84b-e15314b32d3e" targetNamespace="http://schemas.microsoft.com/office/2006/metadata/properties" ma:root="true" ma:fieldsID="c50f2c8ace7c99daff008e1907a05ea6" ns2:_="" ns3:_="">
    <xsd:import namespace="dac8594a-3258-4ad2-b413-a0ea374a11a0"/>
    <xsd:import namespace="be1d8ca0-1900-4f9b-b84b-e15314b32d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8594a-3258-4ad2-b413-a0ea374a11a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Етикети за изображения" ma:readOnly="false" ma:fieldId="{5cf76f15-5ced-4ddc-b409-7134ff3c332f}" ma:taxonomyMulti="true" ma:sspId="d3c2772b-10b1-4c5d-b431-a8cecb84fc7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d8ca0-1900-4f9b-b84b-e15314b32d3e" elementFormDefault="qualified">
    <xsd:import namespace="http://schemas.microsoft.com/office/2006/documentManagement/types"/>
    <xsd:import namespace="http://schemas.microsoft.com/office/infopath/2007/PartnerControls"/>
    <xsd:element name="SharedWithUsers" ma:index="17"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Споделени с подробности" ma:internalName="SharedWithDetails" ma:readOnly="true">
      <xsd:simpleType>
        <xsd:restriction base="dms:Note">
          <xsd:maxLength value="255"/>
        </xsd:restriction>
      </xsd:simpleType>
    </xsd:element>
    <xsd:element name="TaxCatchAll" ma:index="21" nillable="true" ma:displayName="Taxonomy Catch All Column" ma:hidden="true" ma:list="{8dc8bbbc-2772-4748-aafe-ae59ab832fe7}" ma:internalName="TaxCatchAll" ma:showField="CatchAllData" ma:web="be1d8ca0-1900-4f9b-b84b-e15314b32d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ac8594a-3258-4ad2-b413-a0ea374a11a0">
      <Terms xmlns="http://schemas.microsoft.com/office/infopath/2007/PartnerControls"/>
    </lcf76f155ced4ddcb4097134ff3c332f>
    <TaxCatchAll xmlns="be1d8ca0-1900-4f9b-b84b-e15314b32d3e" xsi:nil="true"/>
  </documentManagement>
</p:properties>
</file>

<file path=customXml/itemProps1.xml><?xml version="1.0" encoding="utf-8"?>
<ds:datastoreItem xmlns:ds="http://schemas.openxmlformats.org/officeDocument/2006/customXml" ds:itemID="{747C3CB9-BF5C-4E84-A504-D2D416361B22}">
  <ds:schemaRefs>
    <ds:schemaRef ds:uri="http://schemas.openxmlformats.org/officeDocument/2006/bibliography"/>
  </ds:schemaRefs>
</ds:datastoreItem>
</file>

<file path=customXml/itemProps2.xml><?xml version="1.0" encoding="utf-8"?>
<ds:datastoreItem xmlns:ds="http://schemas.openxmlformats.org/officeDocument/2006/customXml" ds:itemID="{F7898B36-4A8B-412B-85FF-1B9538423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8594a-3258-4ad2-b413-a0ea374a11a0"/>
    <ds:schemaRef ds:uri="be1d8ca0-1900-4f9b-b84b-e15314b32d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4.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 ds:uri="dac8594a-3258-4ad2-b413-a0ea374a11a0"/>
    <ds:schemaRef ds:uri="be1d8ca0-1900-4f9b-b84b-e15314b32d3e"/>
  </ds:schemaRefs>
</ds:datastoreItem>
</file>

<file path=docProps/app.xml><?xml version="1.0" encoding="utf-8"?>
<Properties xmlns="http://schemas.openxmlformats.org/officeDocument/2006/extended-properties" xmlns:vt="http://schemas.openxmlformats.org/officeDocument/2006/docPropsVTypes">
  <Template>Architecture newsletter.dotx</Template>
  <TotalTime>0</TotalTime>
  <Pages>17</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2019-05-12T18:03:00Z</dcterms:created>
  <dcterms:modified xsi:type="dcterms:W3CDTF">2022-07-29T12:36:00Z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0x0101006B0C74DD8AC3D24495210B5311C78466</vt:lpwstr>
  </property>
  <property fmtid="{D5CDD505-2E9C-101B-9397-08002B2CF9AE}" pid="3" name="MediaServiceImageTags">
    <vt:lpwstr/>
  </property>
</Properties>
</file>