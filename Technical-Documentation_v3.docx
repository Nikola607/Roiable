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Layout w:type="fixed"/>
        <w:tblCellMar>
          <w:left w:w="115" w:type="dxa"/>
          <w:right w:w="115" w:type="dxa"/>
        </w:tblCellMar>
        <w:tblLook w:val="0600" w:firstRow="0" w:lastRow="0" w:firstColumn="0" w:lastColumn="0" w:noHBand="1" w:noVBand="1"/>
      </w:tblPr>
      <w:tblGrid>
        <w:gridCol w:w="813"/>
        <w:gridCol w:w="1665"/>
        <w:gridCol w:w="676"/>
        <w:gridCol w:w="632"/>
        <w:gridCol w:w="7734"/>
      </w:tblGrid>
      <w:tr w:rsidR="00027E57" w14:paraId="45A8C0F7" w14:textId="77777777" w:rsidTr="00027E57">
        <w:trPr>
          <w:cantSplit/>
          <w:trHeight w:val="3949"/>
        </w:trPr>
        <w:tc>
          <w:tcPr>
            <w:tcW w:w="2506" w:type="dxa"/>
            <w:gridSpan w:val="2"/>
            <w:textDirection w:val="btLr"/>
          </w:tcPr>
          <w:p w14:paraId="0D906CF4" w14:textId="45474D7D" w:rsidR="00027E57" w:rsidRDefault="00FD420C" w:rsidP="00CC1B92">
            <w:pPr>
              <w:pStyle w:val="Title"/>
            </w:pPr>
            <w:r>
              <w:rPr>
                <w:noProof/>
              </w:rPr>
              <w:drawing>
                <wp:anchor distT="0" distB="0" distL="114300" distR="114300" simplePos="0" relativeHeight="251659264" behindDoc="0" locked="0" layoutInCell="1" allowOverlap="1" wp14:anchorId="2493658F" wp14:editId="3ED350FF">
                  <wp:simplePos x="0" y="0"/>
                  <wp:positionH relativeFrom="column">
                    <wp:posOffset>471805</wp:posOffset>
                  </wp:positionH>
                  <wp:positionV relativeFrom="paragraph">
                    <wp:posOffset>-2510790</wp:posOffset>
                  </wp:positionV>
                  <wp:extent cx="1776095" cy="353060"/>
                  <wp:effectExtent l="0" t="0" r="0" b="8890"/>
                  <wp:wrapNone/>
                  <wp:docPr id="9" name="Picture 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iable_Logo_RGB.png"/>
                          <pic:cNvPicPr/>
                        </pic:nvPicPr>
                        <pic:blipFill>
                          <a:blip r:embed="rId11">
                            <a:extLst>
                              <a:ext uri="{28A0092B-C50C-407E-A947-70E740481C1C}">
                                <a14:useLocalDpi xmlns:a14="http://schemas.microsoft.com/office/drawing/2010/main" val="0"/>
                              </a:ext>
                            </a:extLst>
                          </a:blip>
                          <a:stretch>
                            <a:fillRect/>
                          </a:stretch>
                        </pic:blipFill>
                        <pic:spPr>
                          <a:xfrm>
                            <a:off x="0" y="0"/>
                            <a:ext cx="1776095" cy="353060"/>
                          </a:xfrm>
                          <a:prstGeom prst="rect">
                            <a:avLst/>
                          </a:prstGeom>
                        </pic:spPr>
                      </pic:pic>
                    </a:graphicData>
                  </a:graphic>
                  <wp14:sizeRelH relativeFrom="page">
                    <wp14:pctWidth>0</wp14:pctWidth>
                  </wp14:sizeRelH>
                  <wp14:sizeRelV relativeFrom="page">
                    <wp14:pctHeight>0</wp14:pctHeight>
                  </wp14:sizeRelV>
                </wp:anchor>
              </w:drawing>
            </w:r>
            <w:r w:rsidR="00027E57">
              <w:t xml:space="preserve">Intern IDM </w:t>
            </w:r>
          </w:p>
          <w:p w14:paraId="55CA9624" w14:textId="647C3F2C" w:rsidR="00027E57" w:rsidRDefault="00027E57" w:rsidP="00CC1B92">
            <w:pPr>
              <w:pStyle w:val="Title"/>
            </w:pPr>
            <w:r>
              <w:t>Java-task</w:t>
            </w:r>
          </w:p>
          <w:p w14:paraId="57EEBDE4" w14:textId="24F37A50" w:rsidR="00027E57" w:rsidRPr="00382BBF" w:rsidRDefault="00027E57" w:rsidP="00CC1B92">
            <w:pPr>
              <w:pStyle w:val="Subtitle"/>
            </w:pPr>
            <w:r>
              <w:rPr>
                <w:color w:val="D1B72B" w:themeColor="accent2"/>
              </w:rPr>
              <w:t>Guide</w:t>
            </w:r>
          </w:p>
        </w:tc>
        <w:tc>
          <w:tcPr>
            <w:tcW w:w="9168" w:type="dxa"/>
            <w:gridSpan w:val="3"/>
            <w:vMerge w:val="restart"/>
            <w:vAlign w:val="center"/>
          </w:tcPr>
          <w:p w14:paraId="7CF7B35C" w14:textId="5E38D4C4" w:rsidR="00027E57" w:rsidRDefault="00027E57" w:rsidP="00CC1B92">
            <w:pPr>
              <w:pStyle w:val="Image"/>
              <w:jc w:val="right"/>
            </w:pPr>
            <w:r>
              <mc:AlternateContent>
                <mc:Choice Requires="wpg">
                  <w:drawing>
                    <wp:anchor distT="0" distB="0" distL="114300" distR="114300" simplePos="0" relativeHeight="251660288" behindDoc="1" locked="0" layoutInCell="1" allowOverlap="1" wp14:anchorId="6D667DBD" wp14:editId="0FF2B2F3">
                      <wp:simplePos x="0" y="0"/>
                      <wp:positionH relativeFrom="column">
                        <wp:posOffset>13970</wp:posOffset>
                      </wp:positionH>
                      <wp:positionV relativeFrom="paragraph">
                        <wp:posOffset>-1905</wp:posOffset>
                      </wp:positionV>
                      <wp:extent cx="5577840" cy="6411595"/>
                      <wp:effectExtent l="0" t="0" r="3810" b="8255"/>
                      <wp:wrapNone/>
                      <wp:docPr id="13" name="Group 13" descr="Cover image on first page"/>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77840" cy="6411595"/>
                                <a:chOff x="0" y="0"/>
                                <a:chExt cx="5685155" cy="6539865"/>
                              </a:xfrm>
                            </wpg:grpSpPr>
                            <wps:wsp>
                              <wps:cNvPr id="19" name="Rectangle 19" descr="Worms Eye view of buildings" title="Cover Image"/>
                              <wps:cNvSpPr/>
                              <wps:spPr>
                                <a:xfrm>
                                  <a:off x="754380" y="0"/>
                                  <a:ext cx="4930775" cy="6539865"/>
                                </a:xfrm>
                                <a:prstGeom prst="rect">
                                  <a:avLst/>
                                </a:prstGeom>
                                <a:blipFill>
                                  <a:blip r:embed="rId12"/>
                                  <a:srcRect/>
                                  <a:stretch>
                                    <a:fillRect l="-33058" t="-1" r="-48258" b="3"/>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Hexagon 20"/>
                              <wps:cNvSpPr/>
                              <wps:spPr>
                                <a:xfrm>
                                  <a:off x="1615440" y="167640"/>
                                  <a:ext cx="3995318" cy="3444240"/>
                                </a:xfrm>
                                <a:prstGeom prst="hexagon">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Hexagon 23"/>
                              <wps:cNvSpPr/>
                              <wps:spPr>
                                <a:xfrm>
                                  <a:off x="285723" y="746760"/>
                                  <a:ext cx="3995318" cy="3444240"/>
                                </a:xfrm>
                                <a:prstGeom prst="hexagon">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Hexagon 25"/>
                              <wps:cNvSpPr/>
                              <wps:spPr>
                                <a:xfrm>
                                  <a:off x="0" y="4762500"/>
                                  <a:ext cx="1706880" cy="1471599"/>
                                </a:xfrm>
                                <a:prstGeom prst="hexagon">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Hexagon 26"/>
                              <wps:cNvSpPr/>
                              <wps:spPr>
                                <a:xfrm>
                                  <a:off x="822960" y="5676900"/>
                                  <a:ext cx="906780" cy="781590"/>
                                </a:xfrm>
                                <a:prstGeom prst="hexagon">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F67A5A" id="Group 13" o:spid="_x0000_s1026" alt="Cover image on first page" style="position:absolute;margin-left:1.1pt;margin-top:-.15pt;width:439.2pt;height:504.85pt;z-index:-251656192" coordsize="56851,653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">
                      <o:lock v:ext="edit" aspectratio="t"/>
                      <v:rect id="Rectangle 19" o:spid="_x0000_s1027" alt="Worms Eye view of buildings" style="position:absolute;left:7543;width:49308;height:6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" stroked="f" strokeweight="1pt">
                        <v:fill r:id="rId13" o:title="Worms Eye view of buildings" recolor="t" rotate="t" type="frame"/>
                      </v:re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0" o:spid="_x0000_s1028" type="#_x0000_t9" style="position:absolute;left:16154;top:1676;width:39953;height:34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" adj="4655" fillcolor="#00a1df [3204]" stroked="f">
                        <v:fill opacity="32896f"/>
                      </v:shape>
                      <v:shape id="Hexagon 23" o:spid="_x0000_s1029" type="#_x0000_t9" style="position:absolute;left:2857;top:7467;width:39953;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" adj="4655" filled="f" strokecolor="#d1b72b [3205]" strokeweight="1pt"/>
                      <v:shape id="Hexagon 25" o:spid="_x0000_s1030" type="#_x0000_t9" style="position:absolute;top:47625;width:17068;height:14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" adj="4656" fillcolor="#00a1df [3204]" stroked="f">
                        <v:fill opacity="32896f"/>
                      </v:shape>
                      <v:shape id="Hexagon 26" o:spid="_x0000_s1031" type="#_x0000_t9" style="position:absolute;left:8229;top:56769;width:9068;height: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" adj="4654" filled="f" strokecolor="#d1b72b [3205]" strokeweight="1pt"/>
                    </v:group>
                  </w:pict>
                </mc:Fallback>
              </mc:AlternateContent>
            </w:r>
          </w:p>
        </w:tc>
      </w:tr>
      <w:tr w:rsidR="00027E57" w14:paraId="6C658D59" w14:textId="77777777" w:rsidTr="00027E57">
        <w:trPr>
          <w:trHeight w:val="580"/>
        </w:trPr>
        <w:tc>
          <w:tcPr>
            <w:tcW w:w="820" w:type="dxa"/>
            <w:vAlign w:val="bottom"/>
          </w:tcPr>
          <w:p w14:paraId="75FF96F9" w14:textId="77777777" w:rsidR="00027E57" w:rsidRPr="00C36D8A" w:rsidRDefault="00027E57" w:rsidP="00CC1B92">
            <w:pPr>
              <w:pStyle w:val="NoSpacing"/>
            </w:pPr>
          </w:p>
        </w:tc>
        <w:tc>
          <w:tcPr>
            <w:tcW w:w="1685" w:type="dxa"/>
            <w:vAlign w:val="bottom"/>
          </w:tcPr>
          <w:p w14:paraId="694FC717" w14:textId="77777777" w:rsidR="00027E57" w:rsidRPr="00C36D8A" w:rsidRDefault="00027E57" w:rsidP="00CC1B92">
            <w:pPr>
              <w:pStyle w:val="NoSpacing"/>
            </w:pPr>
          </w:p>
        </w:tc>
        <w:tc>
          <w:tcPr>
            <w:tcW w:w="9168" w:type="dxa"/>
            <w:gridSpan w:val="3"/>
            <w:vMerge/>
            <w:vAlign w:val="bottom"/>
          </w:tcPr>
          <w:p w14:paraId="3495A847" w14:textId="77777777" w:rsidR="00027E57" w:rsidRDefault="00027E57" w:rsidP="00CC1B92">
            <w:pPr>
              <w:pStyle w:val="NoSpacing"/>
            </w:pPr>
          </w:p>
        </w:tc>
      </w:tr>
      <w:tr w:rsidR="00027E57" w:rsidRPr="00682EC8" w14:paraId="4637A6DA" w14:textId="77777777" w:rsidTr="00027E57">
        <w:trPr>
          <w:trHeight w:val="67"/>
        </w:trPr>
        <w:tc>
          <w:tcPr>
            <w:tcW w:w="820" w:type="dxa"/>
            <w:shd w:val="clear" w:color="auto" w:fill="D1B72B" w:themeFill="accent2"/>
            <w:vAlign w:val="bottom"/>
          </w:tcPr>
          <w:p w14:paraId="0EEC7C35" w14:textId="77777777" w:rsidR="00027E57" w:rsidRPr="00682EC8" w:rsidRDefault="00027E57" w:rsidP="00CC1B92">
            <w:pPr>
              <w:pStyle w:val="NoSpacing"/>
              <w:rPr>
                <w:sz w:val="8"/>
              </w:rPr>
            </w:pPr>
          </w:p>
        </w:tc>
        <w:tc>
          <w:tcPr>
            <w:tcW w:w="1685" w:type="dxa"/>
            <w:vAlign w:val="bottom"/>
          </w:tcPr>
          <w:p w14:paraId="2165ADE2" w14:textId="77777777" w:rsidR="00027E57" w:rsidRPr="00682EC8" w:rsidRDefault="00027E57" w:rsidP="00CC1B92">
            <w:pPr>
              <w:pStyle w:val="NoSpacing"/>
              <w:rPr>
                <w:sz w:val="8"/>
              </w:rPr>
            </w:pPr>
          </w:p>
        </w:tc>
        <w:tc>
          <w:tcPr>
            <w:tcW w:w="9168" w:type="dxa"/>
            <w:gridSpan w:val="3"/>
            <w:vMerge/>
            <w:vAlign w:val="bottom"/>
          </w:tcPr>
          <w:p w14:paraId="54CC8C85" w14:textId="77777777" w:rsidR="00027E57" w:rsidRPr="00682EC8" w:rsidRDefault="00027E57" w:rsidP="00CC1B92">
            <w:pPr>
              <w:pStyle w:val="NoSpacing"/>
              <w:rPr>
                <w:sz w:val="8"/>
              </w:rPr>
            </w:pPr>
          </w:p>
        </w:tc>
      </w:tr>
      <w:tr w:rsidR="00027E57" w14:paraId="5135F7AE" w14:textId="77777777" w:rsidTr="00027E57">
        <w:trPr>
          <w:trHeight w:val="4065"/>
        </w:trPr>
        <w:tc>
          <w:tcPr>
            <w:tcW w:w="2506" w:type="dxa"/>
            <w:gridSpan w:val="2"/>
            <w:vAlign w:val="bottom"/>
          </w:tcPr>
          <w:p w14:paraId="6008DF8C" w14:textId="21852DEC" w:rsidR="00027E57" w:rsidRDefault="00027E57" w:rsidP="00CC1B92">
            <w:pPr>
              <w:pStyle w:val="Heading1"/>
            </w:pPr>
            <w:bookmarkStart w:id="0" w:name="_Toc8586889"/>
            <w:bookmarkStart w:id="1" w:name="_Toc8590647"/>
            <w:bookmarkStart w:id="2" w:name="_Toc11157643"/>
            <w:bookmarkStart w:id="3" w:name="_Toc17295737"/>
            <w:bookmarkStart w:id="4" w:name="_Toc17360519"/>
            <w:bookmarkStart w:id="5" w:name="_Toc17378678"/>
            <w:bookmarkStart w:id="6" w:name="_Toc17378726"/>
            <w:bookmarkStart w:id="7" w:name="_Toc17711051"/>
            <w:bookmarkStart w:id="8" w:name="_Toc17808192"/>
            <w:bookmarkStart w:id="9" w:name="_Toc17905989"/>
            <w:bookmarkStart w:id="10" w:name="_Toc17929269"/>
            <w:bookmarkStart w:id="11" w:name="_Toc85633855"/>
            <w:bookmarkStart w:id="12" w:name="_Toc85643280"/>
            <w:bookmarkStart w:id="13" w:name="_Toc109082021"/>
            <w:bookmarkStart w:id="14" w:name="_Toc109082199"/>
            <w:bookmarkStart w:id="15" w:name="_Toc109640214"/>
            <w:bookmarkStart w:id="16" w:name="_Toc109650878"/>
            <w:bookmarkStart w:id="17" w:name="_Toc109655661"/>
            <w:bookmarkStart w:id="18" w:name="_Toc109663516"/>
            <w:bookmarkStart w:id="19" w:name="_Toc109995877"/>
            <w:bookmarkStart w:id="20" w:name="_Toc110000787"/>
            <w:bookmarkStart w:id="21" w:name="_Toc110000821"/>
            <w:bookmarkStart w:id="22" w:name="_Toc110000884"/>
            <w:r>
              <w:t>V.</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73681D">
              <w:t>3</w:t>
            </w:r>
            <w:bookmarkEnd w:id="19"/>
            <w:bookmarkEnd w:id="20"/>
            <w:bookmarkEnd w:id="21"/>
            <w:bookmarkEnd w:id="22"/>
          </w:p>
        </w:tc>
        <w:tc>
          <w:tcPr>
            <w:tcW w:w="9168" w:type="dxa"/>
            <w:gridSpan w:val="3"/>
            <w:vMerge/>
            <w:vAlign w:val="bottom"/>
          </w:tcPr>
          <w:p w14:paraId="4F74DC58" w14:textId="77777777" w:rsidR="00027E57" w:rsidRDefault="00027E57" w:rsidP="00CC1B92"/>
        </w:tc>
      </w:tr>
      <w:tr w:rsidR="00027E57" w14:paraId="1BD063DA" w14:textId="77777777" w:rsidTr="00027E57">
        <w:trPr>
          <w:trHeight w:val="5761"/>
        </w:trPr>
        <w:tc>
          <w:tcPr>
            <w:tcW w:w="3192" w:type="dxa"/>
            <w:gridSpan w:val="3"/>
          </w:tcPr>
          <w:p w14:paraId="345595B7" w14:textId="77777777" w:rsidR="00027E57" w:rsidRDefault="00027E57" w:rsidP="00CC1B92">
            <w:pPr>
              <w:pStyle w:val="TOC1"/>
            </w:pPr>
            <w:r>
              <w:t>TESTED ON</w:t>
            </w:r>
          </w:p>
          <w:p w14:paraId="525D4DEB" w14:textId="77777777" w:rsidR="00027E57" w:rsidRDefault="00027E57" w:rsidP="00027E57">
            <w:pPr>
              <w:pStyle w:val="ListParagraph"/>
              <w:numPr>
                <w:ilvl w:val="0"/>
                <w:numId w:val="1"/>
              </w:numPr>
              <w:ind w:left="504"/>
            </w:pPr>
            <w:r>
              <w:t>SYBASE ASE 16</w:t>
            </w:r>
          </w:p>
          <w:p w14:paraId="6083124D" w14:textId="447098E2" w:rsidR="00027E57" w:rsidRDefault="00027E57" w:rsidP="00CC1B92">
            <w:pPr>
              <w:pStyle w:val="TOC1"/>
            </w:pPr>
            <w:r>
              <w:t>Last Updated on</w:t>
            </w:r>
          </w:p>
          <w:p w14:paraId="1F61FD53" w14:textId="77326BFF" w:rsidR="00027E57" w:rsidRPr="00027E57" w:rsidRDefault="009213B2" w:rsidP="00027E57">
            <w:pPr>
              <w:pStyle w:val="TOC2"/>
              <w:rPr>
                <w:rStyle w:val="Hyperlink"/>
                <w:b/>
                <w:bCs/>
              </w:rPr>
            </w:pPr>
            <w:r>
              <w:t>2</w:t>
            </w:r>
            <w:r w:rsidR="00F058F9">
              <w:t>9</w:t>
            </w:r>
            <w:r w:rsidR="009536D1">
              <w:t>.</w:t>
            </w:r>
            <w:r w:rsidR="00027E57" w:rsidRPr="00027E57">
              <w:t>07.2022</w:t>
            </w:r>
          </w:p>
          <w:p w14:paraId="0D401B78" w14:textId="77777777" w:rsidR="00027E57" w:rsidRDefault="00027E57" w:rsidP="00CC1B92"/>
          <w:p w14:paraId="6F6A748D" w14:textId="77777777" w:rsidR="00027E57" w:rsidRDefault="00027E57" w:rsidP="00CC1B92"/>
          <w:p w14:paraId="62063AA2" w14:textId="77777777" w:rsidR="00027E57" w:rsidRDefault="00027E57" w:rsidP="00CC1B92"/>
          <w:p w14:paraId="24044AF8" w14:textId="77777777" w:rsidR="00027E57" w:rsidRDefault="00027E57" w:rsidP="00CC1B92"/>
          <w:p w14:paraId="53BCD812" w14:textId="77777777" w:rsidR="00027E57" w:rsidRDefault="00027E57" w:rsidP="00CC1B92"/>
          <w:p w14:paraId="0EBA0B6D" w14:textId="77777777" w:rsidR="00027E57" w:rsidRDefault="00027E57" w:rsidP="00CC1B92"/>
          <w:p w14:paraId="125502C2" w14:textId="77777777" w:rsidR="00027E57" w:rsidRPr="00D017CE" w:rsidRDefault="00027E57" w:rsidP="00CC1B92"/>
        </w:tc>
        <w:tc>
          <w:tcPr>
            <w:tcW w:w="638" w:type="dxa"/>
          </w:tcPr>
          <w:p w14:paraId="62577BC1" w14:textId="77777777" w:rsidR="00027E57" w:rsidRDefault="00027E57" w:rsidP="00CC1B92"/>
        </w:tc>
        <w:tc>
          <w:tcPr>
            <w:tcW w:w="7844" w:type="dxa"/>
          </w:tcPr>
          <w:p w14:paraId="038FD43E" w14:textId="77777777" w:rsidR="00027E57" w:rsidRPr="0065723F" w:rsidRDefault="00027E57" w:rsidP="00CC1B92">
            <w:pPr>
              <w:pStyle w:val="Title"/>
            </w:pPr>
            <w:bookmarkStart w:id="23" w:name="_Toc8586890"/>
            <w:bookmarkStart w:id="24" w:name="_Toc8590648"/>
            <w:bookmarkStart w:id="25" w:name="_Toc11157644"/>
            <w:bookmarkStart w:id="26" w:name="_Toc17295738"/>
            <w:bookmarkStart w:id="27" w:name="_Toc17360520"/>
            <w:bookmarkStart w:id="28" w:name="_Toc17378679"/>
            <w:bookmarkStart w:id="29" w:name="_Toc17378727"/>
            <w:bookmarkStart w:id="30" w:name="_Toc17711052"/>
            <w:bookmarkStart w:id="31" w:name="_Toc17808193"/>
            <w:bookmarkStart w:id="32" w:name="_Toc17905990"/>
            <w:bookmarkStart w:id="33" w:name="_Toc17929270"/>
            <w:bookmarkEnd w:id="23"/>
            <w:bookmarkEnd w:id="24"/>
            <w:bookmarkEnd w:id="25"/>
            <w:bookmarkEnd w:id="26"/>
            <w:bookmarkEnd w:id="27"/>
            <w:bookmarkEnd w:id="28"/>
            <w:bookmarkEnd w:id="29"/>
            <w:bookmarkEnd w:id="30"/>
            <w:bookmarkEnd w:id="31"/>
            <w:bookmarkEnd w:id="32"/>
            <w:bookmarkEnd w:id="33"/>
          </w:p>
          <w:p w14:paraId="3FCDF723" w14:textId="77777777" w:rsidR="00027E57" w:rsidRPr="0065723F" w:rsidRDefault="00027E57" w:rsidP="00CC1B92">
            <w:pPr>
              <w:pStyle w:val="Title"/>
            </w:pPr>
          </w:p>
          <w:p w14:paraId="5B8EBE6C" w14:textId="792BEDFC" w:rsidR="00027E57" w:rsidRPr="0065723F" w:rsidRDefault="00027E57" w:rsidP="00CC1B92">
            <w:pPr>
              <w:pStyle w:val="Heading1"/>
            </w:pPr>
            <w:bookmarkStart w:id="34" w:name="_Toc109082022"/>
            <w:bookmarkStart w:id="35" w:name="_Toc109082200"/>
            <w:bookmarkStart w:id="36" w:name="_Toc109663517"/>
            <w:bookmarkStart w:id="37" w:name="_Toc109995878"/>
            <w:bookmarkStart w:id="38" w:name="_Toc110000788"/>
            <w:bookmarkStart w:id="39" w:name="_Toc110000822"/>
            <w:bookmarkStart w:id="40" w:name="_Toc110000885"/>
            <w:r>
              <w:t>Technical Documentation</w:t>
            </w:r>
            <w:bookmarkEnd w:id="34"/>
            <w:bookmarkEnd w:id="35"/>
            <w:bookmarkEnd w:id="36"/>
            <w:bookmarkEnd w:id="37"/>
            <w:bookmarkEnd w:id="38"/>
            <w:bookmarkEnd w:id="39"/>
            <w:bookmarkEnd w:id="40"/>
          </w:p>
          <w:p w14:paraId="4E89D833" w14:textId="4467FDB1" w:rsidR="00027E57" w:rsidRDefault="00027E57" w:rsidP="00027E57">
            <w:pPr>
              <w:jc w:val="center"/>
              <w:rPr>
                <w:szCs w:val="24"/>
              </w:rPr>
            </w:pPr>
            <w:r>
              <w:rPr>
                <w:szCs w:val="24"/>
              </w:rPr>
              <w:t>Technical documentation for the IDM Onboarding project.</w:t>
            </w:r>
          </w:p>
          <w:p w14:paraId="1937F432" w14:textId="77777777" w:rsidR="00027E57" w:rsidRDefault="00027E57" w:rsidP="00CC1B92">
            <w:pPr>
              <w:rPr>
                <w:b/>
                <w:bCs/>
                <w:i/>
                <w:iCs/>
                <w:szCs w:val="24"/>
              </w:rPr>
            </w:pPr>
          </w:p>
          <w:p w14:paraId="129FE993" w14:textId="77777777" w:rsidR="00027E57" w:rsidRDefault="00027E57" w:rsidP="00CC1B92"/>
        </w:tc>
      </w:tr>
    </w:tbl>
    <w:sdt>
      <w:sdtPr>
        <w:rPr>
          <w:rFonts w:ascii="Calibri" w:eastAsia="Calibri" w:hAnsi="Calibri" w:cs="Times New Roman"/>
          <w:b w:val="0"/>
          <w:bCs/>
          <w:caps w:val="0"/>
          <w:noProof/>
          <w:color w:val="auto"/>
          <w:spacing w:val="0"/>
          <w:sz w:val="22"/>
          <w:szCs w:val="22"/>
          <w:lang w:val="de-DE"/>
        </w:rPr>
        <w:id w:val="2093970595"/>
        <w:docPartObj>
          <w:docPartGallery w:val="Table of Contents"/>
          <w:docPartUnique/>
        </w:docPartObj>
      </w:sdtPr>
      <w:sdtEndPr>
        <w:rPr>
          <w:rFonts w:asciiTheme="minorHAnsi" w:eastAsiaTheme="minorEastAsia" w:hAnsiTheme="minorHAnsi" w:cstheme="minorBidi"/>
          <w:bCs w:val="0"/>
          <w:sz w:val="24"/>
          <w:szCs w:val="20"/>
          <w:lang w:val="en-US"/>
        </w:rPr>
      </w:sdtEndPr>
      <w:sdtContent>
        <w:p w14:paraId="6C8B099E" w14:textId="77777777" w:rsidR="00D61847" w:rsidRDefault="00DF2F54" w:rsidP="00F95013">
          <w:pPr>
            <w:pStyle w:val="TOCHeading"/>
            <w:rPr>
              <w:noProof/>
            </w:rPr>
          </w:pPr>
          <w:r>
            <w:t>Contents</w:t>
          </w:r>
          <w:r>
            <w:rPr>
              <w:sz w:val="28"/>
              <w:szCs w:val="28"/>
            </w:rPr>
            <w:fldChar w:fldCharType="begin"/>
          </w:r>
          <w:r>
            <w:instrText xml:space="preserve"> TOC \o "1-3" \h \z \u </w:instrText>
          </w:r>
          <w:r>
            <w:rPr>
              <w:sz w:val="28"/>
              <w:szCs w:val="28"/>
            </w:rPr>
            <w:fldChar w:fldCharType="separate"/>
          </w:r>
        </w:p>
        <w:p w14:paraId="261296B1" w14:textId="326A6485" w:rsidR="00D61847" w:rsidRDefault="00D61847">
          <w:pPr>
            <w:pStyle w:val="TOC1"/>
            <w:rPr>
              <w:b w:val="0"/>
              <w:sz w:val="22"/>
              <w:szCs w:val="22"/>
              <w:lang w:eastAsia="en-US"/>
            </w:rPr>
          </w:pPr>
          <w:hyperlink w:anchor="_Toc110000886" w:history="1">
            <w:r w:rsidRPr="00AF3607">
              <w:rPr>
                <w:rStyle w:val="Hyperlink"/>
              </w:rPr>
              <w:t>Changes</w:t>
            </w:r>
            <w:r>
              <w:rPr>
                <w:webHidden/>
              </w:rPr>
              <w:tab/>
            </w:r>
            <w:r>
              <w:rPr>
                <w:webHidden/>
              </w:rPr>
              <w:fldChar w:fldCharType="begin"/>
            </w:r>
            <w:r>
              <w:rPr>
                <w:webHidden/>
              </w:rPr>
              <w:instrText xml:space="preserve"> PAGEREF _Toc110000886 \h </w:instrText>
            </w:r>
            <w:r>
              <w:rPr>
                <w:webHidden/>
              </w:rPr>
            </w:r>
            <w:r>
              <w:rPr>
                <w:webHidden/>
              </w:rPr>
              <w:fldChar w:fldCharType="separate"/>
            </w:r>
            <w:r>
              <w:rPr>
                <w:webHidden/>
              </w:rPr>
              <w:t>3</w:t>
            </w:r>
            <w:r>
              <w:rPr>
                <w:webHidden/>
              </w:rPr>
              <w:fldChar w:fldCharType="end"/>
            </w:r>
          </w:hyperlink>
        </w:p>
        <w:p w14:paraId="322BD2C0" w14:textId="77A89FC1" w:rsidR="00D61847" w:rsidRDefault="00D61847">
          <w:pPr>
            <w:pStyle w:val="TOC1"/>
            <w:rPr>
              <w:b w:val="0"/>
              <w:sz w:val="22"/>
              <w:szCs w:val="22"/>
              <w:lang w:eastAsia="en-US"/>
            </w:rPr>
          </w:pPr>
          <w:hyperlink w:anchor="_Toc110000887" w:history="1">
            <w:r w:rsidRPr="00AF3607">
              <w:rPr>
                <w:rStyle w:val="Hyperlink"/>
              </w:rPr>
              <w:t>1.Overview</w:t>
            </w:r>
            <w:r>
              <w:rPr>
                <w:webHidden/>
              </w:rPr>
              <w:tab/>
            </w:r>
            <w:r>
              <w:rPr>
                <w:webHidden/>
              </w:rPr>
              <w:fldChar w:fldCharType="begin"/>
            </w:r>
            <w:r>
              <w:rPr>
                <w:webHidden/>
              </w:rPr>
              <w:instrText xml:space="preserve"> PAGEREF _Toc110000887 \h </w:instrText>
            </w:r>
            <w:r>
              <w:rPr>
                <w:webHidden/>
              </w:rPr>
            </w:r>
            <w:r>
              <w:rPr>
                <w:webHidden/>
              </w:rPr>
              <w:fldChar w:fldCharType="separate"/>
            </w:r>
            <w:r>
              <w:rPr>
                <w:webHidden/>
              </w:rPr>
              <w:t>4</w:t>
            </w:r>
            <w:r>
              <w:rPr>
                <w:webHidden/>
              </w:rPr>
              <w:fldChar w:fldCharType="end"/>
            </w:r>
          </w:hyperlink>
        </w:p>
        <w:p w14:paraId="5640F068" w14:textId="11211787" w:rsidR="00D61847" w:rsidRDefault="00D61847">
          <w:pPr>
            <w:pStyle w:val="TOC2"/>
            <w:rPr>
              <w:sz w:val="22"/>
              <w:szCs w:val="22"/>
              <w:lang w:eastAsia="en-US"/>
            </w:rPr>
          </w:pPr>
          <w:hyperlink w:anchor="_Toc110000888" w:history="1">
            <w:r w:rsidRPr="00AF3607">
              <w:rPr>
                <w:rStyle w:val="Hyperlink"/>
              </w:rPr>
              <w:t>1.1 Project Scope</w:t>
            </w:r>
            <w:r>
              <w:rPr>
                <w:webHidden/>
              </w:rPr>
              <w:tab/>
            </w:r>
            <w:r>
              <w:rPr>
                <w:webHidden/>
              </w:rPr>
              <w:fldChar w:fldCharType="begin"/>
            </w:r>
            <w:r>
              <w:rPr>
                <w:webHidden/>
              </w:rPr>
              <w:instrText xml:space="preserve"> PAGEREF _Toc110000888 \h </w:instrText>
            </w:r>
            <w:r>
              <w:rPr>
                <w:webHidden/>
              </w:rPr>
            </w:r>
            <w:r>
              <w:rPr>
                <w:webHidden/>
              </w:rPr>
              <w:fldChar w:fldCharType="separate"/>
            </w:r>
            <w:r>
              <w:rPr>
                <w:webHidden/>
              </w:rPr>
              <w:t>4</w:t>
            </w:r>
            <w:r>
              <w:rPr>
                <w:webHidden/>
              </w:rPr>
              <w:fldChar w:fldCharType="end"/>
            </w:r>
          </w:hyperlink>
        </w:p>
        <w:p w14:paraId="1453ABC3" w14:textId="223D48F3" w:rsidR="00D61847" w:rsidRDefault="00D61847">
          <w:pPr>
            <w:pStyle w:val="TOC2"/>
            <w:rPr>
              <w:sz w:val="22"/>
              <w:szCs w:val="22"/>
              <w:lang w:eastAsia="en-US"/>
            </w:rPr>
          </w:pPr>
          <w:hyperlink w:anchor="_Toc110000889" w:history="1">
            <w:r w:rsidRPr="00AF3607">
              <w:rPr>
                <w:rStyle w:val="Hyperlink"/>
              </w:rPr>
              <w:t>1.2 Workflow</w:t>
            </w:r>
            <w:r>
              <w:rPr>
                <w:webHidden/>
              </w:rPr>
              <w:tab/>
            </w:r>
            <w:r>
              <w:rPr>
                <w:webHidden/>
              </w:rPr>
              <w:fldChar w:fldCharType="begin"/>
            </w:r>
            <w:r>
              <w:rPr>
                <w:webHidden/>
              </w:rPr>
              <w:instrText xml:space="preserve"> PAGEREF _Toc110000889 \h </w:instrText>
            </w:r>
            <w:r>
              <w:rPr>
                <w:webHidden/>
              </w:rPr>
            </w:r>
            <w:r>
              <w:rPr>
                <w:webHidden/>
              </w:rPr>
              <w:fldChar w:fldCharType="separate"/>
            </w:r>
            <w:r>
              <w:rPr>
                <w:webHidden/>
              </w:rPr>
              <w:t>4</w:t>
            </w:r>
            <w:r>
              <w:rPr>
                <w:webHidden/>
              </w:rPr>
              <w:fldChar w:fldCharType="end"/>
            </w:r>
          </w:hyperlink>
        </w:p>
        <w:p w14:paraId="68F1137B" w14:textId="7B7AD4F3" w:rsidR="00D61847" w:rsidRDefault="00D61847">
          <w:pPr>
            <w:pStyle w:val="TOC1"/>
            <w:tabs>
              <w:tab w:val="left" w:pos="2346"/>
            </w:tabs>
            <w:rPr>
              <w:b w:val="0"/>
              <w:sz w:val="22"/>
              <w:szCs w:val="22"/>
              <w:lang w:eastAsia="en-US"/>
            </w:rPr>
          </w:pPr>
          <w:hyperlink w:anchor="_Toc110000890" w:history="1">
            <w:r w:rsidRPr="00AF3607">
              <w:rPr>
                <w:rStyle w:val="Hyperlink"/>
              </w:rPr>
              <w:t>2.Database design</w:t>
            </w:r>
            <w:r>
              <w:rPr>
                <w:b w:val="0"/>
                <w:sz w:val="22"/>
                <w:szCs w:val="22"/>
                <w:lang w:eastAsia="en-US"/>
              </w:rPr>
              <w:tab/>
            </w:r>
            <w:r>
              <w:rPr>
                <w:webHidden/>
              </w:rPr>
              <w:tab/>
            </w:r>
            <w:r>
              <w:rPr>
                <w:webHidden/>
              </w:rPr>
              <w:fldChar w:fldCharType="begin"/>
            </w:r>
            <w:r>
              <w:rPr>
                <w:webHidden/>
              </w:rPr>
              <w:instrText xml:space="preserve"> PAGEREF _Toc110000890 \h </w:instrText>
            </w:r>
            <w:r>
              <w:rPr>
                <w:webHidden/>
              </w:rPr>
            </w:r>
            <w:r>
              <w:rPr>
                <w:webHidden/>
              </w:rPr>
              <w:fldChar w:fldCharType="separate"/>
            </w:r>
            <w:r>
              <w:rPr>
                <w:webHidden/>
              </w:rPr>
              <w:t>5</w:t>
            </w:r>
            <w:r>
              <w:rPr>
                <w:webHidden/>
              </w:rPr>
              <w:fldChar w:fldCharType="end"/>
            </w:r>
          </w:hyperlink>
        </w:p>
        <w:p w14:paraId="03854601" w14:textId="44AA4132" w:rsidR="00D61847" w:rsidRDefault="00D61847">
          <w:pPr>
            <w:pStyle w:val="TOC2"/>
            <w:rPr>
              <w:sz w:val="22"/>
              <w:szCs w:val="22"/>
              <w:lang w:eastAsia="en-US"/>
            </w:rPr>
          </w:pPr>
          <w:hyperlink w:anchor="_Toc110000891" w:history="1">
            <w:r w:rsidRPr="00AF3607">
              <w:rPr>
                <w:rStyle w:val="Hyperlink"/>
              </w:rPr>
              <w:t>2.1 Database Tables Overview</w:t>
            </w:r>
            <w:r>
              <w:rPr>
                <w:webHidden/>
              </w:rPr>
              <w:tab/>
            </w:r>
            <w:r>
              <w:rPr>
                <w:webHidden/>
              </w:rPr>
              <w:fldChar w:fldCharType="begin"/>
            </w:r>
            <w:r>
              <w:rPr>
                <w:webHidden/>
              </w:rPr>
              <w:instrText xml:space="preserve"> PAGEREF _Toc110000891 \h </w:instrText>
            </w:r>
            <w:r>
              <w:rPr>
                <w:webHidden/>
              </w:rPr>
            </w:r>
            <w:r>
              <w:rPr>
                <w:webHidden/>
              </w:rPr>
              <w:fldChar w:fldCharType="separate"/>
            </w:r>
            <w:r>
              <w:rPr>
                <w:webHidden/>
              </w:rPr>
              <w:t>5</w:t>
            </w:r>
            <w:r>
              <w:rPr>
                <w:webHidden/>
              </w:rPr>
              <w:fldChar w:fldCharType="end"/>
            </w:r>
          </w:hyperlink>
        </w:p>
        <w:p w14:paraId="2ADB528E" w14:textId="32486D95" w:rsidR="00D61847" w:rsidRDefault="00D61847">
          <w:pPr>
            <w:pStyle w:val="TOC1"/>
            <w:rPr>
              <w:b w:val="0"/>
              <w:sz w:val="22"/>
              <w:szCs w:val="22"/>
              <w:lang w:eastAsia="en-US"/>
            </w:rPr>
          </w:pPr>
          <w:hyperlink w:anchor="_Toc110000892" w:history="1">
            <w:r w:rsidRPr="00AF3607">
              <w:rPr>
                <w:rStyle w:val="Hyperlink"/>
              </w:rPr>
              <w:t>3.Project structure</w:t>
            </w:r>
            <w:r>
              <w:rPr>
                <w:webHidden/>
              </w:rPr>
              <w:tab/>
            </w:r>
            <w:r>
              <w:rPr>
                <w:webHidden/>
              </w:rPr>
              <w:fldChar w:fldCharType="begin"/>
            </w:r>
            <w:r>
              <w:rPr>
                <w:webHidden/>
              </w:rPr>
              <w:instrText xml:space="preserve"> PAGEREF _Toc110000892 \h </w:instrText>
            </w:r>
            <w:r>
              <w:rPr>
                <w:webHidden/>
              </w:rPr>
            </w:r>
            <w:r>
              <w:rPr>
                <w:webHidden/>
              </w:rPr>
              <w:fldChar w:fldCharType="separate"/>
            </w:r>
            <w:r>
              <w:rPr>
                <w:webHidden/>
              </w:rPr>
              <w:t>7</w:t>
            </w:r>
            <w:r>
              <w:rPr>
                <w:webHidden/>
              </w:rPr>
              <w:fldChar w:fldCharType="end"/>
            </w:r>
          </w:hyperlink>
        </w:p>
        <w:p w14:paraId="3AFAE249" w14:textId="6682C80E" w:rsidR="00D61847" w:rsidRDefault="00D61847">
          <w:pPr>
            <w:pStyle w:val="TOC2"/>
            <w:rPr>
              <w:sz w:val="22"/>
              <w:szCs w:val="22"/>
              <w:lang w:eastAsia="en-US"/>
            </w:rPr>
          </w:pPr>
          <w:hyperlink w:anchor="_Toc110000893" w:history="1">
            <w:r w:rsidRPr="00AF3607">
              <w:rPr>
                <w:rStyle w:val="Hyperlink"/>
              </w:rPr>
              <w:t>3.1 Class Overview</w:t>
            </w:r>
            <w:r>
              <w:rPr>
                <w:webHidden/>
              </w:rPr>
              <w:tab/>
            </w:r>
            <w:r>
              <w:rPr>
                <w:webHidden/>
              </w:rPr>
              <w:fldChar w:fldCharType="begin"/>
            </w:r>
            <w:r>
              <w:rPr>
                <w:webHidden/>
              </w:rPr>
              <w:instrText xml:space="preserve"> PAGEREF _Toc110000893 \h </w:instrText>
            </w:r>
            <w:r>
              <w:rPr>
                <w:webHidden/>
              </w:rPr>
            </w:r>
            <w:r>
              <w:rPr>
                <w:webHidden/>
              </w:rPr>
              <w:fldChar w:fldCharType="separate"/>
            </w:r>
            <w:r>
              <w:rPr>
                <w:webHidden/>
              </w:rPr>
              <w:t>7</w:t>
            </w:r>
            <w:r>
              <w:rPr>
                <w:webHidden/>
              </w:rPr>
              <w:fldChar w:fldCharType="end"/>
            </w:r>
          </w:hyperlink>
        </w:p>
        <w:p w14:paraId="45C7D60C" w14:textId="5622B00D" w:rsidR="00D61847" w:rsidRDefault="00D61847">
          <w:pPr>
            <w:pStyle w:val="TOC1"/>
            <w:rPr>
              <w:b w:val="0"/>
              <w:sz w:val="22"/>
              <w:szCs w:val="22"/>
              <w:lang w:eastAsia="en-US"/>
            </w:rPr>
          </w:pPr>
          <w:hyperlink w:anchor="_Toc110000894" w:history="1">
            <w:r w:rsidRPr="00AF3607">
              <w:rPr>
                <w:rStyle w:val="Hyperlink"/>
              </w:rPr>
              <w:t>4.Functionality Overview</w:t>
            </w:r>
            <w:r>
              <w:rPr>
                <w:webHidden/>
              </w:rPr>
              <w:tab/>
            </w:r>
            <w:r>
              <w:rPr>
                <w:webHidden/>
              </w:rPr>
              <w:fldChar w:fldCharType="begin"/>
            </w:r>
            <w:r>
              <w:rPr>
                <w:webHidden/>
              </w:rPr>
              <w:instrText xml:space="preserve"> PAGEREF _Toc110000894 \h </w:instrText>
            </w:r>
            <w:r>
              <w:rPr>
                <w:webHidden/>
              </w:rPr>
            </w:r>
            <w:r>
              <w:rPr>
                <w:webHidden/>
              </w:rPr>
              <w:fldChar w:fldCharType="separate"/>
            </w:r>
            <w:r>
              <w:rPr>
                <w:webHidden/>
              </w:rPr>
              <w:t>8</w:t>
            </w:r>
            <w:r>
              <w:rPr>
                <w:webHidden/>
              </w:rPr>
              <w:fldChar w:fldCharType="end"/>
            </w:r>
          </w:hyperlink>
        </w:p>
        <w:p w14:paraId="1E6B67CC" w14:textId="5A468A7C" w:rsidR="00D61847" w:rsidRDefault="00D61847">
          <w:pPr>
            <w:pStyle w:val="TOC2"/>
            <w:rPr>
              <w:sz w:val="22"/>
              <w:szCs w:val="22"/>
              <w:lang w:eastAsia="en-US"/>
            </w:rPr>
          </w:pPr>
          <w:hyperlink w:anchor="_Toc110000895" w:history="1">
            <w:r w:rsidRPr="00AF3607">
              <w:rPr>
                <w:rStyle w:val="Hyperlink"/>
              </w:rPr>
              <w:t>4.1 Handler Methods Overview</w:t>
            </w:r>
            <w:r>
              <w:rPr>
                <w:webHidden/>
              </w:rPr>
              <w:tab/>
            </w:r>
            <w:r>
              <w:rPr>
                <w:webHidden/>
              </w:rPr>
              <w:fldChar w:fldCharType="begin"/>
            </w:r>
            <w:r>
              <w:rPr>
                <w:webHidden/>
              </w:rPr>
              <w:instrText xml:space="preserve"> PAGEREF _Toc110000895 \h </w:instrText>
            </w:r>
            <w:r>
              <w:rPr>
                <w:webHidden/>
              </w:rPr>
            </w:r>
            <w:r>
              <w:rPr>
                <w:webHidden/>
              </w:rPr>
              <w:fldChar w:fldCharType="separate"/>
            </w:r>
            <w:r>
              <w:rPr>
                <w:webHidden/>
              </w:rPr>
              <w:t>8</w:t>
            </w:r>
            <w:r>
              <w:rPr>
                <w:webHidden/>
              </w:rPr>
              <w:fldChar w:fldCharType="end"/>
            </w:r>
          </w:hyperlink>
        </w:p>
        <w:p w14:paraId="1979C3FF" w14:textId="674D3BC6" w:rsidR="00D61847" w:rsidRDefault="00D61847">
          <w:pPr>
            <w:pStyle w:val="TOC2"/>
            <w:rPr>
              <w:sz w:val="22"/>
              <w:szCs w:val="22"/>
              <w:lang w:eastAsia="en-US"/>
            </w:rPr>
          </w:pPr>
          <w:hyperlink w:anchor="_Toc110000896" w:history="1">
            <w:r w:rsidRPr="00AF3607">
              <w:rPr>
                <w:rStyle w:val="Hyperlink"/>
              </w:rPr>
              <w:t>4.2 Facade Methods Overview</w:t>
            </w:r>
            <w:r>
              <w:rPr>
                <w:webHidden/>
              </w:rPr>
              <w:tab/>
            </w:r>
            <w:r>
              <w:rPr>
                <w:webHidden/>
              </w:rPr>
              <w:fldChar w:fldCharType="begin"/>
            </w:r>
            <w:r>
              <w:rPr>
                <w:webHidden/>
              </w:rPr>
              <w:instrText xml:space="preserve"> PAGEREF _Toc110000896 \h </w:instrText>
            </w:r>
            <w:r>
              <w:rPr>
                <w:webHidden/>
              </w:rPr>
            </w:r>
            <w:r>
              <w:rPr>
                <w:webHidden/>
              </w:rPr>
              <w:fldChar w:fldCharType="separate"/>
            </w:r>
            <w:r>
              <w:rPr>
                <w:webHidden/>
              </w:rPr>
              <w:t>17</w:t>
            </w:r>
            <w:r>
              <w:rPr>
                <w:webHidden/>
              </w:rPr>
              <w:fldChar w:fldCharType="end"/>
            </w:r>
          </w:hyperlink>
        </w:p>
        <w:p w14:paraId="4661C942" w14:textId="105075C9" w:rsidR="00DF2F54" w:rsidRPr="00216AFA" w:rsidRDefault="00DF2F54" w:rsidP="00FD420C">
          <w:pPr>
            <w:pStyle w:val="TOC2"/>
            <w:numPr>
              <w:ilvl w:val="0"/>
              <w:numId w:val="0"/>
            </w:numPr>
            <w:rPr>
              <w:sz w:val="22"/>
              <w:szCs w:val="22"/>
              <w:lang w:eastAsia="en-US"/>
            </w:rPr>
          </w:pPr>
          <w:r>
            <w:fldChar w:fldCharType="end"/>
          </w:r>
        </w:p>
      </w:sdtContent>
    </w:sdt>
    <w:p w14:paraId="7E1663E3" w14:textId="58FF106D" w:rsidR="00DF2F54" w:rsidRDefault="009A2704" w:rsidP="009A2704">
      <w:pPr>
        <w:pStyle w:val="Heading1"/>
      </w:pPr>
      <w:bookmarkStart w:id="41" w:name="_Toc110000886"/>
      <w:r>
        <w:t>Change</w:t>
      </w:r>
      <w:r w:rsidR="0073681D">
        <w:t>s</w:t>
      </w:r>
      <w:bookmarkEnd w:id="41"/>
    </w:p>
    <w:bookmarkStart w:id="42" w:name="_MON_1720600109"/>
    <w:bookmarkEnd w:id="42"/>
    <w:p w14:paraId="7E482520" w14:textId="216367C1" w:rsidR="00F95013" w:rsidRDefault="0073681D" w:rsidP="0073681D">
      <w:r>
        <w:object w:dxaOrig="13468" w:dyaOrig="3790" w14:anchorId="1F5AE4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9.8pt;height:239.4pt" o:ole="">
            <v:imagedata r:id="rId14" o:title=""/>
          </v:shape>
          <o:OLEObject Type="Embed" ProgID="Excel.Sheet.12" ShapeID="_x0000_i1025" DrawAspect="Content" ObjectID="_1720613636" r:id="rId15"/>
        </w:object>
      </w:r>
    </w:p>
    <w:p w14:paraId="3F3C1CB5" w14:textId="00261F01" w:rsidR="0073681D" w:rsidRDefault="0073681D" w:rsidP="0073681D"/>
    <w:p w14:paraId="51801545" w14:textId="39BCE2D7" w:rsidR="0073681D" w:rsidRDefault="0073681D" w:rsidP="0073681D"/>
    <w:p w14:paraId="1E57341D" w14:textId="1277067E" w:rsidR="0073681D" w:rsidRDefault="0073681D" w:rsidP="0073681D"/>
    <w:p w14:paraId="7B40CDF6" w14:textId="002A4D6F" w:rsidR="0073681D" w:rsidRDefault="0073681D" w:rsidP="0073681D"/>
    <w:p w14:paraId="71E94090" w14:textId="77777777" w:rsidR="0073681D" w:rsidRDefault="0073681D" w:rsidP="0073681D"/>
    <w:p w14:paraId="3372C878" w14:textId="46A6184F" w:rsidR="0043330B" w:rsidRDefault="00D61847" w:rsidP="00FD420C">
      <w:pPr>
        <w:pStyle w:val="Heading1"/>
      </w:pPr>
      <w:bookmarkStart w:id="43" w:name="_Toc110000887"/>
      <w:r>
        <w:t>1</w:t>
      </w:r>
      <w:r w:rsidR="009F5785">
        <w:t>.</w:t>
      </w:r>
      <w:r w:rsidR="0043330B">
        <w:t>Overview</w:t>
      </w:r>
      <w:bookmarkEnd w:id="43"/>
    </w:p>
    <w:p w14:paraId="70B605ED" w14:textId="1EC23F3B" w:rsidR="0043330B" w:rsidRDefault="00D61847" w:rsidP="00D61847">
      <w:pPr>
        <w:pStyle w:val="Heading2"/>
      </w:pPr>
      <w:bookmarkStart w:id="44" w:name="_Toc110000888"/>
      <w:r>
        <w:t>1</w:t>
      </w:r>
      <w:r w:rsidR="009F5785" w:rsidRPr="009F5785">
        <w:t>.1</w:t>
      </w:r>
      <w:r w:rsidR="009F5785">
        <w:t xml:space="preserve"> </w:t>
      </w:r>
      <w:r>
        <w:t>Project Scope</w:t>
      </w:r>
      <w:bookmarkEnd w:id="44"/>
    </w:p>
    <w:p w14:paraId="62CFD5BF" w14:textId="77777777" w:rsidR="005961BD" w:rsidRPr="00D06A71" w:rsidRDefault="0073681D" w:rsidP="005961BD">
      <w:pPr>
        <w:ind w:firstLine="360"/>
        <w:jc w:val="left"/>
        <w:rPr>
          <w:sz w:val="28"/>
          <w:szCs w:val="28"/>
        </w:rPr>
      </w:pPr>
      <w:r>
        <w:tab/>
      </w:r>
      <w:r w:rsidR="005961BD">
        <w:rPr>
          <w:sz w:val="28"/>
          <w:szCs w:val="28"/>
        </w:rPr>
        <w:t>This IDM project is a REST based product which is used to simplify the organization of employee identities and managing roles and privileges. With the current release the following functionalities are available:</w:t>
      </w:r>
    </w:p>
    <w:p w14:paraId="5A47E5FD" w14:textId="77777777" w:rsidR="005961BD" w:rsidRDefault="005961BD" w:rsidP="005961BD">
      <w:pPr>
        <w:pStyle w:val="ListParagraph"/>
        <w:numPr>
          <w:ilvl w:val="0"/>
          <w:numId w:val="19"/>
        </w:numPr>
        <w:rPr>
          <w:sz w:val="28"/>
          <w:szCs w:val="28"/>
        </w:rPr>
      </w:pPr>
      <w:r>
        <w:rPr>
          <w:sz w:val="28"/>
          <w:szCs w:val="28"/>
        </w:rPr>
        <w:t>Creation and management of employees</w:t>
      </w:r>
    </w:p>
    <w:p w14:paraId="134F0071" w14:textId="77777777" w:rsidR="005961BD" w:rsidRDefault="005961BD" w:rsidP="005961BD">
      <w:pPr>
        <w:pStyle w:val="ListParagraph"/>
        <w:numPr>
          <w:ilvl w:val="0"/>
          <w:numId w:val="19"/>
        </w:numPr>
        <w:rPr>
          <w:sz w:val="28"/>
          <w:szCs w:val="28"/>
        </w:rPr>
      </w:pPr>
      <w:r>
        <w:rPr>
          <w:sz w:val="28"/>
          <w:szCs w:val="28"/>
        </w:rPr>
        <w:t>Creation and management of roles and privileges</w:t>
      </w:r>
    </w:p>
    <w:p w14:paraId="58D0A73F" w14:textId="03360F7E" w:rsidR="005961BD" w:rsidRDefault="005961BD" w:rsidP="005961BD">
      <w:pPr>
        <w:pStyle w:val="ListParagraph"/>
        <w:numPr>
          <w:ilvl w:val="0"/>
          <w:numId w:val="19"/>
        </w:numPr>
        <w:rPr>
          <w:sz w:val="28"/>
          <w:szCs w:val="28"/>
        </w:rPr>
      </w:pPr>
      <w:r>
        <w:rPr>
          <w:sz w:val="28"/>
          <w:szCs w:val="28"/>
        </w:rPr>
        <w:t>Assigning, managing and removing access from the employees</w:t>
      </w:r>
    </w:p>
    <w:p w14:paraId="4BFD19A2" w14:textId="2039D0BB" w:rsidR="005961BD" w:rsidRPr="005961BD" w:rsidRDefault="00541050" w:rsidP="00281A8A">
      <w:pPr>
        <w:jc w:val="left"/>
        <w:rPr>
          <w:sz w:val="28"/>
          <w:szCs w:val="28"/>
        </w:rPr>
      </w:pPr>
      <w:r>
        <w:rPr>
          <w:sz w:val="28"/>
          <w:szCs w:val="28"/>
        </w:rPr>
        <w:t>The classes are structured around the</w:t>
      </w:r>
      <w:r w:rsidR="005961BD">
        <w:rPr>
          <w:sz w:val="28"/>
          <w:szCs w:val="28"/>
        </w:rPr>
        <w:t xml:space="preserve"> Façade design pattern</w:t>
      </w:r>
      <w:r>
        <w:rPr>
          <w:sz w:val="28"/>
          <w:szCs w:val="28"/>
        </w:rPr>
        <w:t>. SYBASE is used as a database and its accessed using data source.</w:t>
      </w:r>
    </w:p>
    <w:p w14:paraId="463DBBE5" w14:textId="57ACFE91" w:rsidR="0073681D" w:rsidRPr="0073681D" w:rsidRDefault="0073681D" w:rsidP="0073681D"/>
    <w:p w14:paraId="1E4A29CF" w14:textId="23E28E7C" w:rsidR="00F075AE" w:rsidRDefault="00D61847" w:rsidP="00D61847">
      <w:pPr>
        <w:pStyle w:val="Heading2"/>
      </w:pPr>
      <w:bookmarkStart w:id="45" w:name="_Toc110000889"/>
      <w:r>
        <w:t xml:space="preserve">1.2 </w:t>
      </w:r>
      <w:r w:rsidR="00F075AE">
        <w:t>Workflow</w:t>
      </w:r>
      <w:bookmarkEnd w:id="45"/>
    </w:p>
    <w:p w14:paraId="22E82138" w14:textId="727656E1" w:rsidR="00F075AE" w:rsidRDefault="00F075AE" w:rsidP="006B7CDB">
      <w:pPr>
        <w:ind w:firstLine="720"/>
        <w:jc w:val="left"/>
      </w:pPr>
      <w:r>
        <w:t>Below is an UML diagram representing the workflow of the program from start to end:</w:t>
      </w:r>
    </w:p>
    <w:p w14:paraId="40EFE156" w14:textId="4075EE97" w:rsidR="00F075AE" w:rsidRPr="00F075AE" w:rsidRDefault="00F075AE" w:rsidP="00F075AE">
      <w:r w:rsidRPr="00F075AE">
        <w:rPr>
          <w:noProof/>
        </w:rPr>
        <w:drawing>
          <wp:inline distT="0" distB="0" distL="0" distR="0" wp14:anchorId="074EDC9E" wp14:editId="097FD714">
            <wp:extent cx="7315200" cy="324421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6"/>
                    <a:stretch>
                      <a:fillRect/>
                    </a:stretch>
                  </pic:blipFill>
                  <pic:spPr>
                    <a:xfrm>
                      <a:off x="0" y="0"/>
                      <a:ext cx="7315200" cy="3244215"/>
                    </a:xfrm>
                    <a:prstGeom prst="rect">
                      <a:avLst/>
                    </a:prstGeom>
                  </pic:spPr>
                </pic:pic>
              </a:graphicData>
            </a:graphic>
          </wp:inline>
        </w:drawing>
      </w:r>
    </w:p>
    <w:p w14:paraId="5F85AD3C" w14:textId="77777777" w:rsidR="0043330B" w:rsidRDefault="0043330B" w:rsidP="00FD420C">
      <w:pPr>
        <w:pStyle w:val="Heading1"/>
      </w:pPr>
    </w:p>
    <w:p w14:paraId="672D7D22" w14:textId="7FCDDF58" w:rsidR="008A11AE" w:rsidRDefault="00D61847" w:rsidP="006B7CDB">
      <w:pPr>
        <w:pStyle w:val="Heading1"/>
      </w:pPr>
      <w:bookmarkStart w:id="46" w:name="_Toc110000890"/>
      <w:r>
        <w:lastRenderedPageBreak/>
        <w:t>2.</w:t>
      </w:r>
      <w:r w:rsidR="00B20E3C">
        <w:t>Database design</w:t>
      </w:r>
      <w:r w:rsidR="00B20E3C">
        <w:tab/>
      </w:r>
      <w:r w:rsidR="00E15397">
        <w:rPr>
          <w:noProof/>
        </w:rPr>
        <w:drawing>
          <wp:inline distT="0" distB="0" distL="0" distR="0" wp14:anchorId="0FC84412" wp14:editId="03F3AAB5">
            <wp:extent cx="7514590" cy="2834640"/>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551246" cy="2848467"/>
                    </a:xfrm>
                    <a:prstGeom prst="rect">
                      <a:avLst/>
                    </a:prstGeom>
                  </pic:spPr>
                </pic:pic>
              </a:graphicData>
            </a:graphic>
          </wp:inline>
        </w:drawing>
      </w:r>
      <w:bookmarkEnd w:id="46"/>
    </w:p>
    <w:p w14:paraId="4DC4B9AD" w14:textId="02D8157D" w:rsidR="00775E4D" w:rsidRDefault="00D61847" w:rsidP="00775E4D">
      <w:pPr>
        <w:pStyle w:val="Heading2"/>
      </w:pPr>
      <w:bookmarkStart w:id="47" w:name="_Toc110000891"/>
      <w:r>
        <w:t xml:space="preserve">2.1 </w:t>
      </w:r>
      <w:r w:rsidR="00775E4D">
        <w:t>Database Tables Overview</w:t>
      </w:r>
      <w:bookmarkEnd w:id="47"/>
    </w:p>
    <w:p w14:paraId="278055EF" w14:textId="7CEBA5E4" w:rsidR="00B20EB9" w:rsidRDefault="00775E4D" w:rsidP="00775E4D">
      <w:pPr>
        <w:rPr>
          <w:b/>
          <w:bCs/>
          <w:i/>
          <w:iCs/>
        </w:rPr>
      </w:pPr>
      <w:bookmarkStart w:id="48" w:name="_Hlk109081166"/>
      <w:r w:rsidRPr="00CD30E3">
        <w:rPr>
          <w:rStyle w:val="SubtitleChar"/>
          <w:sz w:val="32"/>
          <w:szCs w:val="32"/>
        </w:rPr>
        <w:t>Object_Attributes</w:t>
      </w:r>
      <w:r w:rsidR="00452AFD" w:rsidRPr="00452AFD">
        <w:rPr>
          <w:b/>
          <w:bCs/>
          <w:i/>
          <w:iCs/>
        </w:rPr>
        <w:t xml:space="preserve"> </w:t>
      </w:r>
    </w:p>
    <w:p w14:paraId="4A076D34" w14:textId="6F9446E2" w:rsidR="008A11AE" w:rsidRDefault="00775E4D" w:rsidP="00775E4D">
      <w:r w:rsidRPr="00452AFD">
        <w:rPr>
          <w:b/>
          <w:bCs/>
          <w:i/>
          <w:iCs/>
        </w:rPr>
        <w:t xml:space="preserve"> </w:t>
      </w:r>
      <w:r w:rsidRPr="00E918DB">
        <w:t>Used to store all types of attributes the objects can have</w:t>
      </w:r>
      <w:r w:rsidR="008A46AE" w:rsidRPr="00E918DB">
        <w:t xml:space="preserve">. </w:t>
      </w:r>
    </w:p>
    <w:p w14:paraId="3DE9D58C" w14:textId="77777777" w:rsidR="008A11AE" w:rsidRDefault="008A11AE" w:rsidP="008A11AE">
      <w:pPr>
        <w:pStyle w:val="ListParagraph"/>
        <w:numPr>
          <w:ilvl w:val="0"/>
          <w:numId w:val="15"/>
        </w:numPr>
      </w:pPr>
      <w:r>
        <w:t>Id (int) – stores the id of the attribute</w:t>
      </w:r>
    </w:p>
    <w:p w14:paraId="203FC0F1" w14:textId="29146BC3" w:rsidR="00360CA6" w:rsidRPr="008A11AE" w:rsidRDefault="008A11AE" w:rsidP="00775E4D">
      <w:pPr>
        <w:pStyle w:val="ListParagraph"/>
        <w:numPr>
          <w:ilvl w:val="0"/>
          <w:numId w:val="15"/>
        </w:numPr>
        <w:rPr>
          <w:rStyle w:val="SubtitleChar"/>
          <w:caps w:val="0"/>
          <w:smallCaps w:val="0"/>
          <w:color w:val="auto"/>
          <w:sz w:val="24"/>
        </w:rPr>
      </w:pPr>
      <w:r>
        <w:t>Name (String) – stores the name of the attribute</w:t>
      </w:r>
    </w:p>
    <w:p w14:paraId="6931F9C2" w14:textId="3829376A" w:rsidR="00B20EB9" w:rsidRDefault="008A46AE" w:rsidP="00775E4D">
      <w:pPr>
        <w:rPr>
          <w:b/>
          <w:bCs/>
          <w:i/>
          <w:iCs/>
        </w:rPr>
      </w:pPr>
      <w:r w:rsidRPr="00CD30E3">
        <w:rPr>
          <w:rStyle w:val="SubtitleChar"/>
          <w:sz w:val="32"/>
          <w:szCs w:val="32"/>
        </w:rPr>
        <w:t>Assigned-Attributes</w:t>
      </w:r>
      <w:r w:rsidR="00452AFD" w:rsidRPr="00452AFD">
        <w:rPr>
          <w:b/>
          <w:bCs/>
          <w:i/>
          <w:iCs/>
        </w:rPr>
        <w:t xml:space="preserve"> </w:t>
      </w:r>
    </w:p>
    <w:p w14:paraId="7E4936F5" w14:textId="77777777" w:rsidR="00D70953" w:rsidRDefault="008A46AE" w:rsidP="00775E4D">
      <w:r w:rsidRPr="00452AFD">
        <w:rPr>
          <w:b/>
          <w:bCs/>
          <w:i/>
          <w:iCs/>
        </w:rPr>
        <w:t xml:space="preserve"> </w:t>
      </w:r>
      <w:r w:rsidRPr="00E918DB">
        <w:t>Used to store all the attributes of a certain object</w:t>
      </w:r>
      <w:r w:rsidR="00D70953">
        <w:t>.</w:t>
      </w:r>
    </w:p>
    <w:p w14:paraId="58494ACC" w14:textId="7472CFBB" w:rsidR="00D70953" w:rsidRDefault="00D70953" w:rsidP="00D70953">
      <w:pPr>
        <w:pStyle w:val="ListParagraph"/>
        <w:numPr>
          <w:ilvl w:val="0"/>
          <w:numId w:val="15"/>
        </w:numPr>
      </w:pPr>
      <w:r>
        <w:t>Id (int) – stores the id of the attribute</w:t>
      </w:r>
    </w:p>
    <w:p w14:paraId="739826ED" w14:textId="5B72480F" w:rsidR="008A11AE" w:rsidRDefault="008A11AE" w:rsidP="00D70953">
      <w:pPr>
        <w:pStyle w:val="ListParagraph"/>
        <w:numPr>
          <w:ilvl w:val="0"/>
          <w:numId w:val="15"/>
        </w:numPr>
      </w:pPr>
      <w:r>
        <w:t>object_id</w:t>
      </w:r>
      <w:r w:rsidR="009536D1">
        <w:t xml:space="preserve"> (int)</w:t>
      </w:r>
      <w:r>
        <w:t xml:space="preserve"> – stores the created object id</w:t>
      </w:r>
    </w:p>
    <w:p w14:paraId="40778BD8" w14:textId="58203B71" w:rsidR="009536D1" w:rsidRDefault="009536D1" w:rsidP="00D70953">
      <w:pPr>
        <w:pStyle w:val="ListParagraph"/>
        <w:numPr>
          <w:ilvl w:val="0"/>
          <w:numId w:val="15"/>
        </w:numPr>
      </w:pPr>
      <w:r>
        <w:t>attribute_id (int) – stores the id of the type of attribute is assigned</w:t>
      </w:r>
    </w:p>
    <w:p w14:paraId="2513F7F9" w14:textId="5771BDEA" w:rsidR="008A11AE" w:rsidRDefault="008A11AE" w:rsidP="009536D1">
      <w:pPr>
        <w:pStyle w:val="ListParagraph"/>
        <w:numPr>
          <w:ilvl w:val="0"/>
          <w:numId w:val="15"/>
        </w:numPr>
      </w:pPr>
      <w:r>
        <w:t>value (String) – stores the value of the attribute</w:t>
      </w:r>
    </w:p>
    <w:p w14:paraId="2FE3AE86" w14:textId="77777777" w:rsidR="00B20EB9" w:rsidRDefault="008A46AE" w:rsidP="00775E4D">
      <w:pPr>
        <w:rPr>
          <w:b/>
          <w:bCs/>
          <w:i/>
          <w:iCs/>
        </w:rPr>
      </w:pPr>
      <w:r w:rsidRPr="00CD30E3">
        <w:rPr>
          <w:rStyle w:val="SubtitleChar"/>
          <w:sz w:val="32"/>
          <w:szCs w:val="32"/>
        </w:rPr>
        <w:t>Created-Objects</w:t>
      </w:r>
      <w:r w:rsidR="00452AFD" w:rsidRPr="00452AFD">
        <w:rPr>
          <w:b/>
          <w:bCs/>
          <w:i/>
          <w:iCs/>
        </w:rPr>
        <w:t xml:space="preserve"> </w:t>
      </w:r>
    </w:p>
    <w:p w14:paraId="4DC95D7B" w14:textId="77777777" w:rsidR="008A11AE" w:rsidRDefault="008A46AE" w:rsidP="00775E4D">
      <w:r w:rsidRPr="00452AFD">
        <w:rPr>
          <w:b/>
          <w:bCs/>
          <w:i/>
          <w:iCs/>
        </w:rPr>
        <w:t xml:space="preserve"> </w:t>
      </w:r>
      <w:r w:rsidRPr="00E918DB">
        <w:t>Used to store all the created objects</w:t>
      </w:r>
      <w:r w:rsidR="008A11AE">
        <w:t xml:space="preserve"> in the system. </w:t>
      </w:r>
    </w:p>
    <w:p w14:paraId="3CD0F23F" w14:textId="46012CFC" w:rsidR="008A11AE" w:rsidRDefault="008A11AE" w:rsidP="008A11AE">
      <w:pPr>
        <w:pStyle w:val="ListParagraph"/>
        <w:numPr>
          <w:ilvl w:val="0"/>
          <w:numId w:val="16"/>
        </w:numPr>
      </w:pPr>
      <w:r>
        <w:t>Id (int) – stores the id of the created object</w:t>
      </w:r>
    </w:p>
    <w:p w14:paraId="36278F0C" w14:textId="4C8570CE" w:rsidR="008A11AE" w:rsidRDefault="008A11AE" w:rsidP="008A11AE">
      <w:pPr>
        <w:pStyle w:val="ListParagraph"/>
        <w:numPr>
          <w:ilvl w:val="0"/>
          <w:numId w:val="16"/>
        </w:numPr>
      </w:pPr>
      <w:r>
        <w:t>object_id (String) – stores the type of the created object</w:t>
      </w:r>
    </w:p>
    <w:p w14:paraId="67380F73" w14:textId="380EA2CC" w:rsidR="008A11AE" w:rsidRDefault="008A11AE" w:rsidP="008A11AE">
      <w:pPr>
        <w:pStyle w:val="ListParagraph"/>
        <w:numPr>
          <w:ilvl w:val="0"/>
          <w:numId w:val="16"/>
        </w:numPr>
      </w:pPr>
      <w:r>
        <w:t>name (String) – stores the uniqueId/uniqueName of the created object</w:t>
      </w:r>
    </w:p>
    <w:p w14:paraId="24882E33" w14:textId="31F60634" w:rsidR="008A11AE" w:rsidRDefault="008A11AE" w:rsidP="008A11AE">
      <w:pPr>
        <w:pStyle w:val="ListParagraph"/>
        <w:numPr>
          <w:ilvl w:val="0"/>
          <w:numId w:val="16"/>
        </w:numPr>
      </w:pPr>
      <w:r>
        <w:t>is_deleted (String) – stores the sate the created object is</w:t>
      </w:r>
    </w:p>
    <w:p w14:paraId="38207F9A" w14:textId="77777777" w:rsidR="006B7CDB" w:rsidRDefault="006B7CDB" w:rsidP="00775E4D">
      <w:pPr>
        <w:rPr>
          <w:rStyle w:val="SubtitleChar"/>
          <w:sz w:val="32"/>
          <w:szCs w:val="32"/>
        </w:rPr>
      </w:pPr>
    </w:p>
    <w:p w14:paraId="36EFC796" w14:textId="68FC74FA" w:rsidR="00B20EB9" w:rsidRDefault="00452AFD" w:rsidP="00775E4D">
      <w:pPr>
        <w:rPr>
          <w:i/>
          <w:iCs/>
        </w:rPr>
      </w:pPr>
      <w:r w:rsidRPr="00CD30E3">
        <w:rPr>
          <w:rStyle w:val="SubtitleChar"/>
          <w:sz w:val="32"/>
          <w:szCs w:val="32"/>
        </w:rPr>
        <w:lastRenderedPageBreak/>
        <w:t>Relations</w:t>
      </w:r>
      <w:r w:rsidRPr="00452AFD">
        <w:rPr>
          <w:b/>
          <w:bCs/>
          <w:i/>
          <w:iCs/>
        </w:rPr>
        <w:t xml:space="preserve"> </w:t>
      </w:r>
    </w:p>
    <w:p w14:paraId="245C809E" w14:textId="0BBEF63B" w:rsidR="00D70953" w:rsidRDefault="00452AFD" w:rsidP="00775E4D">
      <w:r w:rsidRPr="00E918DB">
        <w:rPr>
          <w:i/>
          <w:iCs/>
        </w:rPr>
        <w:t xml:space="preserve"> </w:t>
      </w:r>
      <w:r w:rsidRPr="00E918DB">
        <w:t>Used to store all the links between the objects, it is used for management of access of the certain object</w:t>
      </w:r>
      <w:r w:rsidR="00D70953">
        <w:t>.</w:t>
      </w:r>
    </w:p>
    <w:p w14:paraId="37F8FE31" w14:textId="3B2F016A" w:rsidR="00D70953" w:rsidRDefault="00D70953" w:rsidP="00D70953">
      <w:pPr>
        <w:pStyle w:val="ListParagraph"/>
        <w:numPr>
          <w:ilvl w:val="0"/>
          <w:numId w:val="14"/>
        </w:numPr>
      </w:pPr>
      <w:r>
        <w:t>this_created_object (int) - stores the id of the object we will assign access to</w:t>
      </w:r>
    </w:p>
    <w:p w14:paraId="1B097EE9" w14:textId="655F55CD" w:rsidR="00D70953" w:rsidRDefault="00D70953" w:rsidP="00D70953">
      <w:pPr>
        <w:pStyle w:val="ListParagraph"/>
        <w:numPr>
          <w:ilvl w:val="0"/>
          <w:numId w:val="14"/>
        </w:numPr>
      </w:pPr>
      <w:r>
        <w:t>other_created_object(int) – stores the id of the access we are assigning</w:t>
      </w:r>
    </w:p>
    <w:p w14:paraId="156B8872" w14:textId="65C167C4" w:rsidR="00D70953" w:rsidRDefault="00D70953" w:rsidP="00D70953">
      <w:pPr>
        <w:pStyle w:val="ListParagraph"/>
        <w:numPr>
          <w:ilvl w:val="0"/>
          <w:numId w:val="14"/>
        </w:numPr>
      </w:pPr>
      <w:r>
        <w:t>valid_from (String) – stores the starting date of the access</w:t>
      </w:r>
    </w:p>
    <w:p w14:paraId="47B6B640" w14:textId="22521818" w:rsidR="00D70953" w:rsidRDefault="00D70953" w:rsidP="00D70953">
      <w:pPr>
        <w:pStyle w:val="ListParagraph"/>
        <w:numPr>
          <w:ilvl w:val="0"/>
          <w:numId w:val="14"/>
        </w:numPr>
      </w:pPr>
      <w:r>
        <w:t>valid_to (String) – stores the end date of the access</w:t>
      </w:r>
    </w:p>
    <w:p w14:paraId="427315A7" w14:textId="4972114D" w:rsidR="008A11AE" w:rsidRDefault="008A11AE" w:rsidP="00D70953">
      <w:pPr>
        <w:pStyle w:val="ListParagraph"/>
        <w:numPr>
          <w:ilvl w:val="0"/>
          <w:numId w:val="14"/>
        </w:numPr>
      </w:pPr>
      <w:r>
        <w:t>parent (String) – stores the id of the original access from which this object is inherited</w:t>
      </w:r>
    </w:p>
    <w:p w14:paraId="64B35E4C" w14:textId="77777777" w:rsidR="00B20EB9" w:rsidRDefault="00E918DB" w:rsidP="00775E4D">
      <w:pPr>
        <w:rPr>
          <w:b/>
          <w:bCs/>
          <w:i/>
          <w:iCs/>
          <w:sz w:val="28"/>
          <w:szCs w:val="28"/>
        </w:rPr>
      </w:pPr>
      <w:r w:rsidRPr="00CD30E3">
        <w:rPr>
          <w:rStyle w:val="SubtitleChar"/>
          <w:sz w:val="32"/>
          <w:szCs w:val="32"/>
        </w:rPr>
        <w:t>Objects</w:t>
      </w:r>
      <w:r>
        <w:rPr>
          <w:b/>
          <w:bCs/>
          <w:i/>
          <w:iCs/>
          <w:sz w:val="28"/>
          <w:szCs w:val="28"/>
        </w:rPr>
        <w:t xml:space="preserve"> </w:t>
      </w:r>
    </w:p>
    <w:p w14:paraId="421A63F8" w14:textId="269D49C9" w:rsidR="00E918DB" w:rsidRDefault="00E918DB" w:rsidP="00775E4D">
      <w:pPr>
        <w:rPr>
          <w:szCs w:val="24"/>
        </w:rPr>
      </w:pPr>
      <w:r>
        <w:rPr>
          <w:b/>
          <w:bCs/>
          <w:i/>
          <w:iCs/>
          <w:sz w:val="28"/>
          <w:szCs w:val="28"/>
        </w:rPr>
        <w:t xml:space="preserve"> </w:t>
      </w:r>
      <w:r w:rsidRPr="00E918DB">
        <w:rPr>
          <w:szCs w:val="24"/>
        </w:rPr>
        <w:t xml:space="preserve">Used to store the type of objects we </w:t>
      </w:r>
      <w:r w:rsidRPr="009536D1">
        <w:rPr>
          <w:szCs w:val="24"/>
        </w:rPr>
        <w:t>use</w:t>
      </w:r>
      <w:r w:rsidR="009536D1">
        <w:rPr>
          <w:szCs w:val="24"/>
        </w:rPr>
        <w:t>.</w:t>
      </w:r>
    </w:p>
    <w:p w14:paraId="7B245B50" w14:textId="2A6EDF12" w:rsidR="009536D1" w:rsidRDefault="009536D1" w:rsidP="009536D1">
      <w:pPr>
        <w:pStyle w:val="ListParagraph"/>
        <w:numPr>
          <w:ilvl w:val="0"/>
          <w:numId w:val="17"/>
        </w:numPr>
        <w:rPr>
          <w:szCs w:val="24"/>
        </w:rPr>
      </w:pPr>
      <w:r>
        <w:rPr>
          <w:szCs w:val="24"/>
        </w:rPr>
        <w:t>Id (int) – stores the id of the object</w:t>
      </w:r>
    </w:p>
    <w:p w14:paraId="35F9BC89" w14:textId="28C6AD8B" w:rsidR="00775E4D" w:rsidRPr="006B7CDB" w:rsidRDefault="009536D1" w:rsidP="00775E4D">
      <w:pPr>
        <w:pStyle w:val="ListParagraph"/>
        <w:numPr>
          <w:ilvl w:val="0"/>
          <w:numId w:val="17"/>
        </w:numPr>
        <w:rPr>
          <w:szCs w:val="24"/>
        </w:rPr>
      </w:pPr>
      <w:r>
        <w:rPr>
          <w:szCs w:val="24"/>
        </w:rPr>
        <w:t>name (String) – stores the name of the object</w:t>
      </w:r>
      <w:bookmarkEnd w:id="48"/>
    </w:p>
    <w:p w14:paraId="00FFECF9" w14:textId="77777777" w:rsidR="00775E4D" w:rsidRPr="00775E4D" w:rsidRDefault="00775E4D" w:rsidP="00775E4D"/>
    <w:p w14:paraId="402BDDD0" w14:textId="232EDED4" w:rsidR="00577BDE" w:rsidRDefault="00D61847" w:rsidP="00E424C6">
      <w:pPr>
        <w:pStyle w:val="Heading1"/>
      </w:pPr>
      <w:bookmarkStart w:id="49" w:name="_Toc110000892"/>
      <w:r>
        <w:t>3.</w:t>
      </w:r>
      <w:r w:rsidR="00577BDE">
        <w:t>Project structure</w:t>
      </w:r>
      <w:r w:rsidR="00360CA6">
        <w:rPr>
          <w:noProof/>
        </w:rPr>
        <w:drawing>
          <wp:inline distT="0" distB="0" distL="0" distR="0" wp14:anchorId="3DF18B70" wp14:editId="4DF481ED">
            <wp:extent cx="7315200" cy="4766595"/>
            <wp:effectExtent l="0" t="0" r="0" b="0"/>
            <wp:docPr id="2" name="Picture 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7315200" cy="4766595"/>
                    </a:xfrm>
                    <a:prstGeom prst="rect">
                      <a:avLst/>
                    </a:prstGeom>
                  </pic:spPr>
                </pic:pic>
              </a:graphicData>
            </a:graphic>
          </wp:inline>
        </w:drawing>
      </w:r>
      <w:bookmarkEnd w:id="49"/>
    </w:p>
    <w:p w14:paraId="21D5679D" w14:textId="41F98A31" w:rsidR="00B55F79" w:rsidRPr="00B55F79" w:rsidRDefault="00B55F79" w:rsidP="00B55F79"/>
    <w:p w14:paraId="3DA5B30A" w14:textId="77777777" w:rsidR="006B7CDB" w:rsidRDefault="006B7CDB" w:rsidP="00D37708">
      <w:pPr>
        <w:pStyle w:val="Heading2"/>
      </w:pPr>
    </w:p>
    <w:p w14:paraId="6EC6FC8E" w14:textId="6592B434" w:rsidR="00D37708" w:rsidRPr="00165DD9" w:rsidRDefault="00D61847" w:rsidP="00D37708">
      <w:pPr>
        <w:pStyle w:val="Heading2"/>
        <w:rPr>
          <w:lang w:val="bg-BG"/>
        </w:rPr>
      </w:pPr>
      <w:bookmarkStart w:id="50" w:name="_Toc110000893"/>
      <w:r>
        <w:t xml:space="preserve">3.1 </w:t>
      </w:r>
      <w:r w:rsidR="00D37708">
        <w:t>Class Overview</w:t>
      </w:r>
      <w:bookmarkEnd w:id="50"/>
    </w:p>
    <w:p w14:paraId="267A3412" w14:textId="169F622A" w:rsidR="00B20EB9" w:rsidRDefault="00D37708" w:rsidP="00D37708">
      <w:r w:rsidRPr="00B20EB9">
        <w:rPr>
          <w:rStyle w:val="SubtitleChar"/>
          <w:sz w:val="32"/>
          <w:szCs w:val="32"/>
        </w:rPr>
        <w:t>Object</w:t>
      </w:r>
      <w:r w:rsidR="00B20EB9">
        <w:rPr>
          <w:rStyle w:val="SubtitleChar"/>
          <w:sz w:val="32"/>
          <w:szCs w:val="32"/>
        </w:rPr>
        <w:t xml:space="preserve"> </w:t>
      </w:r>
      <w:r w:rsidRPr="00B20EB9">
        <w:rPr>
          <w:rStyle w:val="SubtitleChar"/>
          <w:sz w:val="32"/>
          <w:szCs w:val="32"/>
        </w:rPr>
        <w:t>Info</w:t>
      </w:r>
      <w:r w:rsidR="00B20EB9">
        <w:t xml:space="preserve"> </w:t>
      </w:r>
    </w:p>
    <w:p w14:paraId="0A78499E" w14:textId="4B02CCE6" w:rsidR="00D37708" w:rsidRDefault="00207E6D" w:rsidP="006B7CDB">
      <w:pPr>
        <w:ind w:firstLine="720"/>
        <w:jc w:val="left"/>
      </w:pPr>
      <w:r>
        <w:t>Used to</w:t>
      </w:r>
      <w:r w:rsidR="00165DD9">
        <w:t xml:space="preserve"> hold all the attributes an object can have</w:t>
      </w:r>
      <w:r>
        <w:t xml:space="preserve">, </w:t>
      </w:r>
      <w:r w:rsidR="00165DD9">
        <w:t xml:space="preserve">and </w:t>
      </w:r>
      <w:r>
        <w:t>it is</w:t>
      </w:r>
      <w:r w:rsidR="00165DD9">
        <w:t xml:space="preserve"> used</w:t>
      </w:r>
      <w:r w:rsidR="00AD70B5">
        <w:t xml:space="preserve"> for e skeleton when you want to extract a certain object from the database with all its attributes</w:t>
      </w:r>
      <w:r w:rsidR="00F3276E">
        <w:t>.</w:t>
      </w:r>
    </w:p>
    <w:p w14:paraId="3850AD6E" w14:textId="77777777" w:rsidR="00B20EB9" w:rsidRDefault="00165DD9" w:rsidP="00D37708">
      <w:r w:rsidRPr="00B20EB9">
        <w:rPr>
          <w:rStyle w:val="SubtitleChar"/>
          <w:sz w:val="32"/>
          <w:szCs w:val="32"/>
        </w:rPr>
        <w:t>Onboarding</w:t>
      </w:r>
      <w:r w:rsidR="00B20EB9">
        <w:rPr>
          <w:rStyle w:val="SubtitleChar"/>
          <w:sz w:val="32"/>
          <w:szCs w:val="32"/>
        </w:rPr>
        <w:t xml:space="preserve"> </w:t>
      </w:r>
      <w:r w:rsidRPr="00B20EB9">
        <w:rPr>
          <w:rStyle w:val="SubtitleChar"/>
          <w:sz w:val="32"/>
          <w:szCs w:val="32"/>
        </w:rPr>
        <w:t>Handler</w:t>
      </w:r>
      <w:r w:rsidR="00B20EB9">
        <w:t xml:space="preserve"> </w:t>
      </w:r>
    </w:p>
    <w:p w14:paraId="201502A0" w14:textId="457B7111" w:rsidR="00165DD9" w:rsidRDefault="00207E6D" w:rsidP="006B7CDB">
      <w:pPr>
        <w:ind w:firstLine="720"/>
        <w:jc w:val="left"/>
      </w:pPr>
      <w:r>
        <w:t>Used to store all the methods with the business logic used in the application</w:t>
      </w:r>
      <w:r w:rsidR="00F3276E">
        <w:t>. It makes works mostly with the façade methods by calling methods from them which allows the handler to work with data from the database.</w:t>
      </w:r>
    </w:p>
    <w:p w14:paraId="0F53EC5B" w14:textId="77777777" w:rsidR="00B20EB9" w:rsidRDefault="00165DD9" w:rsidP="00D37708">
      <w:r w:rsidRPr="00B20EB9">
        <w:rPr>
          <w:rStyle w:val="SubtitleChar"/>
          <w:sz w:val="32"/>
          <w:szCs w:val="32"/>
        </w:rPr>
        <w:t>User</w:t>
      </w:r>
      <w:r w:rsidR="00B20EB9">
        <w:rPr>
          <w:rStyle w:val="SubtitleChar"/>
          <w:sz w:val="32"/>
          <w:szCs w:val="32"/>
        </w:rPr>
        <w:t xml:space="preserve"> façade </w:t>
      </w:r>
      <w:r w:rsidRPr="00B20EB9">
        <w:rPr>
          <w:rStyle w:val="SubtitleChar"/>
          <w:sz w:val="32"/>
          <w:szCs w:val="32"/>
        </w:rPr>
        <w:t>Local</w:t>
      </w:r>
      <w:r w:rsidR="00B20EB9">
        <w:t xml:space="preserve"> </w:t>
      </w:r>
    </w:p>
    <w:p w14:paraId="62D10ACB" w14:textId="659D8AC2" w:rsidR="00165DD9" w:rsidRDefault="00207E6D" w:rsidP="006B7CDB">
      <w:pPr>
        <w:ind w:firstLine="720"/>
        <w:jc w:val="left"/>
      </w:pPr>
      <w:r>
        <w:t>Used to store queries which are intended for objects of type User</w:t>
      </w:r>
      <w:r w:rsidR="00F3276E">
        <w:t>. Holds all the methods that extract the information from the database and return it to the handler so it can work with that information.</w:t>
      </w:r>
    </w:p>
    <w:p w14:paraId="67FC7FE8" w14:textId="77777777" w:rsidR="00B20EB9" w:rsidRDefault="00165DD9" w:rsidP="00D37708">
      <w:r w:rsidRPr="00B20EB9">
        <w:rPr>
          <w:rStyle w:val="SubtitleChar"/>
          <w:sz w:val="32"/>
          <w:szCs w:val="32"/>
        </w:rPr>
        <w:t>Roles</w:t>
      </w:r>
      <w:r w:rsidR="00B20EB9">
        <w:rPr>
          <w:rStyle w:val="SubtitleChar"/>
          <w:sz w:val="32"/>
          <w:szCs w:val="32"/>
        </w:rPr>
        <w:t xml:space="preserve"> </w:t>
      </w:r>
      <w:r w:rsidRPr="00B20EB9">
        <w:rPr>
          <w:rStyle w:val="SubtitleChar"/>
          <w:sz w:val="32"/>
          <w:szCs w:val="32"/>
        </w:rPr>
        <w:t>And</w:t>
      </w:r>
      <w:r w:rsidR="00B20EB9">
        <w:rPr>
          <w:rStyle w:val="SubtitleChar"/>
          <w:sz w:val="32"/>
          <w:szCs w:val="32"/>
        </w:rPr>
        <w:t xml:space="preserve"> </w:t>
      </w:r>
      <w:r w:rsidRPr="00B20EB9">
        <w:rPr>
          <w:rStyle w:val="SubtitleChar"/>
          <w:sz w:val="32"/>
          <w:szCs w:val="32"/>
        </w:rPr>
        <w:t>Privileges</w:t>
      </w:r>
      <w:r w:rsidR="00B20EB9">
        <w:rPr>
          <w:rStyle w:val="SubtitleChar"/>
          <w:sz w:val="32"/>
          <w:szCs w:val="32"/>
        </w:rPr>
        <w:t xml:space="preserve"> </w:t>
      </w:r>
      <w:r w:rsidRPr="00B20EB9">
        <w:rPr>
          <w:rStyle w:val="SubtitleChar"/>
          <w:sz w:val="32"/>
          <w:szCs w:val="32"/>
        </w:rPr>
        <w:t>Facad</w:t>
      </w:r>
      <w:r w:rsidR="00B20EB9">
        <w:rPr>
          <w:rStyle w:val="SubtitleChar"/>
          <w:sz w:val="32"/>
          <w:szCs w:val="32"/>
        </w:rPr>
        <w:t xml:space="preserve"> </w:t>
      </w:r>
      <w:r w:rsidRPr="00B20EB9">
        <w:rPr>
          <w:rStyle w:val="SubtitleChar"/>
          <w:sz w:val="32"/>
          <w:szCs w:val="32"/>
        </w:rPr>
        <w:t>eLocal</w:t>
      </w:r>
    </w:p>
    <w:p w14:paraId="014B4314" w14:textId="51CBF62F" w:rsidR="00165DD9" w:rsidRDefault="00207E6D" w:rsidP="006B7CDB">
      <w:pPr>
        <w:jc w:val="left"/>
      </w:pPr>
      <w:r w:rsidRPr="00207E6D">
        <w:t xml:space="preserve"> </w:t>
      </w:r>
      <w:r w:rsidR="006B7CDB">
        <w:tab/>
      </w:r>
      <w:r>
        <w:t>Used to store queries which are intended for objects of type Role or Privilege</w:t>
      </w:r>
      <w:r w:rsidR="00F3276E">
        <w:t>. Holds all the methods that extract the information from the database and return it to the handler so it can work with that information.</w:t>
      </w:r>
    </w:p>
    <w:p w14:paraId="0509BD52" w14:textId="77777777" w:rsidR="00B20EB9" w:rsidRDefault="00165DD9" w:rsidP="00D37708">
      <w:r w:rsidRPr="00B20EB9">
        <w:rPr>
          <w:rStyle w:val="SubtitleChar"/>
          <w:sz w:val="32"/>
          <w:szCs w:val="32"/>
        </w:rPr>
        <w:t>Onboarding</w:t>
      </w:r>
      <w:r w:rsidR="00B20EB9">
        <w:rPr>
          <w:rStyle w:val="SubtitleChar"/>
          <w:sz w:val="32"/>
          <w:szCs w:val="32"/>
        </w:rPr>
        <w:t xml:space="preserve"> </w:t>
      </w:r>
      <w:r w:rsidRPr="00B20EB9">
        <w:rPr>
          <w:rStyle w:val="SubtitleChar"/>
          <w:sz w:val="32"/>
          <w:szCs w:val="32"/>
        </w:rPr>
        <w:t>Recourse</w:t>
      </w:r>
      <w:r w:rsidR="00B20EB9">
        <w:t xml:space="preserve"> </w:t>
      </w:r>
    </w:p>
    <w:p w14:paraId="63B89180" w14:textId="04B6BF31" w:rsidR="00165DD9" w:rsidRDefault="00207E6D" w:rsidP="006B7CDB">
      <w:pPr>
        <w:ind w:firstLine="720"/>
        <w:jc w:val="left"/>
      </w:pPr>
      <w:r>
        <w:t>Used to store all REST call’s which are used in the application</w:t>
      </w:r>
      <w:r w:rsidR="00F3276E">
        <w:t>. In each of the rest calls it calls a method with the respective logic needed from the handler method and that way it gets the needed information.</w:t>
      </w:r>
    </w:p>
    <w:p w14:paraId="3FD42F30" w14:textId="3D25A622" w:rsidR="00B20EB9" w:rsidRDefault="00165DD9" w:rsidP="00D37708">
      <w:r w:rsidRPr="00B20EB9">
        <w:rPr>
          <w:rStyle w:val="SubtitleChar"/>
          <w:sz w:val="32"/>
          <w:szCs w:val="32"/>
        </w:rPr>
        <w:t>Abstract</w:t>
      </w:r>
      <w:r w:rsidR="00216AFA">
        <w:rPr>
          <w:rStyle w:val="SubtitleChar"/>
          <w:sz w:val="32"/>
          <w:szCs w:val="32"/>
        </w:rPr>
        <w:t xml:space="preserve"> </w:t>
      </w:r>
      <w:r w:rsidRPr="00B20EB9">
        <w:rPr>
          <w:rStyle w:val="SubtitleChar"/>
          <w:sz w:val="32"/>
          <w:szCs w:val="32"/>
        </w:rPr>
        <w:t>Resource</w:t>
      </w:r>
      <w:r w:rsidR="00B20EB9">
        <w:t xml:space="preserve"> </w:t>
      </w:r>
    </w:p>
    <w:p w14:paraId="0F613CDF" w14:textId="60C9FBF7" w:rsidR="00165DD9" w:rsidRDefault="00207E6D" w:rsidP="006B7CDB">
      <w:pPr>
        <w:ind w:firstLine="720"/>
        <w:jc w:val="left"/>
      </w:pPr>
      <w:r>
        <w:t>Used to store a ready for use Gson obj</w:t>
      </w:r>
      <w:r w:rsidR="001A2ED4">
        <w:t>ect</w:t>
      </w:r>
    </w:p>
    <w:p w14:paraId="0F05FC5F" w14:textId="7F6E14EC" w:rsidR="00B20EB9" w:rsidRDefault="00165DD9" w:rsidP="00165DD9">
      <w:r w:rsidRPr="00B20EB9">
        <w:rPr>
          <w:rStyle w:val="SubtitleChar"/>
          <w:sz w:val="32"/>
          <w:szCs w:val="32"/>
        </w:rPr>
        <w:t>JsonE</w:t>
      </w:r>
      <w:r w:rsidR="00216AFA">
        <w:rPr>
          <w:rStyle w:val="SubtitleChar"/>
          <w:sz w:val="32"/>
          <w:szCs w:val="32"/>
        </w:rPr>
        <w:t xml:space="preserve"> </w:t>
      </w:r>
      <w:r w:rsidRPr="00B20EB9">
        <w:rPr>
          <w:rStyle w:val="SubtitleChar"/>
          <w:sz w:val="32"/>
          <w:szCs w:val="32"/>
        </w:rPr>
        <w:t>xception</w:t>
      </w:r>
      <w:r w:rsidR="00216AFA">
        <w:rPr>
          <w:rStyle w:val="SubtitleChar"/>
          <w:sz w:val="32"/>
          <w:szCs w:val="32"/>
        </w:rPr>
        <w:t xml:space="preserve"> </w:t>
      </w:r>
      <w:r w:rsidRPr="00B20EB9">
        <w:rPr>
          <w:rStyle w:val="SubtitleChar"/>
          <w:sz w:val="32"/>
          <w:szCs w:val="32"/>
        </w:rPr>
        <w:t>Mapper</w:t>
      </w:r>
      <w:r w:rsidR="00B20EB9">
        <w:t xml:space="preserve"> </w:t>
      </w:r>
    </w:p>
    <w:p w14:paraId="3A791CF7" w14:textId="67324821" w:rsidR="008734FA" w:rsidRDefault="001A2ED4" w:rsidP="006B7CDB">
      <w:pPr>
        <w:ind w:firstLine="720"/>
        <w:jc w:val="left"/>
      </w:pPr>
      <w:r>
        <w:t>Used to get error message and stack trace from REST call’s</w:t>
      </w:r>
    </w:p>
    <w:p w14:paraId="767F7EB1" w14:textId="77777777" w:rsidR="008734FA" w:rsidRPr="00E66CE1" w:rsidRDefault="008734FA" w:rsidP="00E66CE1"/>
    <w:p w14:paraId="13367185" w14:textId="77777777" w:rsidR="00541050" w:rsidRDefault="00541050" w:rsidP="00B55F79">
      <w:pPr>
        <w:pStyle w:val="Heading1"/>
      </w:pPr>
    </w:p>
    <w:p w14:paraId="6342BCFC" w14:textId="77777777" w:rsidR="00541050" w:rsidRDefault="00541050" w:rsidP="00B55F79">
      <w:pPr>
        <w:pStyle w:val="Heading1"/>
      </w:pPr>
    </w:p>
    <w:p w14:paraId="7D620E8F" w14:textId="77777777" w:rsidR="00541050" w:rsidRDefault="00541050" w:rsidP="00B55F79">
      <w:pPr>
        <w:pStyle w:val="Heading1"/>
      </w:pPr>
    </w:p>
    <w:p w14:paraId="693AEE3E" w14:textId="0866B152" w:rsidR="002C3342" w:rsidRDefault="00D61847" w:rsidP="00B55F79">
      <w:pPr>
        <w:pStyle w:val="Heading1"/>
      </w:pPr>
      <w:bookmarkStart w:id="51" w:name="_Toc110000894"/>
      <w:r>
        <w:lastRenderedPageBreak/>
        <w:t>4.</w:t>
      </w:r>
      <w:r w:rsidR="00B91E46">
        <w:t xml:space="preserve">Functionality </w:t>
      </w:r>
      <w:r w:rsidR="007C2EA7">
        <w:t>Overview</w:t>
      </w:r>
      <w:bookmarkEnd w:id="51"/>
    </w:p>
    <w:p w14:paraId="274439CE" w14:textId="72A68587" w:rsidR="006B7CDB" w:rsidRDefault="00B91E46" w:rsidP="00541050">
      <w:pPr>
        <w:ind w:firstLine="720"/>
      </w:pPr>
      <w:r>
        <w:t>In every of the method, we first check if the user</w:t>
      </w:r>
      <w:r w:rsidR="001C0D2C">
        <w:t>, role or privilege</w:t>
      </w:r>
      <w:r>
        <w:t xml:space="preserve"> is </w:t>
      </w:r>
      <w:r w:rsidR="00AE1416">
        <w:t>not deleted with</w:t>
      </w:r>
      <w:r>
        <w:t xml:space="preserve"> a method that checks</w:t>
      </w:r>
      <w:r w:rsidR="00AE1416">
        <w:t xml:space="preserve"> the objects</w:t>
      </w:r>
      <w:r>
        <w:t xml:space="preserve"> attributes which indicates that.</w:t>
      </w:r>
      <w:r w:rsidR="00E66CE1">
        <w:t xml:space="preserve"> </w:t>
      </w:r>
    </w:p>
    <w:p w14:paraId="552D612F" w14:textId="16D1157A" w:rsidR="00E66CE1" w:rsidRDefault="00D61847" w:rsidP="00E66CE1">
      <w:pPr>
        <w:pStyle w:val="Heading2"/>
      </w:pPr>
      <w:bookmarkStart w:id="52" w:name="_Toc110000895"/>
      <w:r>
        <w:t xml:space="preserve">4.1 </w:t>
      </w:r>
      <w:r w:rsidR="00D06579">
        <w:t xml:space="preserve">Handler </w:t>
      </w:r>
      <w:r w:rsidR="00FD420C">
        <w:t>Methods Overview</w:t>
      </w:r>
      <w:bookmarkEnd w:id="52"/>
    </w:p>
    <w:p w14:paraId="015D7B13" w14:textId="5C0AF433" w:rsidR="00FD420C" w:rsidRPr="00FD420C" w:rsidRDefault="00FD420C" w:rsidP="00FD420C">
      <w:pPr>
        <w:pStyle w:val="Subtitle"/>
      </w:pPr>
      <w:r>
        <w:t>Hire User</w:t>
      </w:r>
    </w:p>
    <w:p w14:paraId="61521573" w14:textId="42DD8105" w:rsidR="00E712AE" w:rsidRDefault="0018677C" w:rsidP="00E712AE">
      <w:pPr>
        <w:ind w:firstLine="720"/>
        <w:jc w:val="left"/>
      </w:pPr>
      <w:r>
        <w:t>The method receives an object with all the attributes a user can enter himself</w:t>
      </w:r>
      <w:r w:rsidR="00F02A9C">
        <w:t xml:space="preserve"> and returns a String with the </w:t>
      </w:r>
      <w:r w:rsidR="002D7AB0">
        <w:t>proper</w:t>
      </w:r>
      <w:r w:rsidR="00F02A9C">
        <w:t xml:space="preserve"> message. Validations are made for each of the fields and messages are returned. The user is created with a method from the user facade, and it is checked if he needs to be a manager or a regular user. After it’s called a method from the user facade again and each of the attributes is saved in the database</w:t>
      </w:r>
      <w:r w:rsidR="00635F7E">
        <w:t>.</w:t>
      </w:r>
    </w:p>
    <w:p w14:paraId="46AB7A07" w14:textId="0AE7E59B" w:rsidR="003466D5" w:rsidRDefault="003466D5" w:rsidP="00484584">
      <w:pPr>
        <w:jc w:val="left"/>
      </w:pPr>
      <w:r w:rsidRPr="003466D5">
        <w:rPr>
          <w:noProof/>
        </w:rPr>
        <w:drawing>
          <wp:inline distT="0" distB="0" distL="0" distR="0" wp14:anchorId="7D6026B9" wp14:editId="6CBA88FB">
            <wp:extent cx="4480948" cy="2895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0948" cy="289585"/>
                    </a:xfrm>
                    <a:prstGeom prst="rect">
                      <a:avLst/>
                    </a:prstGeom>
                  </pic:spPr>
                </pic:pic>
              </a:graphicData>
            </a:graphic>
          </wp:inline>
        </w:drawing>
      </w:r>
    </w:p>
    <w:p w14:paraId="3FF125F9" w14:textId="581F021C" w:rsidR="00635F7E" w:rsidRDefault="00635F7E" w:rsidP="00E712AE">
      <w:pPr>
        <w:ind w:firstLine="720"/>
        <w:jc w:val="left"/>
        <w:rPr>
          <w:b/>
          <w:bCs/>
        </w:rPr>
      </w:pPr>
      <w:r w:rsidRPr="00635F7E">
        <w:rPr>
          <w:b/>
          <w:bCs/>
        </w:rPr>
        <w:t>Here is an example of a create user method:</w:t>
      </w:r>
    </w:p>
    <w:p w14:paraId="38A0CFD4" w14:textId="011B717B" w:rsidR="00635F7E" w:rsidRDefault="00635F7E" w:rsidP="00E712AE">
      <w:pPr>
        <w:ind w:firstLine="720"/>
        <w:jc w:val="left"/>
        <w:rPr>
          <w:b/>
          <w:bCs/>
        </w:rPr>
      </w:pPr>
      <w:r w:rsidRPr="00635F7E">
        <w:rPr>
          <w:b/>
          <w:bCs/>
          <w:noProof/>
        </w:rPr>
        <w:drawing>
          <wp:inline distT="0" distB="0" distL="0" distR="0" wp14:anchorId="4C14D5B8" wp14:editId="5657BEA0">
            <wp:extent cx="2353003" cy="171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3003" cy="171474"/>
                    </a:xfrm>
                    <a:prstGeom prst="rect">
                      <a:avLst/>
                    </a:prstGeom>
                  </pic:spPr>
                </pic:pic>
              </a:graphicData>
            </a:graphic>
          </wp:inline>
        </w:drawing>
      </w:r>
      <w:r>
        <w:rPr>
          <w:b/>
          <w:bCs/>
        </w:rPr>
        <w:t xml:space="preserve"> &lt;- user is the object we originally put in the method</w:t>
      </w:r>
    </w:p>
    <w:p w14:paraId="14DD3F32" w14:textId="6FDAA784" w:rsidR="00635F7E" w:rsidRDefault="00635F7E" w:rsidP="00E712AE">
      <w:pPr>
        <w:ind w:firstLine="720"/>
        <w:jc w:val="left"/>
        <w:rPr>
          <w:b/>
          <w:bCs/>
        </w:rPr>
      </w:pPr>
      <w:r>
        <w:rPr>
          <w:b/>
          <w:bCs/>
        </w:rPr>
        <w:t>Here is an example of an addAttributes method:</w:t>
      </w:r>
    </w:p>
    <w:p w14:paraId="3323895B" w14:textId="4647773C" w:rsidR="00635F7E" w:rsidRDefault="00635F7E" w:rsidP="00E712AE">
      <w:pPr>
        <w:ind w:firstLine="720"/>
        <w:jc w:val="left"/>
        <w:rPr>
          <w:b/>
          <w:bCs/>
        </w:rPr>
      </w:pPr>
      <w:r w:rsidRPr="00635F7E">
        <w:rPr>
          <w:b/>
          <w:bCs/>
          <w:noProof/>
        </w:rPr>
        <w:drawing>
          <wp:inline distT="0" distB="0" distL="0" distR="0" wp14:anchorId="4943CB55" wp14:editId="48DC4B74">
            <wp:extent cx="5353797" cy="1524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797" cy="152421"/>
                    </a:xfrm>
                    <a:prstGeom prst="rect">
                      <a:avLst/>
                    </a:prstGeom>
                  </pic:spPr>
                </pic:pic>
              </a:graphicData>
            </a:graphic>
          </wp:inline>
        </w:drawing>
      </w:r>
    </w:p>
    <w:p w14:paraId="3EB60752" w14:textId="307044AE" w:rsidR="00635F7E" w:rsidRDefault="00635F7E" w:rsidP="00635F7E">
      <w:pPr>
        <w:pStyle w:val="ListParagraph"/>
        <w:numPr>
          <w:ilvl w:val="0"/>
          <w:numId w:val="13"/>
        </w:numPr>
        <w:jc w:val="left"/>
      </w:pPr>
      <w:r w:rsidRPr="00635F7E">
        <w:t>“email”</w:t>
      </w:r>
      <w:r>
        <w:t xml:space="preserve"> is the attribute we want to add</w:t>
      </w:r>
    </w:p>
    <w:p w14:paraId="5E078819" w14:textId="213A36B7" w:rsidR="00635F7E" w:rsidRDefault="00635F7E" w:rsidP="00635F7E">
      <w:pPr>
        <w:pStyle w:val="ListParagraph"/>
        <w:numPr>
          <w:ilvl w:val="0"/>
          <w:numId w:val="13"/>
        </w:numPr>
        <w:jc w:val="left"/>
      </w:pPr>
      <w:r>
        <w:t>User.getId() returns the id of the user</w:t>
      </w:r>
    </w:p>
    <w:p w14:paraId="0B209715" w14:textId="06A2136F" w:rsidR="00ED06E2" w:rsidRPr="006B7CDB" w:rsidRDefault="00635F7E" w:rsidP="00F95013">
      <w:pPr>
        <w:pStyle w:val="ListParagraph"/>
        <w:numPr>
          <w:ilvl w:val="0"/>
          <w:numId w:val="13"/>
        </w:numPr>
        <w:jc w:val="left"/>
      </w:pPr>
      <w:r>
        <w:t>“add” indicated that the attributed need to be added not updated. It also can be “update” when we want to update and already existing value of that user attribute. That functionality is used later in other methods.</w:t>
      </w:r>
    </w:p>
    <w:p w14:paraId="5F611FEB" w14:textId="67F3B2D6" w:rsidR="00F02A9C" w:rsidRDefault="00F02A9C" w:rsidP="00E712AE">
      <w:pPr>
        <w:ind w:firstLine="720"/>
        <w:jc w:val="left"/>
        <w:rPr>
          <w:b/>
          <w:bCs/>
        </w:rPr>
      </w:pPr>
      <w:r w:rsidRPr="00F02A9C">
        <w:rPr>
          <w:b/>
          <w:bCs/>
        </w:rPr>
        <w:t>Here is an example of all the attributes the user can enter:</w:t>
      </w:r>
    </w:p>
    <w:p w14:paraId="12324EA7" w14:textId="57EE83EF" w:rsidR="006B7CDB" w:rsidRDefault="00F02A9C" w:rsidP="00541050">
      <w:pPr>
        <w:ind w:firstLine="720"/>
        <w:jc w:val="left"/>
        <w:rPr>
          <w:b/>
          <w:bCs/>
        </w:rPr>
      </w:pPr>
      <w:r w:rsidRPr="00F02A9C">
        <w:rPr>
          <w:b/>
          <w:bCs/>
          <w:noProof/>
        </w:rPr>
        <w:drawing>
          <wp:inline distT="0" distB="0" distL="0" distR="0" wp14:anchorId="476B08DE" wp14:editId="70400D87">
            <wp:extent cx="2448267" cy="2429214"/>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2448267" cy="2429214"/>
                    </a:xfrm>
                    <a:prstGeom prst="rect">
                      <a:avLst/>
                    </a:prstGeom>
                  </pic:spPr>
                </pic:pic>
              </a:graphicData>
            </a:graphic>
          </wp:inline>
        </w:drawing>
      </w:r>
    </w:p>
    <w:p w14:paraId="74485E82" w14:textId="77777777" w:rsidR="00541050" w:rsidRDefault="00541050" w:rsidP="00541050">
      <w:pPr>
        <w:ind w:firstLine="720"/>
        <w:jc w:val="left"/>
        <w:rPr>
          <w:b/>
          <w:bCs/>
        </w:rPr>
      </w:pPr>
    </w:p>
    <w:p w14:paraId="2F6159A9" w14:textId="77777777" w:rsidR="006B7CDB" w:rsidRDefault="006B7CDB" w:rsidP="00635F7E">
      <w:pPr>
        <w:ind w:firstLine="720"/>
        <w:jc w:val="left"/>
        <w:rPr>
          <w:b/>
          <w:bCs/>
        </w:rPr>
      </w:pPr>
    </w:p>
    <w:p w14:paraId="4DA4C936" w14:textId="2F0008E1" w:rsidR="007F218E" w:rsidRDefault="007F218E" w:rsidP="00635F7E">
      <w:pPr>
        <w:ind w:firstLine="720"/>
        <w:jc w:val="left"/>
        <w:rPr>
          <w:b/>
          <w:bCs/>
        </w:rPr>
      </w:pPr>
      <w:r>
        <w:rPr>
          <w:b/>
          <w:bCs/>
        </w:rPr>
        <w:lastRenderedPageBreak/>
        <w:t>Here is an example of all the existing attributes a user can have:</w:t>
      </w:r>
    </w:p>
    <w:p w14:paraId="0C5B3C42" w14:textId="24696627" w:rsidR="007F218E" w:rsidRDefault="007F218E" w:rsidP="00635F7E">
      <w:pPr>
        <w:ind w:firstLine="720"/>
        <w:jc w:val="left"/>
        <w:rPr>
          <w:b/>
          <w:bCs/>
        </w:rPr>
      </w:pPr>
      <w:r w:rsidRPr="007F218E">
        <w:rPr>
          <w:b/>
          <w:bCs/>
          <w:noProof/>
        </w:rPr>
        <w:drawing>
          <wp:inline distT="0" distB="0" distL="0" distR="0" wp14:anchorId="559D90AA" wp14:editId="2DE91F8E">
            <wp:extent cx="2333625" cy="2240280"/>
            <wp:effectExtent l="0" t="0" r="9525" b="762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23"/>
                    <a:stretch>
                      <a:fillRect/>
                    </a:stretch>
                  </pic:blipFill>
                  <pic:spPr>
                    <a:xfrm>
                      <a:off x="0" y="0"/>
                      <a:ext cx="2333953" cy="2240595"/>
                    </a:xfrm>
                    <a:prstGeom prst="rect">
                      <a:avLst/>
                    </a:prstGeom>
                  </pic:spPr>
                </pic:pic>
              </a:graphicData>
            </a:graphic>
          </wp:inline>
        </w:drawing>
      </w:r>
    </w:p>
    <w:p w14:paraId="42038C60" w14:textId="77777777" w:rsidR="00290C32" w:rsidRDefault="007F218E" w:rsidP="00635F7E">
      <w:pPr>
        <w:ind w:firstLine="720"/>
        <w:jc w:val="left"/>
      </w:pPr>
      <w:r>
        <w:t>The fields uniqueId and email can’t be entered by the user, because they are autogenerated from the system when the user is created.</w:t>
      </w:r>
      <w:r w:rsidR="00290C32">
        <w:t xml:space="preserve"> </w:t>
      </w:r>
    </w:p>
    <w:p w14:paraId="7A80BA02" w14:textId="2E0E8D06" w:rsidR="007F218E" w:rsidRDefault="00290C32" w:rsidP="00290C32">
      <w:pPr>
        <w:jc w:val="left"/>
      </w:pPr>
      <w:r>
        <w:t>isDeleted indicates if the user is deleted or not. There are two options: “false”- the user is not deleted, “true”- the user is deleted.</w:t>
      </w:r>
    </w:p>
    <w:p w14:paraId="034D5239" w14:textId="44B96B88" w:rsidR="00F95013" w:rsidRDefault="00C97A96" w:rsidP="006B7CDB">
      <w:pPr>
        <w:jc w:val="left"/>
      </w:pPr>
      <w:r>
        <w:t xml:space="preserve">Assignments is a list of all the roles or privileges (access) assigned to </w:t>
      </w:r>
      <w:r w:rsidR="00B0431A">
        <w:t>them</w:t>
      </w:r>
      <w:r>
        <w:t>.</w:t>
      </w:r>
    </w:p>
    <w:p w14:paraId="747B2208" w14:textId="32D5737C" w:rsidR="00F95013" w:rsidRPr="003466D5" w:rsidRDefault="00366F85" w:rsidP="00F95013">
      <w:pPr>
        <w:pStyle w:val="Subtitle"/>
      </w:pPr>
      <w:r>
        <w:t>Add Role</w:t>
      </w:r>
      <w:r w:rsidR="00E40FF0">
        <w:t>/PRIVILEGE</w:t>
      </w:r>
    </w:p>
    <w:p w14:paraId="06639D0F" w14:textId="24A6072C" w:rsidR="00366F85" w:rsidRDefault="00366F85" w:rsidP="00366F85">
      <w:r>
        <w:tab/>
      </w:r>
      <w:r w:rsidR="00E40FF0">
        <w:t xml:space="preserve">The method receives an object with all the attributes a role or privilege can have and returns String with a </w:t>
      </w:r>
      <w:r w:rsidR="002D7AB0">
        <w:t>proper</w:t>
      </w:r>
      <w:r w:rsidR="00E40FF0">
        <w:t xml:space="preserve"> message. Validations are made for each of the fields and messages are returned. The role or privilege is created with a method from the rolesAndPrivilegesFacade then all the attributes of the object are saved in the database.</w:t>
      </w:r>
    </w:p>
    <w:p w14:paraId="106DFB41" w14:textId="0B8B1F8C" w:rsidR="003466D5" w:rsidRDefault="003466D5" w:rsidP="00366F85">
      <w:r w:rsidRPr="003466D5">
        <w:rPr>
          <w:noProof/>
        </w:rPr>
        <w:drawing>
          <wp:inline distT="0" distB="0" distL="0" distR="0" wp14:anchorId="7345E9D7" wp14:editId="5C28CED8">
            <wp:extent cx="4061812" cy="12955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1812" cy="129551"/>
                    </a:xfrm>
                    <a:prstGeom prst="rect">
                      <a:avLst/>
                    </a:prstGeom>
                  </pic:spPr>
                </pic:pic>
              </a:graphicData>
            </a:graphic>
          </wp:inline>
        </w:drawing>
      </w:r>
    </w:p>
    <w:p w14:paraId="67E0022D" w14:textId="24594159" w:rsidR="003466D5" w:rsidRDefault="003466D5" w:rsidP="00366F85">
      <w:r w:rsidRPr="003466D5">
        <w:rPr>
          <w:noProof/>
        </w:rPr>
        <w:drawing>
          <wp:inline distT="0" distB="0" distL="0" distR="0" wp14:anchorId="0F2CAB28" wp14:editId="3FAEDD5F">
            <wp:extent cx="4701947" cy="121931"/>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1947" cy="121931"/>
                    </a:xfrm>
                    <a:prstGeom prst="rect">
                      <a:avLst/>
                    </a:prstGeom>
                  </pic:spPr>
                </pic:pic>
              </a:graphicData>
            </a:graphic>
          </wp:inline>
        </w:drawing>
      </w:r>
    </w:p>
    <w:p w14:paraId="58D48A5B" w14:textId="69006CDC" w:rsidR="00E40FF0" w:rsidRDefault="00E40FF0" w:rsidP="00366F85">
      <w:pPr>
        <w:rPr>
          <w:b/>
          <w:bCs/>
        </w:rPr>
      </w:pPr>
      <w:r>
        <w:tab/>
      </w:r>
      <w:r>
        <w:rPr>
          <w:b/>
          <w:bCs/>
        </w:rPr>
        <w:t>Here is an example of a</w:t>
      </w:r>
      <w:r w:rsidR="00290C32">
        <w:rPr>
          <w:b/>
          <w:bCs/>
        </w:rPr>
        <w:t>n</w:t>
      </w:r>
      <w:r>
        <w:rPr>
          <w:b/>
          <w:bCs/>
        </w:rPr>
        <w:t xml:space="preserve"> addRole/Privilege method:</w:t>
      </w:r>
    </w:p>
    <w:p w14:paraId="505D3014" w14:textId="1DB21C57" w:rsidR="00290C32" w:rsidRDefault="00290C32" w:rsidP="00366F85">
      <w:pPr>
        <w:rPr>
          <w:b/>
          <w:bCs/>
        </w:rPr>
      </w:pPr>
      <w:r w:rsidRPr="00290C32">
        <w:rPr>
          <w:b/>
          <w:bCs/>
          <w:noProof/>
        </w:rPr>
        <w:drawing>
          <wp:inline distT="0" distB="0" distL="0" distR="0" wp14:anchorId="1EABA941" wp14:editId="3A88DD95">
            <wp:extent cx="3077004" cy="171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7004" cy="171474"/>
                    </a:xfrm>
                    <a:prstGeom prst="rect">
                      <a:avLst/>
                    </a:prstGeom>
                  </pic:spPr>
                </pic:pic>
              </a:graphicData>
            </a:graphic>
          </wp:inline>
        </w:drawing>
      </w:r>
      <w:r>
        <w:rPr>
          <w:b/>
          <w:bCs/>
        </w:rPr>
        <w:t xml:space="preserve"> &lt;- role is the object the method receives</w:t>
      </w:r>
    </w:p>
    <w:p w14:paraId="12FDFD00" w14:textId="6AF38619" w:rsidR="00290C32" w:rsidRDefault="00290C32" w:rsidP="00366F85">
      <w:pPr>
        <w:rPr>
          <w:b/>
          <w:bCs/>
        </w:rPr>
      </w:pPr>
      <w:r w:rsidRPr="00290C32">
        <w:rPr>
          <w:b/>
          <w:bCs/>
          <w:noProof/>
        </w:rPr>
        <w:drawing>
          <wp:inline distT="0" distB="0" distL="0" distR="0" wp14:anchorId="20B493D5" wp14:editId="4A98172A">
            <wp:extent cx="3762900" cy="190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900" cy="190527"/>
                    </a:xfrm>
                    <a:prstGeom prst="rect">
                      <a:avLst/>
                    </a:prstGeom>
                  </pic:spPr>
                </pic:pic>
              </a:graphicData>
            </a:graphic>
          </wp:inline>
        </w:drawing>
      </w:r>
      <w:r>
        <w:rPr>
          <w:b/>
          <w:bCs/>
        </w:rPr>
        <w:t>&lt;- privilege is the object the method receives</w:t>
      </w:r>
    </w:p>
    <w:p w14:paraId="1B6C5C0E" w14:textId="2B2184B1" w:rsidR="00290C32" w:rsidRDefault="00290C32" w:rsidP="00366F85">
      <w:pPr>
        <w:rPr>
          <w:b/>
          <w:bCs/>
        </w:rPr>
      </w:pPr>
      <w:r>
        <w:rPr>
          <w:b/>
          <w:bCs/>
        </w:rPr>
        <w:tab/>
        <w:t xml:space="preserve">Here is an example of all existing attributes a role can have: </w:t>
      </w:r>
    </w:p>
    <w:p w14:paraId="3FEC483A" w14:textId="6123A714" w:rsidR="00290C32" w:rsidRDefault="00290C32" w:rsidP="00366F85">
      <w:pPr>
        <w:rPr>
          <w:b/>
          <w:bCs/>
        </w:rPr>
      </w:pPr>
      <w:r w:rsidRPr="00290C32">
        <w:rPr>
          <w:b/>
          <w:bCs/>
          <w:noProof/>
        </w:rPr>
        <w:drawing>
          <wp:inline distT="0" distB="0" distL="0" distR="0" wp14:anchorId="642D7775" wp14:editId="3F4CC1FC">
            <wp:extent cx="2667372" cy="1533739"/>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2667372" cy="1533739"/>
                    </a:xfrm>
                    <a:prstGeom prst="rect">
                      <a:avLst/>
                    </a:prstGeom>
                  </pic:spPr>
                </pic:pic>
              </a:graphicData>
            </a:graphic>
          </wp:inline>
        </w:drawing>
      </w:r>
    </w:p>
    <w:p w14:paraId="6AF8DCD2" w14:textId="77777777" w:rsidR="00DD3A26" w:rsidRDefault="00C97A96" w:rsidP="006B7CDB">
      <w:pPr>
        <w:jc w:val="left"/>
      </w:pPr>
      <w:r>
        <w:lastRenderedPageBreak/>
        <w:t>isDeleted indicates if the role was deleted or no. There are two options: “false”- the role is not deleted, “true”- the role is deleted</w:t>
      </w:r>
    </w:p>
    <w:p w14:paraId="5BF44F09" w14:textId="68939559" w:rsidR="00C97A96" w:rsidRDefault="00DD3A26" w:rsidP="006B7CDB">
      <w:pPr>
        <w:jc w:val="left"/>
      </w:pPr>
      <w:r>
        <w:t>assignedTo is a</w:t>
      </w:r>
      <w:r w:rsidR="00C97A96">
        <w:t xml:space="preserve"> </w:t>
      </w:r>
      <w:r>
        <w:t>list of all the users or roles assigned to</w:t>
      </w:r>
      <w:r w:rsidR="00B0431A">
        <w:t xml:space="preserve"> it.</w:t>
      </w:r>
    </w:p>
    <w:p w14:paraId="33FFB297" w14:textId="19C852D9" w:rsidR="00DD3A26" w:rsidRPr="00C97A96" w:rsidRDefault="00DD3A26" w:rsidP="006B7CDB">
      <w:pPr>
        <w:jc w:val="left"/>
      </w:pPr>
      <w:r>
        <w:t xml:space="preserve">assignments </w:t>
      </w:r>
      <w:r w:rsidR="006B6FB7">
        <w:t>are</w:t>
      </w:r>
      <w:r>
        <w:t xml:space="preserve"> a list of all the roles or privileges that are assigned to the role</w:t>
      </w:r>
    </w:p>
    <w:p w14:paraId="5A4E5380" w14:textId="22C2AD48" w:rsidR="00290C32" w:rsidRDefault="00290C32" w:rsidP="006B7CDB">
      <w:pPr>
        <w:jc w:val="left"/>
        <w:rPr>
          <w:b/>
          <w:bCs/>
        </w:rPr>
      </w:pPr>
      <w:r>
        <w:rPr>
          <w:b/>
          <w:bCs/>
        </w:rPr>
        <w:tab/>
        <w:t>Here is an example of all existing attributes a privilege can have:</w:t>
      </w:r>
    </w:p>
    <w:p w14:paraId="217E5B94" w14:textId="42B6FDB4" w:rsidR="00290C32" w:rsidRDefault="00C97A96" w:rsidP="00366F85">
      <w:pPr>
        <w:rPr>
          <w:b/>
          <w:bCs/>
        </w:rPr>
      </w:pPr>
      <w:r w:rsidRPr="00C97A96">
        <w:rPr>
          <w:b/>
          <w:bCs/>
          <w:noProof/>
        </w:rPr>
        <w:drawing>
          <wp:inline distT="0" distB="0" distL="0" distR="0" wp14:anchorId="52D29399" wp14:editId="73752A86">
            <wp:extent cx="3534268" cy="1724266"/>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9"/>
                    <a:stretch>
                      <a:fillRect/>
                    </a:stretch>
                  </pic:blipFill>
                  <pic:spPr>
                    <a:xfrm>
                      <a:off x="0" y="0"/>
                      <a:ext cx="3534268" cy="1724266"/>
                    </a:xfrm>
                    <a:prstGeom prst="rect">
                      <a:avLst/>
                    </a:prstGeom>
                  </pic:spPr>
                </pic:pic>
              </a:graphicData>
            </a:graphic>
          </wp:inline>
        </w:drawing>
      </w:r>
      <w:r w:rsidRPr="00C97A96">
        <w:rPr>
          <w:b/>
          <w:bCs/>
          <w:noProof/>
        </w:rPr>
        <w:drawing>
          <wp:inline distT="0" distB="0" distL="0" distR="0" wp14:anchorId="4618B0B1" wp14:editId="3C3F3D69">
            <wp:extent cx="3534268" cy="1714739"/>
            <wp:effectExtent l="0" t="0" r="952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0"/>
                    <a:stretch>
                      <a:fillRect/>
                    </a:stretch>
                  </pic:blipFill>
                  <pic:spPr>
                    <a:xfrm>
                      <a:off x="0" y="0"/>
                      <a:ext cx="3534268" cy="1714739"/>
                    </a:xfrm>
                    <a:prstGeom prst="rect">
                      <a:avLst/>
                    </a:prstGeom>
                  </pic:spPr>
                </pic:pic>
              </a:graphicData>
            </a:graphic>
          </wp:inline>
        </w:drawing>
      </w:r>
    </w:p>
    <w:p w14:paraId="1D948948" w14:textId="63C6187E" w:rsidR="00DD3A26" w:rsidRDefault="00DD3A26" w:rsidP="006B7CDB">
      <w:pPr>
        <w:jc w:val="left"/>
      </w:pPr>
      <w:r>
        <w:t>isDeleted indicates if the privilege was deleted or no. There are two options: “false”- the privilege is not deleted, “true”- the privilege is deleted</w:t>
      </w:r>
    </w:p>
    <w:p w14:paraId="012FB08C" w14:textId="7A5EF48C" w:rsidR="00DD3A26" w:rsidRDefault="00DD3A26" w:rsidP="00366F85">
      <w:r>
        <w:t>assignedTo is a list of all the users or roles th</w:t>
      </w:r>
      <w:r w:rsidR="002D7AB0">
        <w:t xml:space="preserve">at </w:t>
      </w:r>
      <w:r>
        <w:t>are assigned to</w:t>
      </w:r>
      <w:r w:rsidR="002D7AB0">
        <w:t xml:space="preserve"> the privilege</w:t>
      </w:r>
    </w:p>
    <w:p w14:paraId="64054BA9" w14:textId="77777777" w:rsidR="007E47A8" w:rsidRDefault="007E47A8" w:rsidP="001A5960">
      <w:pPr>
        <w:pStyle w:val="Subtitle"/>
      </w:pPr>
    </w:p>
    <w:p w14:paraId="0B22C933" w14:textId="77777777" w:rsidR="007E47A8" w:rsidRDefault="007E47A8" w:rsidP="001A5960">
      <w:pPr>
        <w:pStyle w:val="Subtitle"/>
      </w:pPr>
    </w:p>
    <w:p w14:paraId="5D353E81" w14:textId="77777777" w:rsidR="007E47A8" w:rsidRDefault="007E47A8" w:rsidP="001A5960">
      <w:pPr>
        <w:pStyle w:val="Subtitle"/>
      </w:pPr>
    </w:p>
    <w:p w14:paraId="7E037AC1" w14:textId="77777777" w:rsidR="007E47A8" w:rsidRDefault="007E47A8" w:rsidP="001A5960">
      <w:pPr>
        <w:pStyle w:val="Subtitle"/>
      </w:pPr>
    </w:p>
    <w:p w14:paraId="3BB72202" w14:textId="5EABC077" w:rsidR="001A5960" w:rsidRDefault="001A5960" w:rsidP="001A5960">
      <w:pPr>
        <w:pStyle w:val="Subtitle"/>
      </w:pPr>
      <w:r>
        <w:t>Modify User</w:t>
      </w:r>
    </w:p>
    <w:p w14:paraId="71169FC2" w14:textId="597E9665" w:rsidR="001A5960" w:rsidRDefault="001A5960" w:rsidP="006B7CDB">
      <w:pPr>
        <w:ind w:firstLine="720"/>
        <w:jc w:val="left"/>
      </w:pPr>
      <w:r>
        <w:t>The method receives an object with all the attributes a user can modify. Validations are made for each of the fields and proper messages are returned. The user is modified with a method from the facade.</w:t>
      </w:r>
    </w:p>
    <w:p w14:paraId="4B2C0D57" w14:textId="694A6580" w:rsidR="001A5960" w:rsidRDefault="003466D5" w:rsidP="001A5960">
      <w:r w:rsidRPr="003466D5">
        <w:rPr>
          <w:noProof/>
        </w:rPr>
        <w:drawing>
          <wp:inline distT="0" distB="0" distL="0" distR="0" wp14:anchorId="6624C0C1" wp14:editId="2B03A37A">
            <wp:extent cx="4206605" cy="15241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6605" cy="152413"/>
                    </a:xfrm>
                    <a:prstGeom prst="rect">
                      <a:avLst/>
                    </a:prstGeom>
                  </pic:spPr>
                </pic:pic>
              </a:graphicData>
            </a:graphic>
          </wp:inline>
        </w:drawing>
      </w:r>
    </w:p>
    <w:p w14:paraId="685C8BD6" w14:textId="7215D8D3" w:rsidR="001A5960" w:rsidRDefault="001A5960" w:rsidP="001A5960">
      <w:pPr>
        <w:rPr>
          <w:b/>
          <w:bCs/>
        </w:rPr>
      </w:pPr>
      <w:r>
        <w:rPr>
          <w:b/>
          <w:bCs/>
        </w:rPr>
        <w:t>Here is an example of an addAttributes(update) method:</w:t>
      </w:r>
    </w:p>
    <w:p w14:paraId="25DE0A62" w14:textId="740891A7" w:rsidR="001A5960" w:rsidRDefault="001A5960" w:rsidP="001A5960">
      <w:pPr>
        <w:rPr>
          <w:b/>
          <w:bCs/>
        </w:rPr>
      </w:pPr>
      <w:r w:rsidRPr="001A5960">
        <w:rPr>
          <w:b/>
          <w:bCs/>
          <w:noProof/>
        </w:rPr>
        <w:drawing>
          <wp:inline distT="0" distB="0" distL="0" distR="0" wp14:anchorId="7B90A6FE" wp14:editId="77635E53">
            <wp:extent cx="5601482" cy="12384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1482" cy="123842"/>
                    </a:xfrm>
                    <a:prstGeom prst="rect">
                      <a:avLst/>
                    </a:prstGeom>
                  </pic:spPr>
                </pic:pic>
              </a:graphicData>
            </a:graphic>
          </wp:inline>
        </w:drawing>
      </w:r>
    </w:p>
    <w:p w14:paraId="07C8A5B6" w14:textId="1B8087CB" w:rsidR="001A5960" w:rsidRDefault="001A5960" w:rsidP="001A5960">
      <w:r>
        <w:t>“name” Is the attribute we want to modify</w:t>
      </w:r>
    </w:p>
    <w:p w14:paraId="2CE62581" w14:textId="06CE51CE" w:rsidR="001A5960" w:rsidRDefault="001A5960" w:rsidP="001A5960">
      <w:r>
        <w:t>User.getId() returns the id of the user to the method</w:t>
      </w:r>
    </w:p>
    <w:p w14:paraId="590DD24F" w14:textId="35EA641B" w:rsidR="001A5960" w:rsidRDefault="001A5960" w:rsidP="001A5960">
      <w:r>
        <w:t xml:space="preserve">User.getName() returns the new attribute </w:t>
      </w:r>
    </w:p>
    <w:p w14:paraId="61804F6A" w14:textId="61611653" w:rsidR="006B7CDB" w:rsidRDefault="001A5960" w:rsidP="001A5960">
      <w:r>
        <w:t>“update” indicates that we want to modify an already existing value</w:t>
      </w:r>
    </w:p>
    <w:p w14:paraId="75325095" w14:textId="77777777" w:rsidR="006B7CDB" w:rsidRDefault="006B7CDB" w:rsidP="001A5960"/>
    <w:p w14:paraId="46D0D5BF" w14:textId="127387ED" w:rsidR="003F4943" w:rsidRDefault="003F4943" w:rsidP="006B7CDB">
      <w:pPr>
        <w:jc w:val="left"/>
        <w:rPr>
          <w:b/>
          <w:bCs/>
        </w:rPr>
      </w:pPr>
      <w:r>
        <w:rPr>
          <w:b/>
          <w:bCs/>
        </w:rPr>
        <w:t>Here is an example of all attributes to a user that are modifiable:</w:t>
      </w:r>
    </w:p>
    <w:p w14:paraId="5C595E03" w14:textId="2D966B0F" w:rsidR="003F4943" w:rsidRPr="003F4943" w:rsidRDefault="003F4943" w:rsidP="001A5960">
      <w:pPr>
        <w:rPr>
          <w:b/>
          <w:bCs/>
        </w:rPr>
      </w:pPr>
      <w:r w:rsidRPr="003F4943">
        <w:rPr>
          <w:b/>
          <w:bCs/>
          <w:noProof/>
        </w:rPr>
        <w:drawing>
          <wp:inline distT="0" distB="0" distL="0" distR="0" wp14:anchorId="7E95D7D7" wp14:editId="1B09C91A">
            <wp:extent cx="3002280" cy="2450841"/>
            <wp:effectExtent l="0" t="0" r="7620" b="698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3006465" cy="2454258"/>
                    </a:xfrm>
                    <a:prstGeom prst="rect">
                      <a:avLst/>
                    </a:prstGeom>
                  </pic:spPr>
                </pic:pic>
              </a:graphicData>
            </a:graphic>
          </wp:inline>
        </w:drawing>
      </w:r>
    </w:p>
    <w:p w14:paraId="7BA06C68" w14:textId="77777777" w:rsidR="001A5960" w:rsidRDefault="001A5960" w:rsidP="001A5960"/>
    <w:p w14:paraId="546BCF23" w14:textId="77777777" w:rsidR="001A5960" w:rsidRPr="003F4943" w:rsidRDefault="001A5960" w:rsidP="001A5960">
      <w:pPr>
        <w:pStyle w:val="Subtitle"/>
        <w:rPr>
          <w:lang w:val="bg-BG"/>
        </w:rPr>
      </w:pPr>
      <w:r>
        <w:t>Modify Role/Privilege</w:t>
      </w:r>
    </w:p>
    <w:p w14:paraId="27D89ACB" w14:textId="45A3405C" w:rsidR="001A5960" w:rsidRDefault="00F95AEE" w:rsidP="006B7CDB">
      <w:pPr>
        <w:jc w:val="left"/>
      </w:pPr>
      <w:r>
        <w:tab/>
        <w:t>These methods receive object with all the attributes of the role/privilege that are modifiable. Validations are made and proper messages are returned of String type. The objects are modified with a method from userFacade</w:t>
      </w:r>
      <w:r w:rsidR="008B4D6A">
        <w:t>.</w:t>
      </w:r>
    </w:p>
    <w:p w14:paraId="22E8D660" w14:textId="1AF84AC3" w:rsidR="003466D5" w:rsidRDefault="003466D5" w:rsidP="00366F85">
      <w:r w:rsidRPr="003466D5">
        <w:rPr>
          <w:noProof/>
        </w:rPr>
        <w:drawing>
          <wp:inline distT="0" distB="0" distL="0" distR="0" wp14:anchorId="0A38B2A0" wp14:editId="3C296444">
            <wp:extent cx="4206605" cy="17527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06605" cy="175275"/>
                    </a:xfrm>
                    <a:prstGeom prst="rect">
                      <a:avLst/>
                    </a:prstGeom>
                  </pic:spPr>
                </pic:pic>
              </a:graphicData>
            </a:graphic>
          </wp:inline>
        </w:drawing>
      </w:r>
    </w:p>
    <w:p w14:paraId="4258EE4F" w14:textId="1F761027" w:rsidR="003466D5" w:rsidRDefault="003466D5" w:rsidP="00366F85">
      <w:r w:rsidRPr="003466D5">
        <w:rPr>
          <w:noProof/>
        </w:rPr>
        <w:drawing>
          <wp:inline distT="0" distB="0" distL="0" distR="0" wp14:anchorId="0F567E30" wp14:editId="0433BEFF">
            <wp:extent cx="4930567" cy="11431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30567" cy="114310"/>
                    </a:xfrm>
                    <a:prstGeom prst="rect">
                      <a:avLst/>
                    </a:prstGeom>
                  </pic:spPr>
                </pic:pic>
              </a:graphicData>
            </a:graphic>
          </wp:inline>
        </w:drawing>
      </w:r>
    </w:p>
    <w:p w14:paraId="1059134D" w14:textId="6A693E7D" w:rsidR="008B4D6A" w:rsidRDefault="008B4D6A" w:rsidP="00366F85">
      <w:pPr>
        <w:rPr>
          <w:b/>
          <w:bCs/>
        </w:rPr>
      </w:pPr>
      <w:r>
        <w:tab/>
      </w:r>
      <w:r>
        <w:rPr>
          <w:b/>
          <w:bCs/>
        </w:rPr>
        <w:t>Here is an example of all the attributes of a role/privilege that are modifiable:</w:t>
      </w:r>
    </w:p>
    <w:p w14:paraId="628F21FE" w14:textId="6FE84F49" w:rsidR="008B4D6A" w:rsidRPr="008B4D6A" w:rsidRDefault="008B4D6A" w:rsidP="00366F85">
      <w:pPr>
        <w:rPr>
          <w:b/>
          <w:bCs/>
        </w:rPr>
      </w:pPr>
      <w:r w:rsidRPr="008B4D6A">
        <w:rPr>
          <w:b/>
          <w:bCs/>
          <w:noProof/>
        </w:rPr>
        <w:drawing>
          <wp:inline distT="0" distB="0" distL="0" distR="0" wp14:anchorId="2B7BCF7A" wp14:editId="76DA5E06">
            <wp:extent cx="3276600" cy="731520"/>
            <wp:effectExtent l="0" t="0" r="0" b="0"/>
            <wp:docPr id="31" name="Picture 3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Word&#10;&#10;Description automatically generated"/>
                    <pic:cNvPicPr/>
                  </pic:nvPicPr>
                  <pic:blipFill>
                    <a:blip r:embed="rId36"/>
                    <a:stretch>
                      <a:fillRect/>
                    </a:stretch>
                  </pic:blipFill>
                  <pic:spPr>
                    <a:xfrm>
                      <a:off x="0" y="0"/>
                      <a:ext cx="3277066" cy="731624"/>
                    </a:xfrm>
                    <a:prstGeom prst="rect">
                      <a:avLst/>
                    </a:prstGeom>
                  </pic:spPr>
                </pic:pic>
              </a:graphicData>
            </a:graphic>
          </wp:inline>
        </w:drawing>
      </w:r>
      <w:r w:rsidRPr="008B4D6A">
        <w:rPr>
          <w:noProof/>
        </w:rPr>
        <w:t xml:space="preserve"> </w:t>
      </w:r>
      <w:r w:rsidRPr="008B4D6A">
        <w:rPr>
          <w:b/>
          <w:bCs/>
          <w:noProof/>
        </w:rPr>
        <w:drawing>
          <wp:inline distT="0" distB="0" distL="0" distR="0" wp14:anchorId="07CC1812" wp14:editId="58F70AE1">
            <wp:extent cx="2790190" cy="739140"/>
            <wp:effectExtent l="0" t="0" r="0" b="3810"/>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Word&#10;&#10;Description automatically generated"/>
                    <pic:cNvPicPr/>
                  </pic:nvPicPr>
                  <pic:blipFill>
                    <a:blip r:embed="rId37"/>
                    <a:stretch>
                      <a:fillRect/>
                    </a:stretch>
                  </pic:blipFill>
                  <pic:spPr>
                    <a:xfrm>
                      <a:off x="0" y="0"/>
                      <a:ext cx="2793119" cy="739916"/>
                    </a:xfrm>
                    <a:prstGeom prst="rect">
                      <a:avLst/>
                    </a:prstGeom>
                  </pic:spPr>
                </pic:pic>
              </a:graphicData>
            </a:graphic>
          </wp:inline>
        </w:drawing>
      </w:r>
    </w:p>
    <w:p w14:paraId="6D024F54" w14:textId="64A24BBC" w:rsidR="00E40FF0" w:rsidRDefault="00E40FF0" w:rsidP="00366F85">
      <w:pPr>
        <w:rPr>
          <w:b/>
          <w:bCs/>
        </w:rPr>
      </w:pPr>
    </w:p>
    <w:p w14:paraId="4140667B" w14:textId="5EA847D6" w:rsidR="007E47A8" w:rsidRDefault="007E47A8" w:rsidP="00366F85">
      <w:pPr>
        <w:rPr>
          <w:b/>
          <w:bCs/>
        </w:rPr>
      </w:pPr>
    </w:p>
    <w:p w14:paraId="78D8BDB2" w14:textId="77777777" w:rsidR="007E47A8" w:rsidRPr="00E40FF0" w:rsidRDefault="007E47A8" w:rsidP="00366F85">
      <w:pPr>
        <w:rPr>
          <w:b/>
          <w:bCs/>
        </w:rPr>
      </w:pPr>
    </w:p>
    <w:p w14:paraId="70CB82A3" w14:textId="2D4F6158" w:rsidR="002C3342" w:rsidRDefault="00C715D5" w:rsidP="00FD420C">
      <w:pPr>
        <w:pStyle w:val="Subtitle"/>
      </w:pPr>
      <w:bookmarkStart w:id="53" w:name="_Toc109082030"/>
      <w:r>
        <w:t>Leave</w:t>
      </w:r>
      <w:bookmarkEnd w:id="53"/>
    </w:p>
    <w:p w14:paraId="59562A69" w14:textId="48510281" w:rsidR="002D7AB0" w:rsidRDefault="002D7AB0" w:rsidP="006B7CDB">
      <w:pPr>
        <w:jc w:val="left"/>
      </w:pPr>
      <w:r>
        <w:tab/>
        <w:t>The method receives a uniqueId of type String and returns a String with a proper message</w:t>
      </w:r>
      <w:r w:rsidR="006E76C7">
        <w:t>.</w:t>
      </w:r>
    </w:p>
    <w:p w14:paraId="66D9F72A" w14:textId="50330205" w:rsidR="006E76C7" w:rsidRDefault="006E76C7" w:rsidP="006B7CDB">
      <w:pPr>
        <w:jc w:val="left"/>
      </w:pPr>
      <w:r>
        <w:t xml:space="preserve">The user is found with the uniqueId, and validations are made to them. </w:t>
      </w:r>
      <w:r w:rsidR="00DA7E09">
        <w:t>If the user is a manager all the other users that are assigned to him are relocated to his manager. When deleted a user we remove all his ONLY privileges and mark him as a deleted one.</w:t>
      </w:r>
    </w:p>
    <w:p w14:paraId="415F285A" w14:textId="73CDA749" w:rsidR="006B7CDB" w:rsidRPr="007E47A8" w:rsidRDefault="003466D5" w:rsidP="007E47A8">
      <w:r w:rsidRPr="003466D5">
        <w:rPr>
          <w:noProof/>
        </w:rPr>
        <w:drawing>
          <wp:inline distT="0" distB="0" distL="0" distR="0" wp14:anchorId="41395D4D" wp14:editId="50BD2924">
            <wp:extent cx="3833192" cy="175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3192" cy="175275"/>
                    </a:xfrm>
                    <a:prstGeom prst="rect">
                      <a:avLst/>
                    </a:prstGeom>
                  </pic:spPr>
                </pic:pic>
              </a:graphicData>
            </a:graphic>
          </wp:inline>
        </w:drawing>
      </w:r>
    </w:p>
    <w:p w14:paraId="6B80F36A" w14:textId="43DE4739" w:rsidR="00DA7E09" w:rsidRDefault="00DA7E09" w:rsidP="003466D5">
      <w:pPr>
        <w:ind w:firstLine="720"/>
        <w:rPr>
          <w:b/>
          <w:bCs/>
        </w:rPr>
      </w:pPr>
      <w:r>
        <w:rPr>
          <w:b/>
          <w:bCs/>
        </w:rPr>
        <w:lastRenderedPageBreak/>
        <w:t>Here is an example of a deleted user before and after:</w:t>
      </w:r>
    </w:p>
    <w:p w14:paraId="0877774B" w14:textId="3AB7BF0E" w:rsidR="00DA7E09" w:rsidRDefault="00DA7E09" w:rsidP="002D7AB0">
      <w:pPr>
        <w:rPr>
          <w:b/>
          <w:bCs/>
        </w:rPr>
      </w:pPr>
      <w:r>
        <w:rPr>
          <w:b/>
          <w:bCs/>
        </w:rPr>
        <w:tab/>
      </w:r>
      <w:r>
        <w:rPr>
          <w:b/>
          <w:bCs/>
        </w:rPr>
        <w:tab/>
        <w:t>Before</w:t>
      </w:r>
      <w:r w:rsidR="001C0918">
        <w:rPr>
          <w:b/>
          <w:bCs/>
        </w:rPr>
        <w:tab/>
      </w:r>
      <w:r w:rsidR="001C0918">
        <w:rPr>
          <w:b/>
          <w:bCs/>
        </w:rPr>
        <w:tab/>
      </w:r>
      <w:r w:rsidR="001C0918">
        <w:rPr>
          <w:b/>
          <w:bCs/>
        </w:rPr>
        <w:tab/>
      </w:r>
      <w:r w:rsidR="001C0918">
        <w:rPr>
          <w:b/>
          <w:bCs/>
        </w:rPr>
        <w:tab/>
      </w:r>
      <w:r w:rsidR="001C0918">
        <w:rPr>
          <w:b/>
          <w:bCs/>
        </w:rPr>
        <w:tab/>
      </w:r>
      <w:r w:rsidR="001C0918">
        <w:rPr>
          <w:b/>
          <w:bCs/>
        </w:rPr>
        <w:tab/>
        <w:t>After</w:t>
      </w:r>
    </w:p>
    <w:p w14:paraId="2045A571" w14:textId="251FA66B" w:rsidR="00DA7E09" w:rsidRPr="00DA7E09" w:rsidRDefault="00DA7E09" w:rsidP="002D7AB0">
      <w:pPr>
        <w:rPr>
          <w:b/>
          <w:bCs/>
        </w:rPr>
      </w:pPr>
      <w:r w:rsidRPr="00DA7E09">
        <w:rPr>
          <w:b/>
          <w:bCs/>
          <w:noProof/>
        </w:rPr>
        <w:drawing>
          <wp:inline distT="0" distB="0" distL="0" distR="0" wp14:anchorId="0F936AF4" wp14:editId="5BA836D9">
            <wp:extent cx="3002280" cy="6276340"/>
            <wp:effectExtent l="0" t="0" r="7620" b="381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39"/>
                    <a:stretch>
                      <a:fillRect/>
                    </a:stretch>
                  </pic:blipFill>
                  <pic:spPr>
                    <a:xfrm>
                      <a:off x="0" y="0"/>
                      <a:ext cx="3002280" cy="6276340"/>
                    </a:xfrm>
                    <a:prstGeom prst="rect">
                      <a:avLst/>
                    </a:prstGeom>
                  </pic:spPr>
                </pic:pic>
              </a:graphicData>
            </a:graphic>
          </wp:inline>
        </w:drawing>
      </w:r>
      <w:r w:rsidR="001C0918" w:rsidRPr="001C0918">
        <w:rPr>
          <w:noProof/>
        </w:rPr>
        <w:t xml:space="preserve"> </w:t>
      </w:r>
      <w:r w:rsidR="001C0918" w:rsidRPr="001C0918">
        <w:rPr>
          <w:b/>
          <w:bCs/>
          <w:noProof/>
        </w:rPr>
        <w:drawing>
          <wp:inline distT="0" distB="0" distL="0" distR="0" wp14:anchorId="6CD41CAC" wp14:editId="6A427C6F">
            <wp:extent cx="3787140" cy="6233160"/>
            <wp:effectExtent l="0" t="0" r="3810" b="3810"/>
            <wp:docPr id="18" name="Picture 18"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medium confidence"/>
                    <pic:cNvPicPr/>
                  </pic:nvPicPr>
                  <pic:blipFill>
                    <a:blip r:embed="rId40"/>
                    <a:stretch>
                      <a:fillRect/>
                    </a:stretch>
                  </pic:blipFill>
                  <pic:spPr>
                    <a:xfrm>
                      <a:off x="0" y="0"/>
                      <a:ext cx="3787140" cy="6233160"/>
                    </a:xfrm>
                    <a:prstGeom prst="rect">
                      <a:avLst/>
                    </a:prstGeom>
                  </pic:spPr>
                </pic:pic>
              </a:graphicData>
            </a:graphic>
          </wp:inline>
        </w:drawing>
      </w:r>
    </w:p>
    <w:p w14:paraId="5698E885" w14:textId="77777777" w:rsidR="00ED3F86" w:rsidRDefault="00ED3F86" w:rsidP="00FD420C">
      <w:pPr>
        <w:pStyle w:val="Subtitle"/>
      </w:pPr>
      <w:bookmarkStart w:id="54" w:name="_Toc109082031"/>
    </w:p>
    <w:p w14:paraId="4FFE3DCD" w14:textId="77777777" w:rsidR="00ED3F86" w:rsidRDefault="00ED3F86" w:rsidP="00FD420C">
      <w:pPr>
        <w:pStyle w:val="Subtitle"/>
      </w:pPr>
    </w:p>
    <w:p w14:paraId="0794789E" w14:textId="431D2416" w:rsidR="00E66CE1" w:rsidRDefault="00C715D5" w:rsidP="00FD420C">
      <w:pPr>
        <w:pStyle w:val="Subtitle"/>
      </w:pPr>
      <w:r>
        <w:t>Assign Access</w:t>
      </w:r>
      <w:bookmarkEnd w:id="54"/>
    </w:p>
    <w:p w14:paraId="71A04149" w14:textId="6BD7A19C" w:rsidR="00E66CE1" w:rsidRDefault="001C0918" w:rsidP="006B7CDB">
      <w:pPr>
        <w:ind w:firstLine="720"/>
        <w:jc w:val="left"/>
      </w:pPr>
      <w:r>
        <w:t>The method receives a uniqueId of type String</w:t>
      </w:r>
      <w:r w:rsidR="00ED3F86">
        <w:t xml:space="preserve"> </w:t>
      </w:r>
      <w:r>
        <w:t>(the object we will assign access to), accessToAssign of type String</w:t>
      </w:r>
      <w:r w:rsidR="00ED3F86">
        <w:t xml:space="preserve"> </w:t>
      </w:r>
      <w:r>
        <w:t>(the access we are assigning) and from/to date of type String</w:t>
      </w:r>
      <w:r w:rsidR="00ED3F86">
        <w:t xml:space="preserve"> (the validity of the access). Validations are made then to the input. </w:t>
      </w:r>
    </w:p>
    <w:p w14:paraId="4BD11398" w14:textId="49D38DC7" w:rsidR="00ED06E2" w:rsidRPr="006B7CDB" w:rsidRDefault="007E35EC" w:rsidP="006B7CDB">
      <w:pPr>
        <w:jc w:val="left"/>
      </w:pPr>
      <w:r w:rsidRPr="007E35EC">
        <w:rPr>
          <w:noProof/>
        </w:rPr>
        <w:drawing>
          <wp:inline distT="0" distB="0" distL="0" distR="0" wp14:anchorId="46C3B221" wp14:editId="5C95639E">
            <wp:extent cx="6729043" cy="12955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29043" cy="129551"/>
                    </a:xfrm>
                    <a:prstGeom prst="rect">
                      <a:avLst/>
                    </a:prstGeom>
                  </pic:spPr>
                </pic:pic>
              </a:graphicData>
            </a:graphic>
          </wp:inline>
        </w:drawing>
      </w:r>
    </w:p>
    <w:p w14:paraId="0A23C364" w14:textId="0A71D3A5" w:rsidR="00ED3F86" w:rsidRDefault="00ED3F86" w:rsidP="00E66CE1">
      <w:pPr>
        <w:ind w:firstLine="720"/>
        <w:jc w:val="left"/>
        <w:rPr>
          <w:b/>
          <w:bCs/>
        </w:rPr>
      </w:pPr>
      <w:r>
        <w:rPr>
          <w:b/>
          <w:bCs/>
        </w:rPr>
        <w:lastRenderedPageBreak/>
        <w:t>Here are all cases that are invalid in the assignAccess method:</w:t>
      </w:r>
    </w:p>
    <w:p w14:paraId="27117478" w14:textId="487756D6" w:rsidR="00E4202B" w:rsidRDefault="00E4202B" w:rsidP="00E66CE1">
      <w:pPr>
        <w:ind w:firstLine="720"/>
        <w:jc w:val="left"/>
        <w:rPr>
          <w:b/>
          <w:bCs/>
        </w:rPr>
      </w:pPr>
      <w:r w:rsidRPr="00E4202B">
        <w:rPr>
          <w:b/>
          <w:bCs/>
          <w:noProof/>
        </w:rPr>
        <w:drawing>
          <wp:inline distT="0" distB="0" distL="0" distR="0" wp14:anchorId="3B2A6C47" wp14:editId="6588B43C">
            <wp:extent cx="6315956" cy="1895740"/>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2"/>
                    <a:stretch>
                      <a:fillRect/>
                    </a:stretch>
                  </pic:blipFill>
                  <pic:spPr>
                    <a:xfrm>
                      <a:off x="0" y="0"/>
                      <a:ext cx="6315956" cy="1895740"/>
                    </a:xfrm>
                    <a:prstGeom prst="rect">
                      <a:avLst/>
                    </a:prstGeom>
                  </pic:spPr>
                </pic:pic>
              </a:graphicData>
            </a:graphic>
          </wp:inline>
        </w:drawing>
      </w:r>
    </w:p>
    <w:p w14:paraId="2A368CB4" w14:textId="02A84A41" w:rsidR="00230735" w:rsidRDefault="00E4202B" w:rsidP="006B7CDB">
      <w:pPr>
        <w:jc w:val="left"/>
      </w:pPr>
      <w:r>
        <w:t xml:space="preserve">In case we are assigning a role we check if the object we are assigning the role </w:t>
      </w:r>
      <w:r w:rsidR="00230735">
        <w:t xml:space="preserve">to </w:t>
      </w:r>
      <w:r>
        <w:t>is a user or another role. If it’s a user</w:t>
      </w:r>
      <w:r w:rsidR="00230735">
        <w:t>,</w:t>
      </w:r>
      <w:r>
        <w:t xml:space="preserve"> we check if the user has the respective ONLY privileges for all the privileges the role might have in it and if the user has the ONLY privilege all the access of the role and role itself is assigned to the user</w:t>
      </w:r>
      <w:r w:rsidR="00230735">
        <w:t>. In</w:t>
      </w:r>
      <w:r w:rsidR="00B22E5D">
        <w:t xml:space="preserve"> case</w:t>
      </w:r>
      <w:r w:rsidR="00230735">
        <w:t xml:space="preserve"> it’s a role, we skip the check for ONLY privilege and assign the role to the other role directly.</w:t>
      </w:r>
    </w:p>
    <w:p w14:paraId="4FFF7BBE" w14:textId="07A4AEB3" w:rsidR="00230735" w:rsidRPr="00E4202B" w:rsidRDefault="00230735" w:rsidP="00E4202B">
      <w:pPr>
        <w:jc w:val="left"/>
      </w:pPr>
      <w:r>
        <w:t>In case we are assigning a privilege we check if the object we are assigning the privilege to is a user or a role. If it’s a user, we check if the user has the respective ONLY privilege and if he has</w:t>
      </w:r>
      <w:r w:rsidR="00B22E5D">
        <w:t xml:space="preserve">, </w:t>
      </w:r>
      <w:r>
        <w:t xml:space="preserve">we add the privilege to his access. </w:t>
      </w:r>
      <w:r w:rsidR="00B22E5D">
        <w:t>In case it’s a role we check if we are assigning ONLY privilege and if we don’t we assign the privilege to the role.</w:t>
      </w:r>
    </w:p>
    <w:p w14:paraId="35E5DFF2" w14:textId="77777777" w:rsidR="00ED3F86" w:rsidRPr="00ED3F86" w:rsidRDefault="00ED3F86" w:rsidP="00E66CE1">
      <w:pPr>
        <w:ind w:firstLine="720"/>
        <w:jc w:val="left"/>
        <w:rPr>
          <w:b/>
          <w:bCs/>
        </w:rPr>
      </w:pPr>
    </w:p>
    <w:p w14:paraId="2A8575E6" w14:textId="4BC54F4A" w:rsidR="00E66CE1" w:rsidRDefault="00C715D5" w:rsidP="00FD420C">
      <w:pPr>
        <w:pStyle w:val="Subtitle"/>
      </w:pPr>
      <w:bookmarkStart w:id="55" w:name="_Toc109082032"/>
      <w:r>
        <w:t>Modify Access</w:t>
      </w:r>
      <w:bookmarkEnd w:id="55"/>
    </w:p>
    <w:p w14:paraId="6B7FAFB5" w14:textId="6A1B971D" w:rsidR="00B22E5D" w:rsidRDefault="00B22E5D" w:rsidP="006B7CDB">
      <w:pPr>
        <w:ind w:firstLine="720"/>
        <w:jc w:val="left"/>
      </w:pPr>
      <w:r>
        <w:t>The method receives a uniqueId of type String (the object we will modify the access), accessToAssign of type String (the access we are modifying) and from/to date of type String (the validity of the access). Validations are made then to the input.</w:t>
      </w:r>
      <w:r w:rsidR="00D06579">
        <w:t xml:space="preserve"> </w:t>
      </w:r>
    </w:p>
    <w:p w14:paraId="3F8110E5" w14:textId="6F31C82F" w:rsidR="007E35EC" w:rsidRDefault="007E35EC" w:rsidP="007E35EC">
      <w:r w:rsidRPr="007E35EC">
        <w:rPr>
          <w:noProof/>
        </w:rPr>
        <w:drawing>
          <wp:inline distT="0" distB="0" distL="0" distR="0" wp14:anchorId="63D9B719" wp14:editId="32521605">
            <wp:extent cx="6790008" cy="167655"/>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790008" cy="167655"/>
                    </a:xfrm>
                    <a:prstGeom prst="rect">
                      <a:avLst/>
                    </a:prstGeom>
                  </pic:spPr>
                </pic:pic>
              </a:graphicData>
            </a:graphic>
          </wp:inline>
        </w:drawing>
      </w:r>
    </w:p>
    <w:p w14:paraId="27FF7E84" w14:textId="77777777" w:rsidR="006B7CDB" w:rsidRDefault="00D06579" w:rsidP="00B22E5D">
      <w:pPr>
        <w:rPr>
          <w:b/>
          <w:bCs/>
        </w:rPr>
      </w:pPr>
      <w:r>
        <w:rPr>
          <w:b/>
          <w:bCs/>
        </w:rPr>
        <w:tab/>
      </w:r>
    </w:p>
    <w:p w14:paraId="56E7CFCA" w14:textId="77777777" w:rsidR="006B7CDB" w:rsidRDefault="006B7CDB" w:rsidP="00B22E5D">
      <w:pPr>
        <w:rPr>
          <w:b/>
          <w:bCs/>
        </w:rPr>
      </w:pPr>
    </w:p>
    <w:p w14:paraId="31D1FF02" w14:textId="77777777" w:rsidR="006B7CDB" w:rsidRDefault="006B7CDB" w:rsidP="00B22E5D">
      <w:pPr>
        <w:rPr>
          <w:b/>
          <w:bCs/>
        </w:rPr>
      </w:pPr>
    </w:p>
    <w:p w14:paraId="4F2134DD" w14:textId="161B567F" w:rsidR="00D06579" w:rsidRDefault="00D06579" w:rsidP="00B22E5D">
      <w:pPr>
        <w:rPr>
          <w:b/>
          <w:bCs/>
        </w:rPr>
      </w:pPr>
      <w:r>
        <w:rPr>
          <w:b/>
          <w:bCs/>
        </w:rPr>
        <w:t>Here are all the cases that are invalid in the modifyAccess method:</w:t>
      </w:r>
    </w:p>
    <w:p w14:paraId="76E32339" w14:textId="2EE97FF8" w:rsidR="00D06579" w:rsidRDefault="00D06579" w:rsidP="00B22E5D">
      <w:pPr>
        <w:rPr>
          <w:b/>
          <w:bCs/>
        </w:rPr>
      </w:pPr>
      <w:r w:rsidRPr="00D06579">
        <w:rPr>
          <w:b/>
          <w:bCs/>
          <w:noProof/>
        </w:rPr>
        <w:drawing>
          <wp:inline distT="0" distB="0" distL="0" distR="0" wp14:anchorId="09D9D006" wp14:editId="040E3481">
            <wp:extent cx="4448796" cy="1047896"/>
            <wp:effectExtent l="0" t="0" r="9525"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 letter&#10;&#10;Description automatically generated"/>
                    <pic:cNvPicPr/>
                  </pic:nvPicPr>
                  <pic:blipFill>
                    <a:blip r:embed="rId44"/>
                    <a:stretch>
                      <a:fillRect/>
                    </a:stretch>
                  </pic:blipFill>
                  <pic:spPr>
                    <a:xfrm>
                      <a:off x="0" y="0"/>
                      <a:ext cx="4448796" cy="1047896"/>
                    </a:xfrm>
                    <a:prstGeom prst="rect">
                      <a:avLst/>
                    </a:prstGeom>
                  </pic:spPr>
                </pic:pic>
              </a:graphicData>
            </a:graphic>
          </wp:inline>
        </w:drawing>
      </w:r>
    </w:p>
    <w:p w14:paraId="7AB276CF" w14:textId="77777777" w:rsidR="00ED06E2" w:rsidRDefault="00ED06E2" w:rsidP="00B22E5D">
      <w:r>
        <w:t xml:space="preserve">We can only modify access from validity perspective. </w:t>
      </w:r>
    </w:p>
    <w:p w14:paraId="4EDF0716" w14:textId="2B84D0AC" w:rsidR="00ED06E2" w:rsidRDefault="00ED06E2" w:rsidP="00B22E5D">
      <w:r>
        <w:t xml:space="preserve">In case we want to modify the access with a role we get all the access of the role and modify their validity too. </w:t>
      </w:r>
    </w:p>
    <w:p w14:paraId="21461880" w14:textId="7F9129C6" w:rsidR="00ED06E2" w:rsidRDefault="00ED06E2" w:rsidP="00B22E5D">
      <w:r>
        <w:t>In case we want to modify the access with a privilege we modify its validity only.</w:t>
      </w:r>
    </w:p>
    <w:p w14:paraId="7EFC995F" w14:textId="1B8BC6D4" w:rsidR="00ED06E2" w:rsidRDefault="00ED06E2" w:rsidP="00ED06E2">
      <w:pPr>
        <w:pStyle w:val="Subtitle"/>
      </w:pPr>
      <w:r>
        <w:lastRenderedPageBreak/>
        <w:t>Display User/Role/Privilege</w:t>
      </w:r>
    </w:p>
    <w:p w14:paraId="5C5766CA" w14:textId="789A24BD" w:rsidR="00ED06E2" w:rsidRDefault="00ED06E2" w:rsidP="006B7CDB">
      <w:pPr>
        <w:ind w:firstLine="720"/>
        <w:jc w:val="left"/>
      </w:pPr>
      <w:r>
        <w:t>The</w:t>
      </w:r>
      <w:r w:rsidR="00E73389">
        <w:t xml:space="preserve">se </w:t>
      </w:r>
      <w:r>
        <w:t>method</w:t>
      </w:r>
      <w:r w:rsidR="00E73389">
        <w:t>s</w:t>
      </w:r>
      <w:r>
        <w:t xml:space="preserve"> receive a uniqueId/uniqueName of the object we want to get</w:t>
      </w:r>
      <w:r w:rsidR="00E73389">
        <w:t>, finds it in the database with a method from the facade and return it.</w:t>
      </w:r>
    </w:p>
    <w:p w14:paraId="4C80601E" w14:textId="06AB5DE4" w:rsidR="00375805" w:rsidRDefault="00375805" w:rsidP="00375805">
      <w:r w:rsidRPr="00375805">
        <w:rPr>
          <w:noProof/>
        </w:rPr>
        <w:drawing>
          <wp:inline distT="0" distB="0" distL="0" distR="0" wp14:anchorId="583E6CA6" wp14:editId="6DDB0713">
            <wp:extent cx="4587638" cy="152413"/>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7638" cy="152413"/>
                    </a:xfrm>
                    <a:prstGeom prst="rect">
                      <a:avLst/>
                    </a:prstGeom>
                  </pic:spPr>
                </pic:pic>
              </a:graphicData>
            </a:graphic>
          </wp:inline>
        </w:drawing>
      </w:r>
    </w:p>
    <w:p w14:paraId="773D9C36" w14:textId="1E2DDCF7" w:rsidR="00375805" w:rsidRDefault="00375805" w:rsidP="00375805">
      <w:r w:rsidRPr="00375805">
        <w:rPr>
          <w:noProof/>
        </w:rPr>
        <w:drawing>
          <wp:inline distT="0" distB="0" distL="0" distR="0" wp14:anchorId="6082AB26" wp14:editId="0FECAC38">
            <wp:extent cx="4770533" cy="12193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70533" cy="121931"/>
                    </a:xfrm>
                    <a:prstGeom prst="rect">
                      <a:avLst/>
                    </a:prstGeom>
                  </pic:spPr>
                </pic:pic>
              </a:graphicData>
            </a:graphic>
          </wp:inline>
        </w:drawing>
      </w:r>
    </w:p>
    <w:p w14:paraId="6F4D21B7" w14:textId="3B067C91" w:rsidR="00375805" w:rsidRDefault="00375805" w:rsidP="00375805">
      <w:r w:rsidRPr="00375805">
        <w:rPr>
          <w:noProof/>
        </w:rPr>
        <w:drawing>
          <wp:inline distT="0" distB="0" distL="0" distR="0" wp14:anchorId="02E58FBC" wp14:editId="3BC7D698">
            <wp:extent cx="4351397" cy="1524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1397" cy="152413"/>
                    </a:xfrm>
                    <a:prstGeom prst="rect">
                      <a:avLst/>
                    </a:prstGeom>
                  </pic:spPr>
                </pic:pic>
              </a:graphicData>
            </a:graphic>
          </wp:inline>
        </w:drawing>
      </w:r>
    </w:p>
    <w:p w14:paraId="145FEE46" w14:textId="77777777" w:rsidR="00E73389" w:rsidRPr="00ED06E2" w:rsidRDefault="00E73389" w:rsidP="00ED06E2"/>
    <w:p w14:paraId="793016E1" w14:textId="3F44B7D7" w:rsidR="00ED06E2" w:rsidRDefault="00ED06E2" w:rsidP="00ED06E2">
      <w:pPr>
        <w:pStyle w:val="Subtitle"/>
      </w:pPr>
      <w:r>
        <w:t>Display All Users/roles/Privileges</w:t>
      </w:r>
    </w:p>
    <w:p w14:paraId="4A4D86BA" w14:textId="0597AAE7" w:rsidR="00E73389" w:rsidRDefault="00E73389" w:rsidP="006B7CDB">
      <w:pPr>
        <w:ind w:firstLine="720"/>
        <w:jc w:val="left"/>
      </w:pPr>
      <w:r>
        <w:t>These methods do not receive any input, they only return a list of all the respective objects by getting them from the database with a method from the facade and return it.</w:t>
      </w:r>
    </w:p>
    <w:p w14:paraId="26840921" w14:textId="2EBE4810" w:rsidR="00375805" w:rsidRDefault="00375805" w:rsidP="00375805">
      <w:r w:rsidRPr="00375805">
        <w:rPr>
          <w:noProof/>
        </w:rPr>
        <w:drawing>
          <wp:inline distT="0" distB="0" distL="0" distR="0" wp14:anchorId="1605C594" wp14:editId="767983B2">
            <wp:extent cx="5121084" cy="152413"/>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1084" cy="152413"/>
                    </a:xfrm>
                    <a:prstGeom prst="rect">
                      <a:avLst/>
                    </a:prstGeom>
                  </pic:spPr>
                </pic:pic>
              </a:graphicData>
            </a:graphic>
          </wp:inline>
        </w:drawing>
      </w:r>
    </w:p>
    <w:p w14:paraId="54DF6627" w14:textId="3027BF9E" w:rsidR="00375805" w:rsidRDefault="00375805" w:rsidP="00375805">
      <w:r w:rsidRPr="00375805">
        <w:rPr>
          <w:noProof/>
        </w:rPr>
        <w:drawing>
          <wp:inline distT="0" distB="0" distL="0" distR="0" wp14:anchorId="2B10D309" wp14:editId="3F7CC1E8">
            <wp:extent cx="5524979" cy="12955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24979" cy="129551"/>
                    </a:xfrm>
                    <a:prstGeom prst="rect">
                      <a:avLst/>
                    </a:prstGeom>
                  </pic:spPr>
                </pic:pic>
              </a:graphicData>
            </a:graphic>
          </wp:inline>
        </w:drawing>
      </w:r>
    </w:p>
    <w:p w14:paraId="7FEEDE2C" w14:textId="418F80F1" w:rsidR="00375805" w:rsidRPr="00E73389" w:rsidRDefault="00375805" w:rsidP="00375805">
      <w:r w:rsidRPr="00375805">
        <w:rPr>
          <w:noProof/>
        </w:rPr>
        <w:drawing>
          <wp:inline distT="0" distB="0" distL="0" distR="0" wp14:anchorId="395284CE" wp14:editId="2DBDA03D">
            <wp:extent cx="5121084" cy="11431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21084" cy="114310"/>
                    </a:xfrm>
                    <a:prstGeom prst="rect">
                      <a:avLst/>
                    </a:prstGeom>
                  </pic:spPr>
                </pic:pic>
              </a:graphicData>
            </a:graphic>
          </wp:inline>
        </w:drawing>
      </w:r>
    </w:p>
    <w:p w14:paraId="0B861DE1" w14:textId="1635FB66" w:rsidR="00552D13" w:rsidRDefault="00C715D5" w:rsidP="00FD420C">
      <w:pPr>
        <w:pStyle w:val="Subtitle"/>
      </w:pPr>
      <w:bookmarkStart w:id="56" w:name="_Toc109082033"/>
      <w:r>
        <w:t>Delete Role Or Privilege</w:t>
      </w:r>
      <w:bookmarkEnd w:id="56"/>
    </w:p>
    <w:p w14:paraId="4A6F69AF" w14:textId="5EB90FFC" w:rsidR="00360CA6" w:rsidRDefault="00E73389" w:rsidP="00E73389">
      <w:pPr>
        <w:ind w:firstLine="720"/>
        <w:jc w:val="left"/>
      </w:pPr>
      <w:r>
        <w:t>The method receives a name of type String and returns a proper message of type String.</w:t>
      </w:r>
    </w:p>
    <w:p w14:paraId="7CA72FDA" w14:textId="6F03A265" w:rsidR="00375805" w:rsidRDefault="00375805" w:rsidP="00E73389">
      <w:pPr>
        <w:ind w:firstLine="720"/>
        <w:jc w:val="left"/>
      </w:pPr>
      <w:r w:rsidRPr="00375805">
        <w:rPr>
          <w:noProof/>
        </w:rPr>
        <w:drawing>
          <wp:inline distT="0" distB="0" distL="0" distR="0" wp14:anchorId="7979FD44" wp14:editId="57F60E37">
            <wp:extent cx="4778154" cy="137172"/>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78154" cy="137172"/>
                    </a:xfrm>
                    <a:prstGeom prst="rect">
                      <a:avLst/>
                    </a:prstGeom>
                  </pic:spPr>
                </pic:pic>
              </a:graphicData>
            </a:graphic>
          </wp:inline>
        </w:drawing>
      </w:r>
    </w:p>
    <w:p w14:paraId="3F06B720" w14:textId="4CD451B1" w:rsidR="00360CA6" w:rsidRDefault="00360CA6" w:rsidP="00E73389">
      <w:pPr>
        <w:ind w:firstLine="720"/>
        <w:jc w:val="left"/>
        <w:rPr>
          <w:b/>
          <w:bCs/>
        </w:rPr>
      </w:pPr>
      <w:r>
        <w:rPr>
          <w:b/>
          <w:bCs/>
        </w:rPr>
        <w:t xml:space="preserve">Here are all the cases that are invalid in the </w:t>
      </w:r>
      <w:r w:rsidR="00DE1A82">
        <w:rPr>
          <w:b/>
          <w:bCs/>
        </w:rPr>
        <w:t>deleteRoleOrPrivilege</w:t>
      </w:r>
      <w:r>
        <w:rPr>
          <w:b/>
          <w:bCs/>
        </w:rPr>
        <w:t xml:space="preserve"> method:</w:t>
      </w:r>
    </w:p>
    <w:p w14:paraId="17E34959" w14:textId="0C09A5C0" w:rsidR="00360CA6" w:rsidRDefault="00360CA6" w:rsidP="00E73389">
      <w:pPr>
        <w:ind w:firstLine="720"/>
        <w:jc w:val="left"/>
        <w:rPr>
          <w:b/>
          <w:bCs/>
        </w:rPr>
      </w:pPr>
      <w:r w:rsidRPr="00360CA6">
        <w:rPr>
          <w:b/>
          <w:bCs/>
          <w:noProof/>
        </w:rPr>
        <w:drawing>
          <wp:inline distT="0" distB="0" distL="0" distR="0" wp14:anchorId="69287430" wp14:editId="7BAE55C0">
            <wp:extent cx="4953000" cy="510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3728" cy="510615"/>
                    </a:xfrm>
                    <a:prstGeom prst="rect">
                      <a:avLst/>
                    </a:prstGeom>
                  </pic:spPr>
                </pic:pic>
              </a:graphicData>
            </a:graphic>
          </wp:inline>
        </w:drawing>
      </w:r>
    </w:p>
    <w:p w14:paraId="1288289E" w14:textId="77777777" w:rsidR="006B7CDB" w:rsidRDefault="00E73389" w:rsidP="006B7CDB">
      <w:pPr>
        <w:ind w:firstLine="720"/>
        <w:jc w:val="left"/>
      </w:pPr>
      <w:r>
        <w:t xml:space="preserve"> In case</w:t>
      </w:r>
      <w:r w:rsidR="00360CA6">
        <w:t xml:space="preserve"> it’s</w:t>
      </w:r>
      <w:r>
        <w:t xml:space="preserve"> a privilege, </w:t>
      </w:r>
      <w:r w:rsidR="00360CA6">
        <w:t>we check if it’s an ONLY privilege, if it’s not we mark it as a deleted one</w:t>
      </w:r>
      <w:r w:rsidR="006B7CDB">
        <w:t xml:space="preserve">. </w:t>
      </w:r>
    </w:p>
    <w:p w14:paraId="51EC132D" w14:textId="5F8BD571" w:rsidR="00360CA6" w:rsidRDefault="00360CA6" w:rsidP="006B7CDB">
      <w:pPr>
        <w:ind w:firstLine="720"/>
        <w:jc w:val="left"/>
      </w:pPr>
      <w:r>
        <w:t>In case it’s a role, we mark the role as a deleted one</w:t>
      </w:r>
    </w:p>
    <w:p w14:paraId="6ECC50F8" w14:textId="77777777" w:rsidR="007E47A8" w:rsidRDefault="007E47A8" w:rsidP="00FD420C">
      <w:pPr>
        <w:pStyle w:val="Subtitle"/>
      </w:pPr>
      <w:bookmarkStart w:id="57" w:name="_Toc109082034"/>
    </w:p>
    <w:p w14:paraId="71B821FF" w14:textId="77777777" w:rsidR="007E47A8" w:rsidRDefault="007E47A8" w:rsidP="00FD420C">
      <w:pPr>
        <w:pStyle w:val="Subtitle"/>
      </w:pPr>
    </w:p>
    <w:p w14:paraId="6BB29F34" w14:textId="77777777" w:rsidR="007E47A8" w:rsidRDefault="007E47A8" w:rsidP="00FD420C">
      <w:pPr>
        <w:pStyle w:val="Subtitle"/>
      </w:pPr>
    </w:p>
    <w:p w14:paraId="14CFBE29" w14:textId="77777777" w:rsidR="007E47A8" w:rsidRDefault="007E47A8" w:rsidP="00FD420C">
      <w:pPr>
        <w:pStyle w:val="Subtitle"/>
      </w:pPr>
    </w:p>
    <w:p w14:paraId="351DD76B" w14:textId="77777777" w:rsidR="007E47A8" w:rsidRDefault="007E47A8" w:rsidP="00FD420C">
      <w:pPr>
        <w:pStyle w:val="Subtitle"/>
      </w:pPr>
    </w:p>
    <w:p w14:paraId="14B16F51" w14:textId="00BEDC80" w:rsidR="00552D13" w:rsidRDefault="00C715D5" w:rsidP="00FD420C">
      <w:pPr>
        <w:pStyle w:val="Subtitle"/>
      </w:pPr>
      <w:r>
        <w:lastRenderedPageBreak/>
        <w:t>Remove Access</w:t>
      </w:r>
      <w:bookmarkEnd w:id="57"/>
    </w:p>
    <w:p w14:paraId="76082255" w14:textId="45FFD03D" w:rsidR="00552D13" w:rsidRDefault="00360CA6" w:rsidP="006B7CDB">
      <w:pPr>
        <w:ind w:firstLine="720"/>
        <w:jc w:val="left"/>
      </w:pPr>
      <w:r>
        <w:t>The method receives a uniqueId of type String</w:t>
      </w:r>
      <w:r w:rsidR="00DE1A82">
        <w:t xml:space="preserve"> </w:t>
      </w:r>
      <w:r>
        <w:t>(the object we will remove the access from) and an access of type String</w:t>
      </w:r>
      <w:r w:rsidR="00DE1A82">
        <w:t xml:space="preserve"> </w:t>
      </w:r>
      <w:r>
        <w:t>(the access we will remove)</w:t>
      </w:r>
    </w:p>
    <w:p w14:paraId="0400AE4C" w14:textId="33978D43" w:rsidR="006B7CDB" w:rsidRPr="007E47A8" w:rsidRDefault="008B12BE" w:rsidP="007E47A8">
      <w:pPr>
        <w:jc w:val="left"/>
      </w:pPr>
      <w:r w:rsidRPr="008B12BE">
        <w:rPr>
          <w:noProof/>
        </w:rPr>
        <w:drawing>
          <wp:inline distT="0" distB="0" distL="0" distR="0" wp14:anchorId="65D3AADA" wp14:editId="044E6CF4">
            <wp:extent cx="5311600" cy="129551"/>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1600" cy="129551"/>
                    </a:xfrm>
                    <a:prstGeom prst="rect">
                      <a:avLst/>
                    </a:prstGeom>
                  </pic:spPr>
                </pic:pic>
              </a:graphicData>
            </a:graphic>
          </wp:inline>
        </w:drawing>
      </w:r>
    </w:p>
    <w:p w14:paraId="2C63C86B" w14:textId="6E7B1C7C" w:rsidR="00DE1A82" w:rsidRDefault="00DE1A82" w:rsidP="00DE1A82">
      <w:pPr>
        <w:ind w:firstLine="720"/>
        <w:jc w:val="left"/>
        <w:rPr>
          <w:b/>
          <w:bCs/>
        </w:rPr>
      </w:pPr>
      <w:r>
        <w:rPr>
          <w:b/>
          <w:bCs/>
        </w:rPr>
        <w:t>Here are all the cases that are invalid in the removeAccess method:</w:t>
      </w:r>
    </w:p>
    <w:p w14:paraId="6C7EF066" w14:textId="740C3BD8" w:rsidR="00DE1A82" w:rsidRDefault="00DE1A82" w:rsidP="00DE1A82">
      <w:pPr>
        <w:ind w:firstLine="720"/>
        <w:jc w:val="left"/>
        <w:rPr>
          <w:b/>
          <w:bCs/>
        </w:rPr>
      </w:pPr>
      <w:r w:rsidRPr="00DE1A82">
        <w:rPr>
          <w:b/>
          <w:bCs/>
          <w:noProof/>
        </w:rPr>
        <w:drawing>
          <wp:inline distT="0" distB="0" distL="0" distR="0" wp14:anchorId="79A2C7B0" wp14:editId="74D3951C">
            <wp:extent cx="4067743" cy="1019317"/>
            <wp:effectExtent l="0" t="0" r="9525" b="9525"/>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54"/>
                    <a:stretch>
                      <a:fillRect/>
                    </a:stretch>
                  </pic:blipFill>
                  <pic:spPr>
                    <a:xfrm>
                      <a:off x="0" y="0"/>
                      <a:ext cx="4067743" cy="1019317"/>
                    </a:xfrm>
                    <a:prstGeom prst="rect">
                      <a:avLst/>
                    </a:prstGeom>
                  </pic:spPr>
                </pic:pic>
              </a:graphicData>
            </a:graphic>
          </wp:inline>
        </w:drawing>
      </w:r>
    </w:p>
    <w:p w14:paraId="6D8B79DE" w14:textId="47044738" w:rsidR="009B452E" w:rsidRDefault="00EB5C1D" w:rsidP="007E47A8">
      <w:pPr>
        <w:jc w:val="left"/>
      </w:pPr>
      <w:r>
        <w:t xml:space="preserve">First, we check if we are removing a role or a privilege. In case it’s a role we get all the access from the role that Is assigned to the respective </w:t>
      </w:r>
      <w:r w:rsidR="009B452E">
        <w:t>object and remove it aswell. In case it’s a privilege we check if it’s an ONLY privilege and if it is we remove all the other privileges from the same system as the ONLY privilege aswell, if it’s not we only remove the privilege.</w:t>
      </w:r>
    </w:p>
    <w:p w14:paraId="162B4893" w14:textId="7CC3CF73" w:rsidR="009B452E" w:rsidRDefault="009B452E" w:rsidP="009B452E">
      <w:pPr>
        <w:pStyle w:val="Subtitle"/>
      </w:pPr>
      <w:r>
        <w:t>Email Generator</w:t>
      </w:r>
    </w:p>
    <w:p w14:paraId="7EFA77D1" w14:textId="4FB67480" w:rsidR="009B452E" w:rsidRDefault="008B4D6A" w:rsidP="006B7CDB">
      <w:pPr>
        <w:ind w:firstLine="720"/>
        <w:jc w:val="left"/>
      </w:pPr>
      <w:r>
        <w:t>This method receives a username of type String and returns an email of type String for the user following this format:</w:t>
      </w:r>
    </w:p>
    <w:p w14:paraId="25A0449E" w14:textId="253A63DB" w:rsidR="008B12BE" w:rsidRDefault="008B12BE" w:rsidP="009B452E">
      <w:r w:rsidRPr="008B12BE">
        <w:rPr>
          <w:noProof/>
        </w:rPr>
        <w:drawing>
          <wp:inline distT="0" distB="0" distL="0" distR="0" wp14:anchorId="4C15846D" wp14:editId="70862874">
            <wp:extent cx="3292125" cy="167655"/>
            <wp:effectExtent l="0" t="0" r="381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2125" cy="167655"/>
                    </a:xfrm>
                    <a:prstGeom prst="rect">
                      <a:avLst/>
                    </a:prstGeom>
                  </pic:spPr>
                </pic:pic>
              </a:graphicData>
            </a:graphic>
          </wp:inline>
        </w:drawing>
      </w:r>
    </w:p>
    <w:p w14:paraId="0FA8E3F9" w14:textId="47688BCA" w:rsidR="008B4D6A" w:rsidRDefault="008B4D6A" w:rsidP="009B452E">
      <w:r w:rsidRPr="008B4D6A">
        <w:rPr>
          <w:noProof/>
        </w:rPr>
        <w:drawing>
          <wp:inline distT="0" distB="0" distL="0" distR="0" wp14:anchorId="10C7A126" wp14:editId="557DDD56">
            <wp:extent cx="4420217" cy="78115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6"/>
                    <a:stretch>
                      <a:fillRect/>
                    </a:stretch>
                  </pic:blipFill>
                  <pic:spPr>
                    <a:xfrm>
                      <a:off x="0" y="0"/>
                      <a:ext cx="4420217" cy="781159"/>
                    </a:xfrm>
                    <a:prstGeom prst="rect">
                      <a:avLst/>
                    </a:prstGeom>
                  </pic:spPr>
                </pic:pic>
              </a:graphicData>
            </a:graphic>
          </wp:inline>
        </w:drawing>
      </w:r>
    </w:p>
    <w:p w14:paraId="7521ADFD" w14:textId="58A0FE5D" w:rsidR="009B452E" w:rsidRDefault="009B452E" w:rsidP="009B452E">
      <w:pPr>
        <w:pStyle w:val="Subtitle"/>
      </w:pPr>
      <w:r>
        <w:t>IS USER LEFT</w:t>
      </w:r>
    </w:p>
    <w:p w14:paraId="334B129F" w14:textId="65CAE8B1" w:rsidR="008B4D6A" w:rsidRDefault="008B4D6A" w:rsidP="006B7CDB">
      <w:pPr>
        <w:ind w:firstLine="720"/>
        <w:jc w:val="left"/>
      </w:pPr>
      <w:r>
        <w:t>This method receives an object and checks his isDeleted attribute</w:t>
      </w:r>
      <w:r w:rsidR="00191BC3">
        <w:t xml:space="preserve"> and returns a boolean as a respond.</w:t>
      </w:r>
    </w:p>
    <w:p w14:paraId="344DC690" w14:textId="4C9854FC" w:rsidR="008B12BE" w:rsidRPr="008B4D6A" w:rsidRDefault="008B12BE" w:rsidP="008B4D6A">
      <w:r w:rsidRPr="008B12BE">
        <w:rPr>
          <w:noProof/>
        </w:rPr>
        <w:drawing>
          <wp:inline distT="0" distB="0" distL="0" distR="0" wp14:anchorId="0B011759" wp14:editId="43E975F7">
            <wp:extent cx="3254022" cy="15241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022" cy="152413"/>
                    </a:xfrm>
                    <a:prstGeom prst="rect">
                      <a:avLst/>
                    </a:prstGeom>
                  </pic:spPr>
                </pic:pic>
              </a:graphicData>
            </a:graphic>
          </wp:inline>
        </w:drawing>
      </w:r>
    </w:p>
    <w:p w14:paraId="677435F1" w14:textId="3BDBC911" w:rsidR="009B452E" w:rsidRDefault="009B452E" w:rsidP="009B452E"/>
    <w:p w14:paraId="79BD6F6F" w14:textId="51511B49" w:rsidR="009B452E" w:rsidRDefault="009B452E" w:rsidP="009B452E">
      <w:pPr>
        <w:pStyle w:val="Subtitle"/>
      </w:pPr>
      <w:r>
        <w:t>CHECK FOR ONLY PRIVILEGE</w:t>
      </w:r>
    </w:p>
    <w:p w14:paraId="2F909F5B" w14:textId="6182F91B" w:rsidR="00191BC3" w:rsidRDefault="00191BC3" w:rsidP="006B7CDB">
      <w:pPr>
        <w:ind w:firstLine="720"/>
        <w:jc w:val="left"/>
      </w:pPr>
      <w:r>
        <w:t>This method receives one list of objects onlyPrivilegesForObject (containing all ONLY privileges of an object) and another list of objects privilegesForObject (containing all the privileges for an object) and returns a boolean as a respond. The first cycle gets the current ONLY privilege from the first list. The second cycle gets the current privilege from the second list. A check is made if the ONLY privilege has the same system as the privilege. If it’s true</w:t>
      </w:r>
      <w:r w:rsidR="00260DA0">
        <w:t>,</w:t>
      </w:r>
      <w:r>
        <w:t xml:space="preserve"> the privilege is removed from the second list. </w:t>
      </w:r>
    </w:p>
    <w:p w14:paraId="7CC8A4AF" w14:textId="6E5F6D41" w:rsidR="00191BC3" w:rsidRDefault="00191BC3" w:rsidP="006B7CDB">
      <w:pPr>
        <w:jc w:val="left"/>
      </w:pPr>
      <w:r>
        <w:lastRenderedPageBreak/>
        <w:t>At the end it’s checked if the size of the second list is not zero.</w:t>
      </w:r>
      <w:r w:rsidR="00260DA0">
        <w:t xml:space="preserve"> That way if all the privileges from the second list had the same system as the ONLY privileges from the first list the access would be valid and the method will return “true”, otherwise there would have been left some privileges from different system and the access would be invalid and the method will return “false”.</w:t>
      </w:r>
    </w:p>
    <w:p w14:paraId="5DEF3F5D" w14:textId="3D0418FE" w:rsidR="008B12BE" w:rsidRPr="00191BC3" w:rsidRDefault="008B12BE" w:rsidP="00191BC3">
      <w:r w:rsidRPr="008B12BE">
        <w:rPr>
          <w:noProof/>
        </w:rPr>
        <w:drawing>
          <wp:inline distT="0" distB="0" distL="0" distR="0" wp14:anchorId="613F9B84" wp14:editId="603E0F96">
            <wp:extent cx="5601185" cy="281964"/>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01185" cy="281964"/>
                    </a:xfrm>
                    <a:prstGeom prst="rect">
                      <a:avLst/>
                    </a:prstGeom>
                  </pic:spPr>
                </pic:pic>
              </a:graphicData>
            </a:graphic>
          </wp:inline>
        </w:drawing>
      </w:r>
    </w:p>
    <w:p w14:paraId="6D15143E" w14:textId="47E54136" w:rsidR="009B452E" w:rsidRDefault="009B452E" w:rsidP="009B452E"/>
    <w:p w14:paraId="41038BFC" w14:textId="2EDCFBF1" w:rsidR="009B452E" w:rsidRDefault="009B452E" w:rsidP="009B452E">
      <w:pPr>
        <w:pStyle w:val="Subtitle"/>
      </w:pPr>
      <w:r>
        <w:t>Display All Access For User</w:t>
      </w:r>
    </w:p>
    <w:p w14:paraId="6EBA154E" w14:textId="47E8D844" w:rsidR="00260DA0" w:rsidRDefault="00260DA0" w:rsidP="006B7CDB">
      <w:pPr>
        <w:ind w:firstLine="720"/>
        <w:jc w:val="left"/>
      </w:pPr>
      <w:r>
        <w:t>This method receives a name of type String and returns a list of objects containing all the access</w:t>
      </w:r>
      <w:r w:rsidR="008724B0">
        <w:t xml:space="preserve"> </w:t>
      </w:r>
      <w:r>
        <w:t>(even the deleted one) of that</w:t>
      </w:r>
      <w:r w:rsidR="008724B0">
        <w:t xml:space="preserve"> user.</w:t>
      </w:r>
    </w:p>
    <w:p w14:paraId="4ABD7C53" w14:textId="2693A4A0" w:rsidR="008B12BE" w:rsidRPr="00260DA0" w:rsidRDefault="008B12BE" w:rsidP="00260DA0">
      <w:r w:rsidRPr="008B12BE">
        <w:rPr>
          <w:noProof/>
        </w:rPr>
        <w:drawing>
          <wp:inline distT="0" distB="0" distL="0" distR="0" wp14:anchorId="091F4F17" wp14:editId="1129EB57">
            <wp:extent cx="5616427" cy="137172"/>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6427" cy="137172"/>
                    </a:xfrm>
                    <a:prstGeom prst="rect">
                      <a:avLst/>
                    </a:prstGeom>
                  </pic:spPr>
                </pic:pic>
              </a:graphicData>
            </a:graphic>
          </wp:inline>
        </w:drawing>
      </w:r>
    </w:p>
    <w:p w14:paraId="6C894A42" w14:textId="69F2C1C2" w:rsidR="009B452E" w:rsidRDefault="009B452E" w:rsidP="009B452E"/>
    <w:p w14:paraId="1426EF1C" w14:textId="30103173" w:rsidR="00260DA0" w:rsidRDefault="009B452E" w:rsidP="00260DA0">
      <w:pPr>
        <w:pStyle w:val="Subtitle"/>
      </w:pPr>
      <w:r>
        <w:t>Display All Managers</w:t>
      </w:r>
    </w:p>
    <w:p w14:paraId="7845E336" w14:textId="1036351C" w:rsidR="008724B0" w:rsidRDefault="008724B0" w:rsidP="006B7CDB">
      <w:pPr>
        <w:ind w:firstLine="720"/>
        <w:jc w:val="left"/>
      </w:pPr>
      <w:r>
        <w:t>This method returns a list of all users that are marked as managers in the system.</w:t>
      </w:r>
    </w:p>
    <w:p w14:paraId="0AA0381C" w14:textId="5F47D5FA" w:rsidR="008B12BE" w:rsidRDefault="008B12BE" w:rsidP="008724B0">
      <w:r w:rsidRPr="008B12BE">
        <w:rPr>
          <w:noProof/>
        </w:rPr>
        <w:drawing>
          <wp:inline distT="0" distB="0" distL="0" distR="0" wp14:anchorId="61E8B39B" wp14:editId="373F2EB4">
            <wp:extent cx="4389500" cy="16003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9500" cy="160034"/>
                    </a:xfrm>
                    <a:prstGeom prst="rect">
                      <a:avLst/>
                    </a:prstGeom>
                  </pic:spPr>
                </pic:pic>
              </a:graphicData>
            </a:graphic>
          </wp:inline>
        </w:drawing>
      </w:r>
    </w:p>
    <w:p w14:paraId="5AA88984" w14:textId="44C7C366" w:rsidR="00A71AEE" w:rsidRDefault="00D61847" w:rsidP="00A71AEE">
      <w:pPr>
        <w:pStyle w:val="Heading2"/>
      </w:pPr>
      <w:bookmarkStart w:id="58" w:name="_Toc110000896"/>
      <w:r>
        <w:t xml:space="preserve">4.2 </w:t>
      </w:r>
      <w:r w:rsidR="00D70953">
        <w:t>Facade</w:t>
      </w:r>
      <w:r w:rsidR="00A71AEE">
        <w:t xml:space="preserve"> Methods Overview</w:t>
      </w:r>
      <w:bookmarkEnd w:id="58"/>
    </w:p>
    <w:p w14:paraId="6B3B21AD" w14:textId="62098A1D" w:rsidR="00F346C1" w:rsidRDefault="00F346C1" w:rsidP="00F346C1">
      <w:pPr>
        <w:pStyle w:val="Subtitle"/>
      </w:pPr>
      <w:r>
        <w:t>Find all Manager Users</w:t>
      </w:r>
    </w:p>
    <w:p w14:paraId="230470ED" w14:textId="1637CCB3" w:rsidR="001001CE" w:rsidRDefault="001001CE" w:rsidP="006B7CDB">
      <w:pPr>
        <w:ind w:firstLine="720"/>
        <w:jc w:val="left"/>
      </w:pPr>
      <w:r>
        <w:t>The method returns a list of all users in the system that are marked as managers. They are found with specifying the number of</w:t>
      </w:r>
      <w:r w:rsidR="001C0441">
        <w:t xml:space="preserve"> the attribute id that stays for managerId and also specifying that it should be true, and the user should not be deleted.</w:t>
      </w:r>
    </w:p>
    <w:p w14:paraId="75B4A9B1" w14:textId="0C462486" w:rsidR="00496CA7" w:rsidRPr="001001CE" w:rsidRDefault="00496CA7" w:rsidP="001001CE">
      <w:r w:rsidRPr="00496CA7">
        <w:rPr>
          <w:noProof/>
        </w:rPr>
        <w:drawing>
          <wp:inline distT="0" distB="0" distL="0" distR="0" wp14:anchorId="79F3D3D6" wp14:editId="1A12AA90">
            <wp:extent cx="4480948" cy="16003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80948" cy="160034"/>
                    </a:xfrm>
                    <a:prstGeom prst="rect">
                      <a:avLst/>
                    </a:prstGeom>
                  </pic:spPr>
                </pic:pic>
              </a:graphicData>
            </a:graphic>
          </wp:inline>
        </w:drawing>
      </w:r>
    </w:p>
    <w:p w14:paraId="221E0723" w14:textId="2393D747" w:rsidR="00F346C1" w:rsidRDefault="00F346C1" w:rsidP="00F346C1">
      <w:pPr>
        <w:pStyle w:val="Subtitle"/>
      </w:pPr>
      <w:r>
        <w:t>Find Manager By Id</w:t>
      </w:r>
    </w:p>
    <w:p w14:paraId="79B68BE4" w14:textId="5926067D" w:rsidR="001C0441" w:rsidRDefault="001C0441" w:rsidP="006B7CDB">
      <w:pPr>
        <w:ind w:firstLine="720"/>
        <w:jc w:val="left"/>
      </w:pPr>
      <w:r>
        <w:t>The method receives a managerId of type String and returns the user with that id who needs to be a manager.</w:t>
      </w:r>
    </w:p>
    <w:p w14:paraId="22D3E1BF" w14:textId="5EE7E764" w:rsidR="00496CA7" w:rsidRPr="001C0441" w:rsidRDefault="00496CA7" w:rsidP="001C0441">
      <w:r w:rsidRPr="00496CA7">
        <w:rPr>
          <w:noProof/>
        </w:rPr>
        <w:drawing>
          <wp:inline distT="0" distB="0" distL="0" distR="0" wp14:anchorId="01A4C06C" wp14:editId="2876A197">
            <wp:extent cx="4861981" cy="129551"/>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1981" cy="129551"/>
                    </a:xfrm>
                    <a:prstGeom prst="rect">
                      <a:avLst/>
                    </a:prstGeom>
                  </pic:spPr>
                </pic:pic>
              </a:graphicData>
            </a:graphic>
          </wp:inline>
        </w:drawing>
      </w:r>
    </w:p>
    <w:p w14:paraId="03D412B4" w14:textId="7CE0783A" w:rsidR="00F346C1" w:rsidRDefault="00F346C1" w:rsidP="00F346C1">
      <w:pPr>
        <w:pStyle w:val="Subtitle"/>
      </w:pPr>
      <w:r>
        <w:t>Find All Users By Manager Id</w:t>
      </w:r>
    </w:p>
    <w:p w14:paraId="4A713F62" w14:textId="6A21D3BA" w:rsidR="001C0441" w:rsidRDefault="001C0441" w:rsidP="006B7CDB">
      <w:pPr>
        <w:ind w:firstLine="720"/>
        <w:jc w:val="left"/>
      </w:pPr>
      <w:r>
        <w:t>The method receives a managerId of type String and returns a list of all the users that have his manager id in their managerId attribute.</w:t>
      </w:r>
    </w:p>
    <w:p w14:paraId="2EC482EA" w14:textId="31F885E6" w:rsidR="00496CA7" w:rsidRPr="001C0441" w:rsidRDefault="00496CA7" w:rsidP="001C0441">
      <w:r w:rsidRPr="00496CA7">
        <w:rPr>
          <w:noProof/>
        </w:rPr>
        <w:drawing>
          <wp:inline distT="0" distB="0" distL="0" distR="0" wp14:anchorId="26359DFA" wp14:editId="71FA35FE">
            <wp:extent cx="5387807" cy="11431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7807" cy="114310"/>
                    </a:xfrm>
                    <a:prstGeom prst="rect">
                      <a:avLst/>
                    </a:prstGeom>
                  </pic:spPr>
                </pic:pic>
              </a:graphicData>
            </a:graphic>
          </wp:inline>
        </w:drawing>
      </w:r>
    </w:p>
    <w:p w14:paraId="6D5A93D5" w14:textId="5604CFE2" w:rsidR="00B91B6A" w:rsidRDefault="00B91B6A" w:rsidP="00B91B6A">
      <w:pPr>
        <w:pStyle w:val="Subtitle"/>
      </w:pPr>
      <w:r>
        <w:t>Create User</w:t>
      </w:r>
    </w:p>
    <w:p w14:paraId="11A7EC11" w14:textId="26F637A1" w:rsidR="001C0441" w:rsidRDefault="001C0441" w:rsidP="006B7CDB">
      <w:pPr>
        <w:ind w:firstLine="720"/>
        <w:jc w:val="left"/>
      </w:pPr>
      <w:r>
        <w:lastRenderedPageBreak/>
        <w:t xml:space="preserve">The method receives a user and stores </w:t>
      </w:r>
      <w:r w:rsidR="00BE14CF">
        <w:t>its</w:t>
      </w:r>
      <w:r>
        <w:t xml:space="preserve"> unique Id and object type in the nv_created_objetcs table</w:t>
      </w:r>
      <w:r w:rsidR="00BE14CF">
        <w:t xml:space="preserve"> and sets the id of the created object</w:t>
      </w:r>
    </w:p>
    <w:p w14:paraId="4EC0D3C2" w14:textId="1B521908" w:rsidR="00496CA7" w:rsidRPr="001C0441" w:rsidRDefault="00496CA7" w:rsidP="001C0441">
      <w:r w:rsidRPr="00496CA7">
        <w:rPr>
          <w:noProof/>
        </w:rPr>
        <w:drawing>
          <wp:inline distT="0" distB="0" distL="0" distR="0" wp14:anchorId="37970114" wp14:editId="37112672">
            <wp:extent cx="4092295" cy="129551"/>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2295" cy="129551"/>
                    </a:xfrm>
                    <a:prstGeom prst="rect">
                      <a:avLst/>
                    </a:prstGeom>
                  </pic:spPr>
                </pic:pic>
              </a:graphicData>
            </a:graphic>
          </wp:inline>
        </w:drawing>
      </w:r>
    </w:p>
    <w:p w14:paraId="5ADD0355" w14:textId="72BE6F39" w:rsidR="00B91B6A" w:rsidRDefault="00B91B6A" w:rsidP="00B91B6A">
      <w:pPr>
        <w:pStyle w:val="Subtitle"/>
      </w:pPr>
      <w:r>
        <w:t>Add Role</w:t>
      </w:r>
    </w:p>
    <w:p w14:paraId="3E9A7D6C" w14:textId="27FCB683" w:rsidR="00BE14CF" w:rsidRDefault="00BE14CF" w:rsidP="006B7CDB">
      <w:pPr>
        <w:ind w:firstLine="720"/>
        <w:jc w:val="left"/>
      </w:pPr>
      <w:r>
        <w:t>The method receives a role and stores its object type and unique name in the nv_created_objects table, then stores the created role id in the object</w:t>
      </w:r>
    </w:p>
    <w:p w14:paraId="24F283ED" w14:textId="745BA0FF" w:rsidR="00496CA7" w:rsidRPr="00BE14CF" w:rsidRDefault="00496CA7" w:rsidP="00BE14CF">
      <w:r w:rsidRPr="00496CA7">
        <w:rPr>
          <w:noProof/>
        </w:rPr>
        <w:drawing>
          <wp:inline distT="0" distB="0" distL="0" distR="0" wp14:anchorId="7A3C466D" wp14:editId="7566C419">
            <wp:extent cx="3833192" cy="12193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33192" cy="121931"/>
                    </a:xfrm>
                    <a:prstGeom prst="rect">
                      <a:avLst/>
                    </a:prstGeom>
                  </pic:spPr>
                </pic:pic>
              </a:graphicData>
            </a:graphic>
          </wp:inline>
        </w:drawing>
      </w:r>
    </w:p>
    <w:p w14:paraId="75368CB5" w14:textId="35B0FCBA" w:rsidR="00B91B6A" w:rsidRDefault="00B91B6A" w:rsidP="00B91B6A">
      <w:pPr>
        <w:pStyle w:val="Subtitle"/>
      </w:pPr>
      <w:r>
        <w:t>Add Privilege</w:t>
      </w:r>
    </w:p>
    <w:p w14:paraId="61DC4722" w14:textId="027DE0B5" w:rsidR="00BE14CF" w:rsidRDefault="00BE14CF" w:rsidP="006B7CDB">
      <w:pPr>
        <w:ind w:firstLine="720"/>
        <w:jc w:val="left"/>
      </w:pPr>
      <w:r>
        <w:t>The method receives a privilege and stores its object type and unique name in the nv_created_objects table, then stores the created privilege id in the object</w:t>
      </w:r>
    </w:p>
    <w:p w14:paraId="32222957" w14:textId="55E68E01" w:rsidR="00496CA7" w:rsidRDefault="00496CA7" w:rsidP="00BE14CF">
      <w:r w:rsidRPr="00496CA7">
        <w:rPr>
          <w:noProof/>
        </w:rPr>
        <w:drawing>
          <wp:inline distT="0" distB="0" distL="0" distR="0" wp14:anchorId="08E29408" wp14:editId="7755BE4F">
            <wp:extent cx="4511431" cy="121931"/>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11431" cy="121931"/>
                    </a:xfrm>
                    <a:prstGeom prst="rect">
                      <a:avLst/>
                    </a:prstGeom>
                  </pic:spPr>
                </pic:pic>
              </a:graphicData>
            </a:graphic>
          </wp:inline>
        </w:drawing>
      </w:r>
    </w:p>
    <w:p w14:paraId="249D8B76" w14:textId="013792EF" w:rsidR="00B315FC" w:rsidRDefault="00B315FC" w:rsidP="00B315FC">
      <w:pPr>
        <w:pStyle w:val="Subtitle"/>
      </w:pPr>
      <w:r>
        <w:t>Add Attributes</w:t>
      </w:r>
    </w:p>
    <w:p w14:paraId="4C0C8648" w14:textId="2AB86BA9" w:rsidR="00B315FC" w:rsidRDefault="00B315FC" w:rsidP="006B7CDB">
      <w:pPr>
        <w:ind w:firstLine="720"/>
        <w:jc w:val="left"/>
      </w:pPr>
      <w:r>
        <w:t xml:space="preserve">The method receives an attribute of type String (the attribute we will assign), </w:t>
      </w:r>
      <w:r w:rsidR="00C876F1">
        <w:t>id of type int (the id of the object we will assign the attribute), an action of type String (the value of the attribute we will assign) and action (add or update).</w:t>
      </w:r>
    </w:p>
    <w:p w14:paraId="6E00AB4C" w14:textId="445E0429" w:rsidR="00C876F1" w:rsidRDefault="00C876F1" w:rsidP="00B315FC">
      <w:r>
        <w:t>If the action is “add” it is used the Insert query, otherwise it’s used the update query.</w:t>
      </w:r>
    </w:p>
    <w:p w14:paraId="65D280BE" w14:textId="2F72E0E0" w:rsidR="00C876F1" w:rsidRDefault="00C876F1" w:rsidP="00B315FC">
      <w:r>
        <w:t>Depending on the attribute id it is chosen with what id the value should be inserted/updated.</w:t>
      </w:r>
    </w:p>
    <w:p w14:paraId="6529B4BC" w14:textId="003AECCF" w:rsidR="00496CA7" w:rsidRPr="00B315FC" w:rsidRDefault="00496CA7" w:rsidP="00B315FC">
      <w:r w:rsidRPr="00496CA7">
        <w:rPr>
          <w:noProof/>
        </w:rPr>
        <w:drawing>
          <wp:inline distT="0" distB="0" distL="0" distR="0" wp14:anchorId="6F9B6251" wp14:editId="3717A235">
            <wp:extent cx="6790008" cy="1371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90008" cy="137172"/>
                    </a:xfrm>
                    <a:prstGeom prst="rect">
                      <a:avLst/>
                    </a:prstGeom>
                  </pic:spPr>
                </pic:pic>
              </a:graphicData>
            </a:graphic>
          </wp:inline>
        </w:drawing>
      </w:r>
    </w:p>
    <w:p w14:paraId="00DCC138" w14:textId="62602640" w:rsidR="00B91B6A" w:rsidRDefault="00B91B6A" w:rsidP="00B91B6A">
      <w:pPr>
        <w:pStyle w:val="Subtitle"/>
      </w:pPr>
      <w:r>
        <w:t>Find Object By Unique Id</w:t>
      </w:r>
    </w:p>
    <w:p w14:paraId="1DA86348" w14:textId="20B698F5" w:rsidR="00C876F1" w:rsidRDefault="00C876F1" w:rsidP="006B7CDB">
      <w:pPr>
        <w:ind w:firstLine="720"/>
        <w:jc w:val="left"/>
      </w:pPr>
      <w:r>
        <w:t>The method receives a uniqueId of type String and looks for matches in the nv_created_objects table. The result can be any type of object. When it finds a match, it returns the object with the respective uniqueId/uniqueName.</w:t>
      </w:r>
    </w:p>
    <w:p w14:paraId="1816B058" w14:textId="2A43CC61" w:rsidR="00496CA7" w:rsidRPr="00C876F1" w:rsidRDefault="00496CA7" w:rsidP="00C876F1">
      <w:r w:rsidRPr="00496CA7">
        <w:rPr>
          <w:noProof/>
        </w:rPr>
        <w:drawing>
          <wp:inline distT="0" distB="0" distL="0" distR="0" wp14:anchorId="060476B0" wp14:editId="744A026B">
            <wp:extent cx="5143946" cy="129551"/>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946" cy="129551"/>
                    </a:xfrm>
                    <a:prstGeom prst="rect">
                      <a:avLst/>
                    </a:prstGeom>
                  </pic:spPr>
                </pic:pic>
              </a:graphicData>
            </a:graphic>
          </wp:inline>
        </w:drawing>
      </w:r>
    </w:p>
    <w:p w14:paraId="1DAFE2B4" w14:textId="73B83D45" w:rsidR="00B91B6A" w:rsidRDefault="00B91B6A" w:rsidP="00B91B6A">
      <w:pPr>
        <w:pStyle w:val="Subtitle"/>
      </w:pPr>
      <w:r>
        <w:t>Find Object By Id</w:t>
      </w:r>
    </w:p>
    <w:p w14:paraId="7E1384B0" w14:textId="221B961D" w:rsidR="00C876F1" w:rsidRDefault="00C876F1" w:rsidP="006B7CDB">
      <w:pPr>
        <w:ind w:firstLine="720"/>
        <w:jc w:val="left"/>
      </w:pPr>
      <w:r>
        <w:t>The method receives a</w:t>
      </w:r>
      <w:r w:rsidR="00F51E77">
        <w:t>n</w:t>
      </w:r>
      <w:r>
        <w:t xml:space="preserve"> id of type int and looks for a matc</w:t>
      </w:r>
      <w:r w:rsidR="00F51E77">
        <w:t>h in the nv_assigned_attributes table. The result can be of any type of object. After it finds a match, it returns all the attributes of the object with that id.</w:t>
      </w:r>
    </w:p>
    <w:p w14:paraId="175AA776" w14:textId="4115DEDC" w:rsidR="00484584" w:rsidRPr="00C876F1" w:rsidRDefault="00484584" w:rsidP="00C876F1">
      <w:r w:rsidRPr="00484584">
        <w:rPr>
          <w:noProof/>
        </w:rPr>
        <w:drawing>
          <wp:inline distT="0" distB="0" distL="0" distR="0" wp14:anchorId="7F1366F9" wp14:editId="2662627C">
            <wp:extent cx="4130398" cy="121931"/>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30398" cy="121931"/>
                    </a:xfrm>
                    <a:prstGeom prst="rect">
                      <a:avLst/>
                    </a:prstGeom>
                  </pic:spPr>
                </pic:pic>
              </a:graphicData>
            </a:graphic>
          </wp:inline>
        </w:drawing>
      </w:r>
    </w:p>
    <w:p w14:paraId="3E1EAA28" w14:textId="5636564A" w:rsidR="00B91B6A" w:rsidRDefault="00B91B6A" w:rsidP="00B91B6A">
      <w:pPr>
        <w:pStyle w:val="Subtitle"/>
      </w:pPr>
      <w:r>
        <w:t>Find All Users By Object Id</w:t>
      </w:r>
    </w:p>
    <w:p w14:paraId="7D992F3E" w14:textId="2768E49F" w:rsidR="00F51E77" w:rsidRDefault="00F51E77" w:rsidP="006B7CDB">
      <w:pPr>
        <w:ind w:firstLine="720"/>
        <w:jc w:val="left"/>
      </w:pPr>
      <w:r>
        <w:t xml:space="preserve">The method receives an id of type int and looks for all relations with users for that object id. It returns a list of users of type ObjectInfo with all their attributes. </w:t>
      </w:r>
    </w:p>
    <w:p w14:paraId="5FB1F9E2" w14:textId="120FED67" w:rsidR="00A5286F" w:rsidRDefault="00484584" w:rsidP="00484584">
      <w:r w:rsidRPr="00484584">
        <w:rPr>
          <w:noProof/>
        </w:rPr>
        <w:lastRenderedPageBreak/>
        <w:drawing>
          <wp:inline distT="0" distB="0" distL="0" distR="0" wp14:anchorId="10359D93" wp14:editId="73EACEE4">
            <wp:extent cx="5075360" cy="9906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5360" cy="99069"/>
                    </a:xfrm>
                    <a:prstGeom prst="rect">
                      <a:avLst/>
                    </a:prstGeom>
                  </pic:spPr>
                </pic:pic>
              </a:graphicData>
            </a:graphic>
          </wp:inline>
        </w:drawing>
      </w:r>
    </w:p>
    <w:p w14:paraId="6A239627" w14:textId="55A6164A" w:rsidR="00B91B6A" w:rsidRDefault="00B91B6A" w:rsidP="00B91B6A">
      <w:pPr>
        <w:pStyle w:val="Subtitle"/>
      </w:pPr>
      <w:r>
        <w:t>Check Access</w:t>
      </w:r>
    </w:p>
    <w:p w14:paraId="6A6E945C" w14:textId="0813438A" w:rsidR="00F51E77" w:rsidRDefault="00F51E77" w:rsidP="006B7CDB">
      <w:pPr>
        <w:ind w:firstLine="720"/>
        <w:jc w:val="left"/>
      </w:pPr>
      <w:r>
        <w:t>The method receives an id of type int</w:t>
      </w:r>
      <w:r w:rsidR="00A5286F">
        <w:t xml:space="preserve"> and another id2 of type int and looks for matches for those ids in the nv_relations table. It returns a boolean response. If it’s true it indicates that there is such access, if it returns false it indicates that there isn’t such access</w:t>
      </w:r>
    </w:p>
    <w:p w14:paraId="6612C4AC" w14:textId="1C79CC2D" w:rsidR="00484584" w:rsidRPr="00F51E77" w:rsidRDefault="00484584" w:rsidP="00F51E77">
      <w:r w:rsidRPr="00484584">
        <w:rPr>
          <w:noProof/>
        </w:rPr>
        <w:drawing>
          <wp:inline distT="0" distB="0" distL="0" distR="0" wp14:anchorId="079A9B8A" wp14:editId="514DB1A8">
            <wp:extent cx="4320914" cy="137172"/>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0914" cy="137172"/>
                    </a:xfrm>
                    <a:prstGeom prst="rect">
                      <a:avLst/>
                    </a:prstGeom>
                  </pic:spPr>
                </pic:pic>
              </a:graphicData>
            </a:graphic>
          </wp:inline>
        </w:drawing>
      </w:r>
    </w:p>
    <w:p w14:paraId="0EEEB091" w14:textId="49CC4D9C" w:rsidR="00B91B6A" w:rsidRDefault="00B91B6A" w:rsidP="00B91B6A">
      <w:pPr>
        <w:pStyle w:val="Subtitle"/>
      </w:pPr>
      <w:r>
        <w:t>Find All Access For Object</w:t>
      </w:r>
    </w:p>
    <w:p w14:paraId="3DCA32D6" w14:textId="2CA56089" w:rsidR="00A5286F" w:rsidRDefault="00A5286F" w:rsidP="006B7CDB">
      <w:pPr>
        <w:ind w:firstLine="720"/>
        <w:jc w:val="left"/>
      </w:pPr>
      <w:r>
        <w:t xml:space="preserve">The method receives an id of type int and looks for all the relations with that object in the nv_relations_table. </w:t>
      </w:r>
      <w:r w:rsidR="004C7396">
        <w:t>It returns a list with all the related objects.</w:t>
      </w:r>
    </w:p>
    <w:p w14:paraId="5F752DD3" w14:textId="7993ACE7" w:rsidR="00484584" w:rsidRPr="00A5286F" w:rsidRDefault="00484584" w:rsidP="00A5286F">
      <w:r w:rsidRPr="00484584">
        <w:rPr>
          <w:noProof/>
        </w:rPr>
        <w:drawing>
          <wp:inline distT="0" distB="0" distL="0" distR="0" wp14:anchorId="315D2057" wp14:editId="5CAE7E59">
            <wp:extent cx="5044877" cy="121931"/>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44877" cy="121931"/>
                    </a:xfrm>
                    <a:prstGeom prst="rect">
                      <a:avLst/>
                    </a:prstGeom>
                  </pic:spPr>
                </pic:pic>
              </a:graphicData>
            </a:graphic>
          </wp:inline>
        </w:drawing>
      </w:r>
    </w:p>
    <w:p w14:paraId="5E0AD71C" w14:textId="6DBC3F3D" w:rsidR="00B91B6A" w:rsidRDefault="00B91B6A" w:rsidP="00B91B6A">
      <w:pPr>
        <w:pStyle w:val="Subtitle"/>
      </w:pPr>
      <w:r>
        <w:t>Find All Available Access For Object</w:t>
      </w:r>
    </w:p>
    <w:p w14:paraId="69D2E87D" w14:textId="2D3206E2" w:rsidR="004C7396" w:rsidRDefault="004C7396" w:rsidP="006B7CDB">
      <w:pPr>
        <w:ind w:firstLine="720"/>
        <w:jc w:val="left"/>
      </w:pPr>
      <w:r>
        <w:t>The method receives an id of type int and looks for all the relations with that object in the nv_relations_table. It returns a list with all the related objects which are not deleted.</w:t>
      </w:r>
    </w:p>
    <w:p w14:paraId="733ECAD0" w14:textId="2708C654" w:rsidR="00484584" w:rsidRPr="004C7396" w:rsidRDefault="00484584" w:rsidP="004C7396">
      <w:r w:rsidRPr="00484584">
        <w:rPr>
          <w:noProof/>
        </w:rPr>
        <w:drawing>
          <wp:inline distT="0" distB="0" distL="0" distR="0" wp14:anchorId="16AD4EFF" wp14:editId="11BC553F">
            <wp:extent cx="5692633" cy="129551"/>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92633" cy="129551"/>
                    </a:xfrm>
                    <a:prstGeom prst="rect">
                      <a:avLst/>
                    </a:prstGeom>
                  </pic:spPr>
                </pic:pic>
              </a:graphicData>
            </a:graphic>
          </wp:inline>
        </w:drawing>
      </w:r>
    </w:p>
    <w:p w14:paraId="4F746212" w14:textId="4230399E" w:rsidR="00B91B6A" w:rsidRDefault="00B91B6A" w:rsidP="00B91B6A">
      <w:pPr>
        <w:pStyle w:val="Subtitle"/>
      </w:pPr>
      <w:r>
        <w:t>Update Validity Access</w:t>
      </w:r>
    </w:p>
    <w:p w14:paraId="4F1F29BB" w14:textId="011F05BE" w:rsidR="004C7396" w:rsidRDefault="004C7396" w:rsidP="006B7CDB">
      <w:pPr>
        <w:ind w:firstLine="720"/>
        <w:jc w:val="left"/>
      </w:pPr>
      <w:r>
        <w:t>The method receives an id of type int (the id of the object we will update the access), another id2 of type int (the id of the access we will be updating), and the value of the dates of type String. The values are updated in the query and results are stored in the nv_relations table.</w:t>
      </w:r>
    </w:p>
    <w:p w14:paraId="1E2BF1D0" w14:textId="1EBEE3DD" w:rsidR="00484584" w:rsidRPr="004C7396" w:rsidRDefault="00484584" w:rsidP="004C7396">
      <w:r w:rsidRPr="00484584">
        <w:rPr>
          <w:noProof/>
        </w:rPr>
        <w:drawing>
          <wp:inline distT="0" distB="0" distL="0" distR="0" wp14:anchorId="1C384B76" wp14:editId="36B3ADDB">
            <wp:extent cx="6759526" cy="129551"/>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59526" cy="129551"/>
                    </a:xfrm>
                    <a:prstGeom prst="rect">
                      <a:avLst/>
                    </a:prstGeom>
                  </pic:spPr>
                </pic:pic>
              </a:graphicData>
            </a:graphic>
          </wp:inline>
        </w:drawing>
      </w:r>
    </w:p>
    <w:p w14:paraId="29F59BE4" w14:textId="68BE44B6" w:rsidR="00B91B6A" w:rsidRDefault="00B91B6A" w:rsidP="00B91B6A">
      <w:pPr>
        <w:pStyle w:val="Subtitle"/>
      </w:pPr>
      <w:r>
        <w:t>Assign Access</w:t>
      </w:r>
    </w:p>
    <w:p w14:paraId="665EDAC6" w14:textId="2621890C" w:rsidR="004C7396" w:rsidRDefault="004C7396" w:rsidP="006B7CDB">
      <w:pPr>
        <w:ind w:firstLine="720"/>
        <w:jc w:val="left"/>
      </w:pPr>
      <w:r>
        <w:t>The method receives an id of type int (the id of the object we will assign access), another id2 of type int (the id of the access we will be assigning), and the value of the dates of type String. The values are assigned in the query and results are stored in the nv_relations table.</w:t>
      </w:r>
    </w:p>
    <w:p w14:paraId="6F9346B5" w14:textId="200AA841" w:rsidR="00484584" w:rsidRPr="004C7396" w:rsidRDefault="00484584" w:rsidP="004C7396">
      <w:r w:rsidRPr="00484584">
        <w:rPr>
          <w:noProof/>
        </w:rPr>
        <w:drawing>
          <wp:inline distT="0" distB="0" distL="0" distR="0" wp14:anchorId="53E59C01" wp14:editId="2A9EBCC3">
            <wp:extent cx="7033870" cy="1371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33870" cy="137172"/>
                    </a:xfrm>
                    <a:prstGeom prst="rect">
                      <a:avLst/>
                    </a:prstGeom>
                  </pic:spPr>
                </pic:pic>
              </a:graphicData>
            </a:graphic>
          </wp:inline>
        </w:drawing>
      </w:r>
    </w:p>
    <w:p w14:paraId="5948C343" w14:textId="22401395" w:rsidR="00B91B6A" w:rsidRDefault="00B91B6A" w:rsidP="00B91B6A">
      <w:pPr>
        <w:pStyle w:val="Subtitle"/>
      </w:pPr>
      <w:r>
        <w:t>Find All Users</w:t>
      </w:r>
    </w:p>
    <w:p w14:paraId="0F3BF221" w14:textId="26BC5BFC" w:rsidR="00D6108A" w:rsidRDefault="00D6108A" w:rsidP="006B7CDB">
      <w:pPr>
        <w:ind w:firstLine="720"/>
        <w:jc w:val="left"/>
      </w:pPr>
      <w:r>
        <w:t>The method returns a list of type ObjectInfo which stores all objects of type user in the system.</w:t>
      </w:r>
    </w:p>
    <w:p w14:paraId="23218F8A" w14:textId="4D1F1F56" w:rsidR="00484584" w:rsidRPr="00D6108A" w:rsidRDefault="00484584" w:rsidP="00D6108A">
      <w:r w:rsidRPr="00484584">
        <w:rPr>
          <w:noProof/>
        </w:rPr>
        <w:drawing>
          <wp:inline distT="0" distB="0" distL="0" distR="0" wp14:anchorId="3E01F5E4" wp14:editId="6C4308E3">
            <wp:extent cx="3947502" cy="16003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47502" cy="160034"/>
                    </a:xfrm>
                    <a:prstGeom prst="rect">
                      <a:avLst/>
                    </a:prstGeom>
                  </pic:spPr>
                </pic:pic>
              </a:graphicData>
            </a:graphic>
          </wp:inline>
        </w:drawing>
      </w:r>
    </w:p>
    <w:p w14:paraId="6E8588DC" w14:textId="25827B24" w:rsidR="00B91B6A" w:rsidRDefault="00B91B6A" w:rsidP="00B91B6A">
      <w:pPr>
        <w:pStyle w:val="Subtitle"/>
      </w:pPr>
      <w:r>
        <w:t>Attach Attributes To Object</w:t>
      </w:r>
    </w:p>
    <w:p w14:paraId="19BACB14" w14:textId="62B8DD3B" w:rsidR="00D6108A" w:rsidRDefault="00D6108A" w:rsidP="006B7CDB">
      <w:pPr>
        <w:ind w:firstLine="720"/>
        <w:jc w:val="left"/>
      </w:pPr>
      <w:r>
        <w:lastRenderedPageBreak/>
        <w:t>The method receives a rSet of type ResultSet predefined in previous methods and an object (the object we will be attaching the attributes). The attributes are attached to the object and at the end the object is returned with all his attributes.</w:t>
      </w:r>
    </w:p>
    <w:p w14:paraId="690C0882" w14:textId="2B06C809" w:rsidR="00484584" w:rsidRPr="00D6108A" w:rsidRDefault="00484584" w:rsidP="00D6108A">
      <w:r w:rsidRPr="00484584">
        <w:rPr>
          <w:noProof/>
        </w:rPr>
        <w:drawing>
          <wp:inline distT="0" distB="0" distL="0" distR="0" wp14:anchorId="3E34DB2F" wp14:editId="0CC972B8">
            <wp:extent cx="6492803" cy="152413"/>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92803" cy="152413"/>
                    </a:xfrm>
                    <a:prstGeom prst="rect">
                      <a:avLst/>
                    </a:prstGeom>
                  </pic:spPr>
                </pic:pic>
              </a:graphicData>
            </a:graphic>
          </wp:inline>
        </w:drawing>
      </w:r>
    </w:p>
    <w:p w14:paraId="325018F0" w14:textId="4A7112E8" w:rsidR="00B91B6A" w:rsidRDefault="00B91B6A" w:rsidP="00B91B6A">
      <w:pPr>
        <w:pStyle w:val="Subtitle"/>
      </w:pPr>
      <w:r>
        <w:t>Unique Identifier Generator</w:t>
      </w:r>
    </w:p>
    <w:p w14:paraId="6EEF1B3B" w14:textId="2742ABC0" w:rsidR="00D6108A" w:rsidRDefault="00D6108A" w:rsidP="006B7CDB">
      <w:pPr>
        <w:ind w:firstLine="720"/>
      </w:pPr>
      <w:r>
        <w:t>The method receives a user and generates a uniqueId for him following this pattern:</w:t>
      </w:r>
    </w:p>
    <w:p w14:paraId="43C3B35A" w14:textId="7A0563B6" w:rsidR="00484584" w:rsidRDefault="00484584" w:rsidP="00D6108A">
      <w:r w:rsidRPr="00484584">
        <w:rPr>
          <w:noProof/>
        </w:rPr>
        <w:drawing>
          <wp:inline distT="0" distB="0" distL="0" distR="0" wp14:anchorId="3BCF3D18" wp14:editId="1867A4DA">
            <wp:extent cx="5311600" cy="129551"/>
            <wp:effectExtent l="0" t="0" r="381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11600" cy="129551"/>
                    </a:xfrm>
                    <a:prstGeom prst="rect">
                      <a:avLst/>
                    </a:prstGeom>
                  </pic:spPr>
                </pic:pic>
              </a:graphicData>
            </a:graphic>
          </wp:inline>
        </w:drawing>
      </w:r>
    </w:p>
    <w:p w14:paraId="0BCF81FF" w14:textId="6512ED89" w:rsidR="00D6108A" w:rsidRPr="00D6108A" w:rsidRDefault="00D6108A" w:rsidP="00D6108A">
      <w:r w:rsidRPr="00D6108A">
        <w:rPr>
          <w:noProof/>
        </w:rPr>
        <w:drawing>
          <wp:inline distT="0" distB="0" distL="0" distR="0" wp14:anchorId="222F9091" wp14:editId="15C9BE74">
            <wp:extent cx="6230219" cy="724001"/>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79"/>
                    <a:stretch>
                      <a:fillRect/>
                    </a:stretch>
                  </pic:blipFill>
                  <pic:spPr>
                    <a:xfrm>
                      <a:off x="0" y="0"/>
                      <a:ext cx="6230219" cy="724001"/>
                    </a:xfrm>
                    <a:prstGeom prst="rect">
                      <a:avLst/>
                    </a:prstGeom>
                  </pic:spPr>
                </pic:pic>
              </a:graphicData>
            </a:graphic>
          </wp:inline>
        </w:drawing>
      </w:r>
    </w:p>
    <w:p w14:paraId="6A8A5AAA" w14:textId="77777777" w:rsidR="00D6108A" w:rsidRDefault="00D6108A" w:rsidP="00B91B6A">
      <w:pPr>
        <w:pStyle w:val="Subtitle"/>
      </w:pPr>
    </w:p>
    <w:p w14:paraId="224DF6EE" w14:textId="04E89AE1" w:rsidR="00B91B6A" w:rsidRDefault="00B91B6A" w:rsidP="00B91B6A">
      <w:pPr>
        <w:pStyle w:val="Subtitle"/>
      </w:pPr>
      <w:r>
        <w:t>Id Setter</w:t>
      </w:r>
    </w:p>
    <w:p w14:paraId="3DD04C0F" w14:textId="5B2BFE95" w:rsidR="00D6108A" w:rsidRDefault="00D6108A" w:rsidP="006B7CDB">
      <w:pPr>
        <w:ind w:firstLine="720"/>
      </w:pPr>
      <w:r>
        <w:t>The method receives a user and attaches his id from the database to the object</w:t>
      </w:r>
    </w:p>
    <w:p w14:paraId="41D28D98" w14:textId="4A91F240" w:rsidR="00484584" w:rsidRPr="00D6108A" w:rsidRDefault="00484584" w:rsidP="00D6108A">
      <w:r w:rsidRPr="00484584">
        <w:rPr>
          <w:noProof/>
        </w:rPr>
        <w:drawing>
          <wp:inline distT="0" distB="0" distL="0" distR="0" wp14:anchorId="5C075F5C" wp14:editId="21E22BA8">
            <wp:extent cx="3947502" cy="167655"/>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47502" cy="167655"/>
                    </a:xfrm>
                    <a:prstGeom prst="rect">
                      <a:avLst/>
                    </a:prstGeom>
                  </pic:spPr>
                </pic:pic>
              </a:graphicData>
            </a:graphic>
          </wp:inline>
        </w:drawing>
      </w:r>
    </w:p>
    <w:p w14:paraId="28E5C522" w14:textId="44AB93F9" w:rsidR="001A2F1A" w:rsidRDefault="001A2F1A" w:rsidP="001A2F1A">
      <w:pPr>
        <w:pStyle w:val="Subtitle"/>
      </w:pPr>
      <w:r>
        <w:t>Set Is Manager</w:t>
      </w:r>
    </w:p>
    <w:p w14:paraId="05588E87" w14:textId="7CB1A0B2" w:rsidR="00D6108A" w:rsidRDefault="00D6108A" w:rsidP="006B7CDB">
      <w:pPr>
        <w:ind w:firstLine="720"/>
      </w:pPr>
      <w:r>
        <w:t>The method receives a user and sets his isManager attribute to “true”</w:t>
      </w:r>
    </w:p>
    <w:p w14:paraId="456ED69B" w14:textId="5AFF4AAE" w:rsidR="00484584" w:rsidRPr="00D6108A" w:rsidRDefault="00484584" w:rsidP="00D6108A">
      <w:r w:rsidRPr="00484584">
        <w:rPr>
          <w:noProof/>
        </w:rPr>
        <w:drawing>
          <wp:inline distT="0" distB="0" distL="0" distR="0" wp14:anchorId="0EE0E8AE" wp14:editId="654B0B2A">
            <wp:extent cx="4206605" cy="137172"/>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06605" cy="137172"/>
                    </a:xfrm>
                    <a:prstGeom prst="rect">
                      <a:avLst/>
                    </a:prstGeom>
                  </pic:spPr>
                </pic:pic>
              </a:graphicData>
            </a:graphic>
          </wp:inline>
        </w:drawing>
      </w:r>
    </w:p>
    <w:p w14:paraId="4195DAF2" w14:textId="7C98E98F" w:rsidR="001A2F1A" w:rsidRDefault="001A2F1A" w:rsidP="001A2F1A">
      <w:pPr>
        <w:pStyle w:val="Subtitle"/>
      </w:pPr>
      <w:r>
        <w:t>Get DB CONNECTION</w:t>
      </w:r>
    </w:p>
    <w:p w14:paraId="2D927E35" w14:textId="0AF82DB1" w:rsidR="00D70953" w:rsidRDefault="00D6108A" w:rsidP="006B7CDB">
      <w:pPr>
        <w:ind w:firstLine="720"/>
      </w:pPr>
      <w:r>
        <w:t>The method make</w:t>
      </w:r>
      <w:r w:rsidR="00D70953">
        <w:t>s connection with the database using DataSource</w:t>
      </w:r>
    </w:p>
    <w:p w14:paraId="6DFD9433" w14:textId="7884C9E3" w:rsidR="00484584" w:rsidRPr="00D6108A" w:rsidRDefault="00484584" w:rsidP="00D6108A">
      <w:r w:rsidRPr="00484584">
        <w:rPr>
          <w:noProof/>
        </w:rPr>
        <w:drawing>
          <wp:inline distT="0" distB="0" distL="0" distR="0" wp14:anchorId="194201CD" wp14:editId="144BE486">
            <wp:extent cx="3787468" cy="129551"/>
            <wp:effectExtent l="0" t="0" r="381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87468" cy="129551"/>
                    </a:xfrm>
                    <a:prstGeom prst="rect">
                      <a:avLst/>
                    </a:prstGeom>
                  </pic:spPr>
                </pic:pic>
              </a:graphicData>
            </a:graphic>
          </wp:inline>
        </w:drawing>
      </w:r>
    </w:p>
    <w:p w14:paraId="5B1F4BB7" w14:textId="77777777" w:rsidR="00A71AEE" w:rsidRPr="00A71AEE" w:rsidRDefault="00A71AEE" w:rsidP="008724B0">
      <w:pPr>
        <w:rPr>
          <w:lang w:val="bg-BG"/>
        </w:rPr>
      </w:pPr>
    </w:p>
    <w:sectPr w:rsidR="00A71AEE" w:rsidRPr="00A71AEE" w:rsidSect="00DF2F54">
      <w:pgSz w:w="12240" w:h="15840"/>
      <w:pgMar w:top="360" w:right="360" w:bottom="360" w:left="360" w:header="720" w:footer="720" w:gutter="0"/>
      <w:pgBorders w:display="notFirstPage" w:offsetFrom="page">
        <w:left w:val="threeDEngrave" w:sz="24" w:space="0" w:color="176682" w:themeColor="tex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37C88F" w14:textId="77777777" w:rsidR="00846CAA" w:rsidRDefault="00846CAA" w:rsidP="00614DF7">
      <w:pPr>
        <w:spacing w:after="0" w:line="240" w:lineRule="auto"/>
      </w:pPr>
      <w:r>
        <w:separator/>
      </w:r>
    </w:p>
  </w:endnote>
  <w:endnote w:type="continuationSeparator" w:id="0">
    <w:p w14:paraId="49C29F65" w14:textId="77777777" w:rsidR="00846CAA" w:rsidRDefault="00846CAA" w:rsidP="00614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entury Gothic">
    <w:panose1 w:val="020B0502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F79D8" w14:textId="77777777" w:rsidR="00846CAA" w:rsidRDefault="00846CAA" w:rsidP="00614DF7">
      <w:pPr>
        <w:spacing w:after="0" w:line="240" w:lineRule="auto"/>
      </w:pPr>
      <w:r>
        <w:separator/>
      </w:r>
    </w:p>
  </w:footnote>
  <w:footnote w:type="continuationSeparator" w:id="0">
    <w:p w14:paraId="014F776F" w14:textId="77777777" w:rsidR="00846CAA" w:rsidRDefault="00846CAA" w:rsidP="00614D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351AE"/>
    <w:multiLevelType w:val="hybridMultilevel"/>
    <w:tmpl w:val="7196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A2F2A"/>
    <w:multiLevelType w:val="hybridMultilevel"/>
    <w:tmpl w:val="6CD839B2"/>
    <w:lvl w:ilvl="0" w:tplc="04020013">
      <w:start w:val="1"/>
      <w:numFmt w:val="upperRoman"/>
      <w:lvlText w:val="%1."/>
      <w:lvlJc w:val="righ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4D97388"/>
    <w:multiLevelType w:val="hybridMultilevel"/>
    <w:tmpl w:val="0E1EE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86705"/>
    <w:multiLevelType w:val="hybridMultilevel"/>
    <w:tmpl w:val="1D2682C8"/>
    <w:lvl w:ilvl="0" w:tplc="7A9EA478">
      <w:start w:val="5"/>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1D255E"/>
    <w:multiLevelType w:val="hybridMultilevel"/>
    <w:tmpl w:val="63AE5FFC"/>
    <w:lvl w:ilvl="0" w:tplc="D04206CE">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38747EAF"/>
    <w:multiLevelType w:val="hybridMultilevel"/>
    <w:tmpl w:val="A094F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A51760E"/>
    <w:multiLevelType w:val="hybridMultilevel"/>
    <w:tmpl w:val="75829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31F2284"/>
    <w:multiLevelType w:val="hybridMultilevel"/>
    <w:tmpl w:val="D36A3F76"/>
    <w:lvl w:ilvl="0" w:tplc="E09E9B56">
      <w:start w:val="1"/>
      <w:numFmt w:val="upperRoman"/>
      <w:lvlText w:val="%1."/>
      <w:lvlJc w:val="right"/>
      <w:pPr>
        <w:ind w:left="720" w:hanging="360"/>
      </w:pPr>
    </w:lvl>
    <w:lvl w:ilvl="1" w:tplc="A1A0E3A0">
      <w:start w:val="1"/>
      <w:numFmt w:val="lowerLetter"/>
      <w:lvlText w:val="%2."/>
      <w:lvlJc w:val="left"/>
      <w:pPr>
        <w:ind w:left="1440" w:hanging="360"/>
      </w:pPr>
    </w:lvl>
    <w:lvl w:ilvl="2" w:tplc="25268314">
      <w:start w:val="1"/>
      <w:numFmt w:val="lowerRoman"/>
      <w:lvlText w:val="%3."/>
      <w:lvlJc w:val="right"/>
      <w:pPr>
        <w:ind w:left="2160" w:hanging="180"/>
      </w:pPr>
    </w:lvl>
    <w:lvl w:ilvl="3" w:tplc="1E9A4A26">
      <w:start w:val="1"/>
      <w:numFmt w:val="decimal"/>
      <w:lvlText w:val="%4."/>
      <w:lvlJc w:val="left"/>
      <w:pPr>
        <w:ind w:left="2880" w:hanging="360"/>
      </w:pPr>
    </w:lvl>
    <w:lvl w:ilvl="4" w:tplc="E2C09C60">
      <w:start w:val="1"/>
      <w:numFmt w:val="lowerLetter"/>
      <w:lvlText w:val="%5."/>
      <w:lvlJc w:val="left"/>
      <w:pPr>
        <w:ind w:left="3600" w:hanging="360"/>
      </w:pPr>
    </w:lvl>
    <w:lvl w:ilvl="5" w:tplc="8214D506">
      <w:start w:val="1"/>
      <w:numFmt w:val="lowerRoman"/>
      <w:lvlText w:val="%6."/>
      <w:lvlJc w:val="right"/>
      <w:pPr>
        <w:ind w:left="4320" w:hanging="180"/>
      </w:pPr>
    </w:lvl>
    <w:lvl w:ilvl="6" w:tplc="08A4FAB0">
      <w:start w:val="1"/>
      <w:numFmt w:val="decimal"/>
      <w:lvlText w:val="%7."/>
      <w:lvlJc w:val="left"/>
      <w:pPr>
        <w:ind w:left="5040" w:hanging="360"/>
      </w:pPr>
    </w:lvl>
    <w:lvl w:ilvl="7" w:tplc="FB048534">
      <w:start w:val="1"/>
      <w:numFmt w:val="lowerLetter"/>
      <w:lvlText w:val="%8."/>
      <w:lvlJc w:val="left"/>
      <w:pPr>
        <w:ind w:left="5760" w:hanging="360"/>
      </w:pPr>
    </w:lvl>
    <w:lvl w:ilvl="8" w:tplc="C004E49C">
      <w:start w:val="1"/>
      <w:numFmt w:val="lowerRoman"/>
      <w:lvlText w:val="%9."/>
      <w:lvlJc w:val="right"/>
      <w:pPr>
        <w:ind w:left="6480" w:hanging="180"/>
      </w:pPr>
    </w:lvl>
  </w:abstractNum>
  <w:abstractNum w:abstractNumId="8" w15:restartNumberingAfterBreak="0">
    <w:nsid w:val="571A4837"/>
    <w:multiLevelType w:val="hybridMultilevel"/>
    <w:tmpl w:val="A6B62304"/>
    <w:lvl w:ilvl="0" w:tplc="A5A67A84">
      <w:start w:val="5"/>
      <w:numFmt w:val="bullet"/>
      <w:pStyle w:val="TOC2"/>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236666"/>
    <w:multiLevelType w:val="hybridMultilevel"/>
    <w:tmpl w:val="269EF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5D7E6C"/>
    <w:multiLevelType w:val="hybridMultilevel"/>
    <w:tmpl w:val="E0EE9E94"/>
    <w:lvl w:ilvl="0" w:tplc="66F64900">
      <w:start w:val="8"/>
      <w:numFmt w:val="bullet"/>
      <w:lvlText w:val="-"/>
      <w:lvlJc w:val="left"/>
      <w:pPr>
        <w:ind w:left="1080" w:hanging="360"/>
      </w:pPr>
      <w:rPr>
        <w:rFonts w:ascii="Calibri" w:eastAsia="Calibri" w:hAnsi="Calibri" w:cs="Calibri"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1" w15:restartNumberingAfterBreak="0">
    <w:nsid w:val="6C8A26E0"/>
    <w:multiLevelType w:val="hybridMultilevel"/>
    <w:tmpl w:val="CA524E76"/>
    <w:lvl w:ilvl="0" w:tplc="ED9E7A92">
      <w:start w:val="17"/>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E934DCF"/>
    <w:multiLevelType w:val="hybridMultilevel"/>
    <w:tmpl w:val="96362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E54317"/>
    <w:multiLevelType w:val="hybridMultilevel"/>
    <w:tmpl w:val="05001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25589E"/>
    <w:multiLevelType w:val="hybridMultilevel"/>
    <w:tmpl w:val="0428EE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844C0E"/>
    <w:multiLevelType w:val="hybridMultilevel"/>
    <w:tmpl w:val="145EC88A"/>
    <w:lvl w:ilvl="0" w:tplc="86002364">
      <w:start w:val="3"/>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C0666"/>
    <w:multiLevelType w:val="hybridMultilevel"/>
    <w:tmpl w:val="E9E0E938"/>
    <w:lvl w:ilvl="0" w:tplc="84BE0090">
      <w:start w:val="5"/>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AE3293"/>
    <w:multiLevelType w:val="hybridMultilevel"/>
    <w:tmpl w:val="FEF6C234"/>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7EDB753D"/>
    <w:multiLevelType w:val="hybridMultilevel"/>
    <w:tmpl w:val="80A6DAC8"/>
    <w:lvl w:ilvl="0" w:tplc="0402000F">
      <w:start w:val="1"/>
      <w:numFmt w:val="decimal"/>
      <w:lvlText w:val="%1."/>
      <w:lvlJc w:val="left"/>
      <w:pPr>
        <w:ind w:left="720" w:hanging="360"/>
      </w:pPr>
      <w:rPr>
        <w:rFonts w:hint="default"/>
      </w:rPr>
    </w:lvl>
    <w:lvl w:ilvl="1" w:tplc="04020019">
      <w:start w:val="1"/>
      <w:numFmt w:val="lowerLetter"/>
      <w:lvlText w:val="%2."/>
      <w:lvlJc w:val="left"/>
      <w:pPr>
        <w:ind w:left="1352"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16cid:durableId="1341470251">
    <w:abstractNumId w:val="8"/>
  </w:num>
  <w:num w:numId="2" w16cid:durableId="887960158">
    <w:abstractNumId w:val="11"/>
  </w:num>
  <w:num w:numId="3" w16cid:durableId="1453480142">
    <w:abstractNumId w:val="14"/>
  </w:num>
  <w:num w:numId="4" w16cid:durableId="2122450744">
    <w:abstractNumId w:val="10"/>
  </w:num>
  <w:num w:numId="5" w16cid:durableId="1292519196">
    <w:abstractNumId w:val="3"/>
  </w:num>
  <w:num w:numId="6" w16cid:durableId="1355154813">
    <w:abstractNumId w:val="15"/>
  </w:num>
  <w:num w:numId="7" w16cid:durableId="1592811908">
    <w:abstractNumId w:val="18"/>
  </w:num>
  <w:num w:numId="8" w16cid:durableId="1874028336">
    <w:abstractNumId w:val="1"/>
  </w:num>
  <w:num w:numId="9" w16cid:durableId="1806776800">
    <w:abstractNumId w:val="4"/>
  </w:num>
  <w:num w:numId="10" w16cid:durableId="429397976">
    <w:abstractNumId w:val="7"/>
  </w:num>
  <w:num w:numId="11" w16cid:durableId="1940672873">
    <w:abstractNumId w:val="17"/>
  </w:num>
  <w:num w:numId="12" w16cid:durableId="1049768437">
    <w:abstractNumId w:val="16"/>
  </w:num>
  <w:num w:numId="13" w16cid:durableId="1167133750">
    <w:abstractNumId w:val="5"/>
  </w:num>
  <w:num w:numId="14" w16cid:durableId="509950021">
    <w:abstractNumId w:val="13"/>
  </w:num>
  <w:num w:numId="15" w16cid:durableId="1287203241">
    <w:abstractNumId w:val="12"/>
  </w:num>
  <w:num w:numId="16" w16cid:durableId="1762412201">
    <w:abstractNumId w:val="2"/>
  </w:num>
  <w:num w:numId="17" w16cid:durableId="1258053867">
    <w:abstractNumId w:val="9"/>
  </w:num>
  <w:num w:numId="18" w16cid:durableId="1860848851">
    <w:abstractNumId w:val="6"/>
  </w:num>
  <w:num w:numId="19" w16cid:durableId="67575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0MTS1MDMwMzMyMDNU0lEKTi0uzszPAykwqgUALmvFPywAAAA="/>
  </w:docVars>
  <w:rsids>
    <w:rsidRoot w:val="00242862"/>
    <w:rsid w:val="00002D1B"/>
    <w:rsid w:val="00011B82"/>
    <w:rsid w:val="000209FE"/>
    <w:rsid w:val="00026238"/>
    <w:rsid w:val="00027E57"/>
    <w:rsid w:val="00030D6C"/>
    <w:rsid w:val="000609D3"/>
    <w:rsid w:val="00067E08"/>
    <w:rsid w:val="00073751"/>
    <w:rsid w:val="000757C9"/>
    <w:rsid w:val="000779ED"/>
    <w:rsid w:val="000A260C"/>
    <w:rsid w:val="000B23F5"/>
    <w:rsid w:val="000B5D4A"/>
    <w:rsid w:val="000B5E5F"/>
    <w:rsid w:val="000E35DB"/>
    <w:rsid w:val="000E74CE"/>
    <w:rsid w:val="000F5BA5"/>
    <w:rsid w:val="001001CE"/>
    <w:rsid w:val="00101B88"/>
    <w:rsid w:val="00106391"/>
    <w:rsid w:val="001124B0"/>
    <w:rsid w:val="00124C5D"/>
    <w:rsid w:val="00133893"/>
    <w:rsid w:val="001531E3"/>
    <w:rsid w:val="00165DD9"/>
    <w:rsid w:val="00180694"/>
    <w:rsid w:val="00181B83"/>
    <w:rsid w:val="00182CE4"/>
    <w:rsid w:val="0018677C"/>
    <w:rsid w:val="00191BC3"/>
    <w:rsid w:val="00191F35"/>
    <w:rsid w:val="001A2ED4"/>
    <w:rsid w:val="001A2F1A"/>
    <w:rsid w:val="001A5960"/>
    <w:rsid w:val="001B601D"/>
    <w:rsid w:val="001C0441"/>
    <w:rsid w:val="001C0918"/>
    <w:rsid w:val="001C0D2C"/>
    <w:rsid w:val="001C7A9E"/>
    <w:rsid w:val="001D0C9C"/>
    <w:rsid w:val="001D232D"/>
    <w:rsid w:val="001E15E0"/>
    <w:rsid w:val="001E623F"/>
    <w:rsid w:val="001F3242"/>
    <w:rsid w:val="0020656E"/>
    <w:rsid w:val="00207B2A"/>
    <w:rsid w:val="00207E6D"/>
    <w:rsid w:val="00216AFA"/>
    <w:rsid w:val="00224A67"/>
    <w:rsid w:val="00230735"/>
    <w:rsid w:val="0023384A"/>
    <w:rsid w:val="002420A5"/>
    <w:rsid w:val="00242862"/>
    <w:rsid w:val="00250FF0"/>
    <w:rsid w:val="00253297"/>
    <w:rsid w:val="00254326"/>
    <w:rsid w:val="00260DA0"/>
    <w:rsid w:val="00266F78"/>
    <w:rsid w:val="0026785F"/>
    <w:rsid w:val="00270D46"/>
    <w:rsid w:val="00280FD2"/>
    <w:rsid w:val="00281A8A"/>
    <w:rsid w:val="002834C5"/>
    <w:rsid w:val="00290C32"/>
    <w:rsid w:val="00292143"/>
    <w:rsid w:val="002944D9"/>
    <w:rsid w:val="002A235C"/>
    <w:rsid w:val="002B0689"/>
    <w:rsid w:val="002C3342"/>
    <w:rsid w:val="002C424F"/>
    <w:rsid w:val="002D2184"/>
    <w:rsid w:val="002D7AB0"/>
    <w:rsid w:val="003017D2"/>
    <w:rsid w:val="00307A0A"/>
    <w:rsid w:val="00311998"/>
    <w:rsid w:val="003173DE"/>
    <w:rsid w:val="00320FD7"/>
    <w:rsid w:val="00322535"/>
    <w:rsid w:val="00326177"/>
    <w:rsid w:val="003300D9"/>
    <w:rsid w:val="00335425"/>
    <w:rsid w:val="003365E1"/>
    <w:rsid w:val="00342E74"/>
    <w:rsid w:val="003466D5"/>
    <w:rsid w:val="00351F5C"/>
    <w:rsid w:val="00352FAE"/>
    <w:rsid w:val="00360CA6"/>
    <w:rsid w:val="003624E5"/>
    <w:rsid w:val="00366843"/>
    <w:rsid w:val="00366F85"/>
    <w:rsid w:val="00372158"/>
    <w:rsid w:val="00375805"/>
    <w:rsid w:val="00381A5A"/>
    <w:rsid w:val="00392BDF"/>
    <w:rsid w:val="00395A34"/>
    <w:rsid w:val="00396C3D"/>
    <w:rsid w:val="003A00BB"/>
    <w:rsid w:val="003A795A"/>
    <w:rsid w:val="003D4355"/>
    <w:rsid w:val="003E3262"/>
    <w:rsid w:val="003E4BF2"/>
    <w:rsid w:val="003E63CB"/>
    <w:rsid w:val="003F3170"/>
    <w:rsid w:val="003F4943"/>
    <w:rsid w:val="004007C8"/>
    <w:rsid w:val="00411B65"/>
    <w:rsid w:val="00423FF8"/>
    <w:rsid w:val="00426C30"/>
    <w:rsid w:val="00427138"/>
    <w:rsid w:val="0043330B"/>
    <w:rsid w:val="00435630"/>
    <w:rsid w:val="0043773B"/>
    <w:rsid w:val="00444778"/>
    <w:rsid w:val="00452AFD"/>
    <w:rsid w:val="004659A6"/>
    <w:rsid w:val="00470ADB"/>
    <w:rsid w:val="004747B6"/>
    <w:rsid w:val="00484584"/>
    <w:rsid w:val="004952BD"/>
    <w:rsid w:val="00496CA7"/>
    <w:rsid w:val="004A1D7D"/>
    <w:rsid w:val="004A1FC7"/>
    <w:rsid w:val="004B4C92"/>
    <w:rsid w:val="004B5EEB"/>
    <w:rsid w:val="004C7396"/>
    <w:rsid w:val="004D195A"/>
    <w:rsid w:val="004E56D7"/>
    <w:rsid w:val="00503701"/>
    <w:rsid w:val="00507725"/>
    <w:rsid w:val="00511061"/>
    <w:rsid w:val="00534ADE"/>
    <w:rsid w:val="00535E87"/>
    <w:rsid w:val="00541050"/>
    <w:rsid w:val="00552D13"/>
    <w:rsid w:val="00553513"/>
    <w:rsid w:val="00562577"/>
    <w:rsid w:val="00575235"/>
    <w:rsid w:val="00577BDE"/>
    <w:rsid w:val="00587F2C"/>
    <w:rsid w:val="005961BD"/>
    <w:rsid w:val="0059765E"/>
    <w:rsid w:val="005A0F05"/>
    <w:rsid w:val="005A1FC5"/>
    <w:rsid w:val="005A6672"/>
    <w:rsid w:val="005B625A"/>
    <w:rsid w:val="005C0688"/>
    <w:rsid w:val="005C0781"/>
    <w:rsid w:val="005C37AC"/>
    <w:rsid w:val="005C7410"/>
    <w:rsid w:val="005D207F"/>
    <w:rsid w:val="006009D9"/>
    <w:rsid w:val="006134FA"/>
    <w:rsid w:val="00614DF7"/>
    <w:rsid w:val="00615282"/>
    <w:rsid w:val="0062123A"/>
    <w:rsid w:val="0062140B"/>
    <w:rsid w:val="00621D04"/>
    <w:rsid w:val="00631E7F"/>
    <w:rsid w:val="006337A2"/>
    <w:rsid w:val="00635F7E"/>
    <w:rsid w:val="00636B0A"/>
    <w:rsid w:val="00646E75"/>
    <w:rsid w:val="0065723F"/>
    <w:rsid w:val="006576CD"/>
    <w:rsid w:val="006634AD"/>
    <w:rsid w:val="0067137D"/>
    <w:rsid w:val="00671D67"/>
    <w:rsid w:val="00672FAF"/>
    <w:rsid w:val="0067521A"/>
    <w:rsid w:val="00676871"/>
    <w:rsid w:val="00681158"/>
    <w:rsid w:val="00682EC8"/>
    <w:rsid w:val="0068359C"/>
    <w:rsid w:val="006B09DE"/>
    <w:rsid w:val="006B57CD"/>
    <w:rsid w:val="006B6A4F"/>
    <w:rsid w:val="006B6FB7"/>
    <w:rsid w:val="006B7CDB"/>
    <w:rsid w:val="006C1B17"/>
    <w:rsid w:val="006C423B"/>
    <w:rsid w:val="006D3539"/>
    <w:rsid w:val="006E4195"/>
    <w:rsid w:val="006E76C7"/>
    <w:rsid w:val="00721BF9"/>
    <w:rsid w:val="00727A1C"/>
    <w:rsid w:val="0073681D"/>
    <w:rsid w:val="0074349A"/>
    <w:rsid w:val="00755E5E"/>
    <w:rsid w:val="00757ADA"/>
    <w:rsid w:val="00775E4D"/>
    <w:rsid w:val="007935AD"/>
    <w:rsid w:val="007A6070"/>
    <w:rsid w:val="007B70F6"/>
    <w:rsid w:val="007C2EA7"/>
    <w:rsid w:val="007C62E2"/>
    <w:rsid w:val="007D774F"/>
    <w:rsid w:val="007E35EC"/>
    <w:rsid w:val="007E47A8"/>
    <w:rsid w:val="007F218E"/>
    <w:rsid w:val="007F55DB"/>
    <w:rsid w:val="00800598"/>
    <w:rsid w:val="00806719"/>
    <w:rsid w:val="00814887"/>
    <w:rsid w:val="00815C7C"/>
    <w:rsid w:val="00820D33"/>
    <w:rsid w:val="00821AD5"/>
    <w:rsid w:val="00822CF1"/>
    <w:rsid w:val="00832A49"/>
    <w:rsid w:val="0083455B"/>
    <w:rsid w:val="00845C38"/>
    <w:rsid w:val="00846CAA"/>
    <w:rsid w:val="00861613"/>
    <w:rsid w:val="0086339F"/>
    <w:rsid w:val="008724B0"/>
    <w:rsid w:val="008734FA"/>
    <w:rsid w:val="008742FC"/>
    <w:rsid w:val="008751C2"/>
    <w:rsid w:val="00875AD0"/>
    <w:rsid w:val="00876F69"/>
    <w:rsid w:val="008902EC"/>
    <w:rsid w:val="00894BB1"/>
    <w:rsid w:val="008A11AE"/>
    <w:rsid w:val="008A3676"/>
    <w:rsid w:val="008A46AE"/>
    <w:rsid w:val="008A6506"/>
    <w:rsid w:val="008A7EFB"/>
    <w:rsid w:val="008B12BE"/>
    <w:rsid w:val="008B4D6A"/>
    <w:rsid w:val="008E1299"/>
    <w:rsid w:val="008E1426"/>
    <w:rsid w:val="008F1281"/>
    <w:rsid w:val="008F3A45"/>
    <w:rsid w:val="008F69BC"/>
    <w:rsid w:val="00910029"/>
    <w:rsid w:val="009213B2"/>
    <w:rsid w:val="0094599D"/>
    <w:rsid w:val="00946941"/>
    <w:rsid w:val="009536D1"/>
    <w:rsid w:val="009733C8"/>
    <w:rsid w:val="00996406"/>
    <w:rsid w:val="009968F4"/>
    <w:rsid w:val="009A1164"/>
    <w:rsid w:val="009A2704"/>
    <w:rsid w:val="009B452E"/>
    <w:rsid w:val="009B4F05"/>
    <w:rsid w:val="009E161C"/>
    <w:rsid w:val="009E1641"/>
    <w:rsid w:val="009E2AAF"/>
    <w:rsid w:val="009E3A77"/>
    <w:rsid w:val="009E646B"/>
    <w:rsid w:val="009E69D5"/>
    <w:rsid w:val="009F0D64"/>
    <w:rsid w:val="009F4803"/>
    <w:rsid w:val="009F5785"/>
    <w:rsid w:val="00A01FE5"/>
    <w:rsid w:val="00A06146"/>
    <w:rsid w:val="00A117FD"/>
    <w:rsid w:val="00A42B77"/>
    <w:rsid w:val="00A50BCD"/>
    <w:rsid w:val="00A5286F"/>
    <w:rsid w:val="00A71AEE"/>
    <w:rsid w:val="00AB4297"/>
    <w:rsid w:val="00AC5B5E"/>
    <w:rsid w:val="00AD08EF"/>
    <w:rsid w:val="00AD2401"/>
    <w:rsid w:val="00AD70B5"/>
    <w:rsid w:val="00AE1416"/>
    <w:rsid w:val="00AE55DB"/>
    <w:rsid w:val="00AF7CDA"/>
    <w:rsid w:val="00B0431A"/>
    <w:rsid w:val="00B13CA0"/>
    <w:rsid w:val="00B20E3C"/>
    <w:rsid w:val="00B20EB9"/>
    <w:rsid w:val="00B22E5D"/>
    <w:rsid w:val="00B315FC"/>
    <w:rsid w:val="00B34B48"/>
    <w:rsid w:val="00B50918"/>
    <w:rsid w:val="00B523BA"/>
    <w:rsid w:val="00B55F79"/>
    <w:rsid w:val="00B5646F"/>
    <w:rsid w:val="00B64B72"/>
    <w:rsid w:val="00B64E07"/>
    <w:rsid w:val="00B7408C"/>
    <w:rsid w:val="00B74317"/>
    <w:rsid w:val="00B8096B"/>
    <w:rsid w:val="00B82990"/>
    <w:rsid w:val="00B91B6A"/>
    <w:rsid w:val="00B91E46"/>
    <w:rsid w:val="00B96DAB"/>
    <w:rsid w:val="00BA312E"/>
    <w:rsid w:val="00BB06B6"/>
    <w:rsid w:val="00BD056D"/>
    <w:rsid w:val="00BD05A5"/>
    <w:rsid w:val="00BE14CF"/>
    <w:rsid w:val="00BE181F"/>
    <w:rsid w:val="00BE36C0"/>
    <w:rsid w:val="00BE7230"/>
    <w:rsid w:val="00C05A75"/>
    <w:rsid w:val="00C25141"/>
    <w:rsid w:val="00C27608"/>
    <w:rsid w:val="00C3041F"/>
    <w:rsid w:val="00C36922"/>
    <w:rsid w:val="00C36D8A"/>
    <w:rsid w:val="00C51408"/>
    <w:rsid w:val="00C53187"/>
    <w:rsid w:val="00C5541B"/>
    <w:rsid w:val="00C62C10"/>
    <w:rsid w:val="00C715D5"/>
    <w:rsid w:val="00C72B97"/>
    <w:rsid w:val="00C81468"/>
    <w:rsid w:val="00C87263"/>
    <w:rsid w:val="00C876F1"/>
    <w:rsid w:val="00C94229"/>
    <w:rsid w:val="00C95BC3"/>
    <w:rsid w:val="00C97A96"/>
    <w:rsid w:val="00CA02C2"/>
    <w:rsid w:val="00CA138B"/>
    <w:rsid w:val="00CB5F18"/>
    <w:rsid w:val="00CB7B1F"/>
    <w:rsid w:val="00CC05EA"/>
    <w:rsid w:val="00CC18ED"/>
    <w:rsid w:val="00CC45B5"/>
    <w:rsid w:val="00CC5C29"/>
    <w:rsid w:val="00CC7DCE"/>
    <w:rsid w:val="00CD251E"/>
    <w:rsid w:val="00CD30E3"/>
    <w:rsid w:val="00CD4B1A"/>
    <w:rsid w:val="00CD76C6"/>
    <w:rsid w:val="00CE5942"/>
    <w:rsid w:val="00CF2868"/>
    <w:rsid w:val="00D06579"/>
    <w:rsid w:val="00D112A0"/>
    <w:rsid w:val="00D11337"/>
    <w:rsid w:val="00D37708"/>
    <w:rsid w:val="00D41930"/>
    <w:rsid w:val="00D44B64"/>
    <w:rsid w:val="00D51E19"/>
    <w:rsid w:val="00D6108A"/>
    <w:rsid w:val="00D61847"/>
    <w:rsid w:val="00D63BAD"/>
    <w:rsid w:val="00D70953"/>
    <w:rsid w:val="00D70CDF"/>
    <w:rsid w:val="00D7135F"/>
    <w:rsid w:val="00D71B33"/>
    <w:rsid w:val="00D74D81"/>
    <w:rsid w:val="00D76CC9"/>
    <w:rsid w:val="00D858E8"/>
    <w:rsid w:val="00D87CCE"/>
    <w:rsid w:val="00D9456D"/>
    <w:rsid w:val="00DA7E09"/>
    <w:rsid w:val="00DB2D3C"/>
    <w:rsid w:val="00DB3CDE"/>
    <w:rsid w:val="00DB3E66"/>
    <w:rsid w:val="00DD3A26"/>
    <w:rsid w:val="00DE1A82"/>
    <w:rsid w:val="00DE59C4"/>
    <w:rsid w:val="00DE6B2C"/>
    <w:rsid w:val="00DF2F54"/>
    <w:rsid w:val="00DF4846"/>
    <w:rsid w:val="00DF5EB7"/>
    <w:rsid w:val="00DF65FA"/>
    <w:rsid w:val="00E0323E"/>
    <w:rsid w:val="00E15397"/>
    <w:rsid w:val="00E157C6"/>
    <w:rsid w:val="00E16B47"/>
    <w:rsid w:val="00E40FF0"/>
    <w:rsid w:val="00E4202B"/>
    <w:rsid w:val="00E424C6"/>
    <w:rsid w:val="00E470F1"/>
    <w:rsid w:val="00E55D74"/>
    <w:rsid w:val="00E66CE1"/>
    <w:rsid w:val="00E712AE"/>
    <w:rsid w:val="00E73389"/>
    <w:rsid w:val="00E73866"/>
    <w:rsid w:val="00E74064"/>
    <w:rsid w:val="00E909A2"/>
    <w:rsid w:val="00E90A56"/>
    <w:rsid w:val="00E918DB"/>
    <w:rsid w:val="00EA0078"/>
    <w:rsid w:val="00EA127B"/>
    <w:rsid w:val="00EA564E"/>
    <w:rsid w:val="00EA5AE6"/>
    <w:rsid w:val="00EB5C1D"/>
    <w:rsid w:val="00ED06E2"/>
    <w:rsid w:val="00ED197C"/>
    <w:rsid w:val="00ED3F86"/>
    <w:rsid w:val="00ED7E86"/>
    <w:rsid w:val="00EE0954"/>
    <w:rsid w:val="00EF5C05"/>
    <w:rsid w:val="00F02A9C"/>
    <w:rsid w:val="00F058F9"/>
    <w:rsid w:val="00F07541"/>
    <w:rsid w:val="00F075AE"/>
    <w:rsid w:val="00F10A22"/>
    <w:rsid w:val="00F121B8"/>
    <w:rsid w:val="00F3276E"/>
    <w:rsid w:val="00F346C1"/>
    <w:rsid w:val="00F41CD7"/>
    <w:rsid w:val="00F42C26"/>
    <w:rsid w:val="00F470C1"/>
    <w:rsid w:val="00F51E77"/>
    <w:rsid w:val="00F52594"/>
    <w:rsid w:val="00F82FE5"/>
    <w:rsid w:val="00F8394F"/>
    <w:rsid w:val="00F85EFD"/>
    <w:rsid w:val="00F86647"/>
    <w:rsid w:val="00F95013"/>
    <w:rsid w:val="00F95AEE"/>
    <w:rsid w:val="00F971B4"/>
    <w:rsid w:val="00FB08DE"/>
    <w:rsid w:val="00FC2AB7"/>
    <w:rsid w:val="00FD1632"/>
    <w:rsid w:val="00FD420C"/>
    <w:rsid w:val="00FD5671"/>
    <w:rsid w:val="00FE5ED1"/>
    <w:rsid w:val="00FE6990"/>
    <w:rsid w:val="00FE7147"/>
    <w:rsid w:val="00FF4560"/>
    <w:rsid w:val="00FF6C56"/>
    <w:rsid w:val="00FF6F04"/>
    <w:rsid w:val="02A04363"/>
    <w:rsid w:val="02A6989C"/>
    <w:rsid w:val="03143EC3"/>
    <w:rsid w:val="040F9D98"/>
    <w:rsid w:val="050B2398"/>
    <w:rsid w:val="06584C87"/>
    <w:rsid w:val="0A5AE991"/>
    <w:rsid w:val="0B563161"/>
    <w:rsid w:val="0CC51726"/>
    <w:rsid w:val="0EABB8E3"/>
    <w:rsid w:val="1212EF05"/>
    <w:rsid w:val="18559C52"/>
    <w:rsid w:val="18EF9BC9"/>
    <w:rsid w:val="1AAB41D8"/>
    <w:rsid w:val="21F37F24"/>
    <w:rsid w:val="226B14E8"/>
    <w:rsid w:val="240B3F89"/>
    <w:rsid w:val="2452D260"/>
    <w:rsid w:val="2594046F"/>
    <w:rsid w:val="26561848"/>
    <w:rsid w:val="29601A87"/>
    <w:rsid w:val="2DC6793C"/>
    <w:rsid w:val="2DD43481"/>
    <w:rsid w:val="2EB3E29C"/>
    <w:rsid w:val="30ED3EA5"/>
    <w:rsid w:val="316BF70C"/>
    <w:rsid w:val="322F4B5D"/>
    <w:rsid w:val="3289D5C9"/>
    <w:rsid w:val="372985D9"/>
    <w:rsid w:val="3814E134"/>
    <w:rsid w:val="396E3FD6"/>
    <w:rsid w:val="3DC65BC1"/>
    <w:rsid w:val="3F8E6DF7"/>
    <w:rsid w:val="40BB2E27"/>
    <w:rsid w:val="419FF0B9"/>
    <w:rsid w:val="41CDF647"/>
    <w:rsid w:val="422DB8D5"/>
    <w:rsid w:val="4276CA38"/>
    <w:rsid w:val="47BC76E9"/>
    <w:rsid w:val="48D934A6"/>
    <w:rsid w:val="49219399"/>
    <w:rsid w:val="4ACF3E45"/>
    <w:rsid w:val="523B1581"/>
    <w:rsid w:val="538C3660"/>
    <w:rsid w:val="53D8F9ED"/>
    <w:rsid w:val="579DADB0"/>
    <w:rsid w:val="59E1C56B"/>
    <w:rsid w:val="5B1FED10"/>
    <w:rsid w:val="60F980B6"/>
    <w:rsid w:val="62DFB10B"/>
    <w:rsid w:val="65015262"/>
    <w:rsid w:val="67193824"/>
    <w:rsid w:val="68F8C8D6"/>
    <w:rsid w:val="6BB360F7"/>
    <w:rsid w:val="6C233839"/>
    <w:rsid w:val="6CFE9096"/>
    <w:rsid w:val="6D156549"/>
    <w:rsid w:val="6D702016"/>
    <w:rsid w:val="6D8288EA"/>
    <w:rsid w:val="702C72FD"/>
    <w:rsid w:val="7072498F"/>
    <w:rsid w:val="7312BA9D"/>
    <w:rsid w:val="733324F0"/>
    <w:rsid w:val="74F3031C"/>
    <w:rsid w:val="75B625FA"/>
    <w:rsid w:val="7C3424D7"/>
    <w:rsid w:val="7D75C23A"/>
    <w:rsid w:val="7F872E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7FEF4"/>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7935AD"/>
    <w:rPr>
      <w:sz w:val="24"/>
    </w:rPr>
  </w:style>
  <w:style w:type="paragraph" w:styleId="Heading1">
    <w:name w:val="heading 1"/>
    <w:basedOn w:val="Normal"/>
    <w:next w:val="Normal"/>
    <w:link w:val="Heading1Char"/>
    <w:uiPriority w:val="9"/>
    <w:qFormat/>
    <w:rsid w:val="00DF2F54"/>
    <w:pPr>
      <w:spacing w:line="240" w:lineRule="auto"/>
      <w:jc w:val="left"/>
      <w:outlineLvl w:val="0"/>
    </w:pPr>
    <w:rPr>
      <w:rFonts w:asciiTheme="majorHAnsi" w:hAnsiTheme="majorHAnsi"/>
      <w:b/>
      <w:caps/>
      <w:color w:val="000000" w:themeColor="text1"/>
      <w:spacing w:val="10"/>
      <w:sz w:val="56"/>
      <w:szCs w:val="40"/>
    </w:rPr>
  </w:style>
  <w:style w:type="paragraph" w:styleId="Heading2">
    <w:name w:val="heading 2"/>
    <w:basedOn w:val="Normal"/>
    <w:next w:val="Normal"/>
    <w:link w:val="Heading2Char"/>
    <w:uiPriority w:val="9"/>
    <w:unhideWhenUsed/>
    <w:qFormat/>
    <w:rsid w:val="00DF2F54"/>
    <w:pPr>
      <w:outlineLvl w:val="1"/>
    </w:pPr>
    <w:rPr>
      <w:caps/>
      <w:color w:val="D1B72B" w:themeColor="accent2"/>
      <w:sz w:val="36"/>
    </w:rPr>
  </w:style>
  <w:style w:type="paragraph" w:styleId="Heading3">
    <w:name w:val="heading 3"/>
    <w:basedOn w:val="Normal"/>
    <w:next w:val="Normal"/>
    <w:link w:val="Heading3Char"/>
    <w:uiPriority w:val="9"/>
    <w:semiHidden/>
    <w:qFormat/>
    <w:rsid w:val="00C62C10"/>
    <w:pPr>
      <w:spacing w:after="0"/>
      <w:jc w:val="left"/>
      <w:outlineLvl w:val="2"/>
    </w:pPr>
    <w:rPr>
      <w:smallCaps/>
      <w:spacing w:val="5"/>
      <w:szCs w:val="24"/>
    </w:rPr>
  </w:style>
  <w:style w:type="paragraph" w:styleId="Heading4">
    <w:name w:val="heading 4"/>
    <w:basedOn w:val="Normal"/>
    <w:next w:val="Normal"/>
    <w:link w:val="Heading4Char"/>
    <w:uiPriority w:val="9"/>
    <w:semiHidden/>
    <w:qFormat/>
    <w:rsid w:val="00C62C10"/>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qFormat/>
    <w:rsid w:val="00C62C10"/>
    <w:pPr>
      <w:spacing w:before="200" w:after="0"/>
      <w:jc w:val="left"/>
      <w:outlineLvl w:val="4"/>
    </w:pPr>
    <w:rPr>
      <w:smallCaps/>
      <w:color w:val="9C8820" w:themeColor="accent2" w:themeShade="BF"/>
      <w:spacing w:val="10"/>
      <w:sz w:val="22"/>
      <w:szCs w:val="26"/>
    </w:rPr>
  </w:style>
  <w:style w:type="paragraph" w:styleId="Heading6">
    <w:name w:val="heading 6"/>
    <w:basedOn w:val="Normal"/>
    <w:next w:val="Normal"/>
    <w:link w:val="Heading6Char"/>
    <w:uiPriority w:val="9"/>
    <w:semiHidden/>
    <w:qFormat/>
    <w:rsid w:val="00C62C10"/>
    <w:pPr>
      <w:spacing w:after="0"/>
      <w:jc w:val="left"/>
      <w:outlineLvl w:val="5"/>
    </w:pPr>
    <w:rPr>
      <w:smallCaps/>
      <w:color w:val="D1B72B" w:themeColor="accent2"/>
      <w:spacing w:val="5"/>
      <w:sz w:val="22"/>
    </w:rPr>
  </w:style>
  <w:style w:type="paragraph" w:styleId="Heading7">
    <w:name w:val="heading 7"/>
    <w:basedOn w:val="Normal"/>
    <w:next w:val="Normal"/>
    <w:link w:val="Heading7Char"/>
    <w:uiPriority w:val="9"/>
    <w:semiHidden/>
    <w:qFormat/>
    <w:rsid w:val="00C62C10"/>
    <w:pPr>
      <w:spacing w:after="0"/>
      <w:jc w:val="left"/>
      <w:outlineLvl w:val="6"/>
    </w:pPr>
    <w:rPr>
      <w:b/>
      <w:smallCaps/>
      <w:color w:val="D1B72B" w:themeColor="accent2"/>
      <w:spacing w:val="10"/>
    </w:rPr>
  </w:style>
  <w:style w:type="paragraph" w:styleId="Heading8">
    <w:name w:val="heading 8"/>
    <w:basedOn w:val="Normal"/>
    <w:next w:val="Normal"/>
    <w:link w:val="Heading8Char"/>
    <w:uiPriority w:val="9"/>
    <w:semiHidden/>
    <w:qFormat/>
    <w:rsid w:val="00C62C10"/>
    <w:pPr>
      <w:spacing w:after="0"/>
      <w:jc w:val="left"/>
      <w:outlineLvl w:val="7"/>
    </w:pPr>
    <w:rPr>
      <w:b/>
      <w:i/>
      <w:smallCaps/>
      <w:color w:val="9C8820" w:themeColor="accent2" w:themeShade="BF"/>
    </w:rPr>
  </w:style>
  <w:style w:type="paragraph" w:styleId="Heading9">
    <w:name w:val="heading 9"/>
    <w:basedOn w:val="Normal"/>
    <w:next w:val="Normal"/>
    <w:link w:val="Heading9Char"/>
    <w:uiPriority w:val="9"/>
    <w:semiHidden/>
    <w:qFormat/>
    <w:rsid w:val="00C62C10"/>
    <w:pPr>
      <w:spacing w:after="0"/>
      <w:jc w:val="left"/>
      <w:outlineLvl w:val="8"/>
    </w:pPr>
    <w:rPr>
      <w:b/>
      <w:i/>
      <w:smallCaps/>
      <w:color w:val="675A15"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semiHidden/>
    <w:rsid w:val="00381A5A"/>
    <w:rPr>
      <w:smallCaps/>
      <w:spacing w:val="10"/>
      <w:sz w:val="22"/>
      <w:szCs w:val="22"/>
    </w:rPr>
  </w:style>
  <w:style w:type="character" w:customStyle="1" w:styleId="Heading5Char">
    <w:name w:val="Heading 5 Char"/>
    <w:basedOn w:val="DefaultParagraphFont"/>
    <w:link w:val="Heading5"/>
    <w:uiPriority w:val="9"/>
    <w:semiHidden/>
    <w:rsid w:val="00381A5A"/>
    <w:rPr>
      <w:smallCaps/>
      <w:color w:val="9C8820" w:themeColor="accent2" w:themeShade="BF"/>
      <w:spacing w:val="10"/>
      <w:sz w:val="22"/>
      <w:szCs w:val="26"/>
    </w:rPr>
  </w:style>
  <w:style w:type="character" w:customStyle="1" w:styleId="Heading1Char">
    <w:name w:val="Heading 1 Char"/>
    <w:basedOn w:val="DefaultParagraphFont"/>
    <w:link w:val="Heading1"/>
    <w:uiPriority w:val="9"/>
    <w:rsid w:val="00DF2F54"/>
    <w:rPr>
      <w:rFonts w:asciiTheme="majorHAnsi" w:hAnsiTheme="majorHAnsi"/>
      <w:b/>
      <w:caps/>
      <w:color w:val="000000" w:themeColor="text1"/>
      <w:spacing w:val="10"/>
      <w:sz w:val="56"/>
      <w:szCs w:val="40"/>
    </w:rPr>
  </w:style>
  <w:style w:type="character" w:customStyle="1" w:styleId="Heading2Char">
    <w:name w:val="Heading 2 Char"/>
    <w:basedOn w:val="DefaultParagraphFont"/>
    <w:link w:val="Heading2"/>
    <w:uiPriority w:val="9"/>
    <w:rsid w:val="00DF2F54"/>
    <w:rPr>
      <w:caps/>
      <w:color w:val="D1B72B" w:themeColor="accent2"/>
      <w:sz w:val="36"/>
    </w:rPr>
  </w:style>
  <w:style w:type="character" w:customStyle="1" w:styleId="Heading3Char">
    <w:name w:val="Heading 3 Char"/>
    <w:basedOn w:val="DefaultParagraphFont"/>
    <w:link w:val="Heading3"/>
    <w:uiPriority w:val="9"/>
    <w:rsid w:val="00381A5A"/>
    <w:rPr>
      <w:smallCaps/>
      <w:spacing w:val="5"/>
      <w:sz w:val="24"/>
      <w:szCs w:val="24"/>
    </w:rPr>
  </w:style>
  <w:style w:type="character" w:customStyle="1" w:styleId="Heading6Char">
    <w:name w:val="Heading 6 Char"/>
    <w:basedOn w:val="DefaultParagraphFont"/>
    <w:link w:val="Heading6"/>
    <w:uiPriority w:val="9"/>
    <w:semiHidden/>
    <w:rsid w:val="00381A5A"/>
    <w:rPr>
      <w:smallCaps/>
      <w:color w:val="D1B72B" w:themeColor="accent2"/>
      <w:spacing w:val="5"/>
      <w:sz w:val="22"/>
    </w:rPr>
  </w:style>
  <w:style w:type="character" w:customStyle="1" w:styleId="Heading7Char">
    <w:name w:val="Heading 7 Char"/>
    <w:basedOn w:val="DefaultParagraphFont"/>
    <w:link w:val="Heading7"/>
    <w:uiPriority w:val="9"/>
    <w:semiHidden/>
    <w:rsid w:val="00381A5A"/>
    <w:rPr>
      <w:b/>
      <w:smallCaps/>
      <w:color w:val="D1B72B" w:themeColor="accent2"/>
      <w:spacing w:val="10"/>
    </w:rPr>
  </w:style>
  <w:style w:type="character" w:customStyle="1" w:styleId="Heading8Char">
    <w:name w:val="Heading 8 Char"/>
    <w:basedOn w:val="DefaultParagraphFont"/>
    <w:link w:val="Heading8"/>
    <w:uiPriority w:val="9"/>
    <w:semiHidden/>
    <w:rsid w:val="00381A5A"/>
    <w:rPr>
      <w:b/>
      <w:i/>
      <w:smallCaps/>
      <w:color w:val="9C8820" w:themeColor="accent2" w:themeShade="BF"/>
    </w:rPr>
  </w:style>
  <w:style w:type="character" w:customStyle="1" w:styleId="Heading9Char">
    <w:name w:val="Heading 9 Char"/>
    <w:basedOn w:val="DefaultParagraphFont"/>
    <w:link w:val="Heading9"/>
    <w:uiPriority w:val="9"/>
    <w:semiHidden/>
    <w:rsid w:val="00381A5A"/>
    <w:rPr>
      <w:b/>
      <w:i/>
      <w:smallCaps/>
      <w:color w:val="675A15" w:themeColor="accent2" w:themeShade="7F"/>
    </w:rPr>
  </w:style>
  <w:style w:type="paragraph" w:styleId="Caption">
    <w:name w:val="caption"/>
    <w:basedOn w:val="Normal"/>
    <w:next w:val="Normal"/>
    <w:uiPriority w:val="35"/>
    <w:unhideWhenUsed/>
    <w:qFormat/>
    <w:rsid w:val="00C62C10"/>
    <w:rPr>
      <w:b/>
      <w:bCs/>
      <w:caps/>
      <w:sz w:val="16"/>
      <w:szCs w:val="18"/>
    </w:rPr>
  </w:style>
  <w:style w:type="paragraph" w:styleId="Title">
    <w:name w:val="Title"/>
    <w:basedOn w:val="Normal"/>
    <w:next w:val="Normal"/>
    <w:link w:val="TitleChar"/>
    <w:uiPriority w:val="10"/>
    <w:qFormat/>
    <w:rsid w:val="0065723F"/>
    <w:pPr>
      <w:spacing w:after="0" w:line="240" w:lineRule="auto"/>
      <w:jc w:val="left"/>
    </w:pPr>
    <w:rPr>
      <w:rFonts w:ascii="Calibri" w:hAnsi="Calibri" w:cstheme="majorHAnsi"/>
      <w:b/>
      <w:sz w:val="56"/>
    </w:rPr>
  </w:style>
  <w:style w:type="character" w:customStyle="1" w:styleId="TitleChar">
    <w:name w:val="Title Char"/>
    <w:basedOn w:val="DefaultParagraphFont"/>
    <w:link w:val="Title"/>
    <w:uiPriority w:val="10"/>
    <w:rsid w:val="0065723F"/>
    <w:rPr>
      <w:rFonts w:ascii="Calibri" w:hAnsi="Calibri" w:cstheme="majorHAnsi"/>
      <w:b/>
      <w:sz w:val="56"/>
    </w:rPr>
  </w:style>
  <w:style w:type="paragraph" w:styleId="Subtitle">
    <w:name w:val="Subtitle"/>
    <w:basedOn w:val="Normal"/>
    <w:next w:val="Normal"/>
    <w:link w:val="SubtitleChar"/>
    <w:uiPriority w:val="11"/>
    <w:qFormat/>
    <w:rsid w:val="0065723F"/>
    <w:pPr>
      <w:spacing w:line="240" w:lineRule="auto"/>
      <w:jc w:val="left"/>
    </w:pPr>
    <w:rPr>
      <w:caps/>
      <w:smallCaps/>
      <w:color w:val="9C8820" w:themeColor="accent2" w:themeShade="BF"/>
      <w:sz w:val="40"/>
    </w:rPr>
  </w:style>
  <w:style w:type="character" w:customStyle="1" w:styleId="SubtitleChar">
    <w:name w:val="Subtitle Char"/>
    <w:basedOn w:val="DefaultParagraphFont"/>
    <w:link w:val="Subtitle"/>
    <w:uiPriority w:val="11"/>
    <w:rsid w:val="0065723F"/>
    <w:rPr>
      <w:caps/>
      <w:smallCaps/>
      <w:color w:val="9C8820" w:themeColor="accent2" w:themeShade="BF"/>
      <w:sz w:val="40"/>
    </w:rPr>
  </w:style>
  <w:style w:type="character" w:styleId="Strong">
    <w:name w:val="Strong"/>
    <w:uiPriority w:val="22"/>
    <w:semiHidden/>
    <w:rsid w:val="00C62C10"/>
    <w:rPr>
      <w:b/>
      <w:color w:val="D1B72B" w:themeColor="accent2"/>
    </w:rPr>
  </w:style>
  <w:style w:type="character" w:styleId="Emphasis">
    <w:name w:val="Emphasis"/>
    <w:uiPriority w:val="20"/>
    <w:semiHidden/>
    <w:rsid w:val="00C62C10"/>
    <w:rPr>
      <w:b/>
      <w:i/>
      <w:spacing w:val="10"/>
    </w:rPr>
  </w:style>
  <w:style w:type="paragraph" w:styleId="NoSpacing">
    <w:name w:val="No Spacing"/>
    <w:basedOn w:val="Normal"/>
    <w:link w:val="NoSpacingChar"/>
    <w:uiPriority w:val="1"/>
    <w:qFormat/>
    <w:rsid w:val="00C62C10"/>
    <w:pPr>
      <w:spacing w:after="0" w:line="240" w:lineRule="auto"/>
    </w:pPr>
  </w:style>
  <w:style w:type="character" w:customStyle="1" w:styleId="NoSpacingChar">
    <w:name w:val="No Spacing Char"/>
    <w:basedOn w:val="DefaultParagraphFont"/>
    <w:link w:val="NoSpacing"/>
    <w:uiPriority w:val="1"/>
    <w:rsid w:val="00C62C10"/>
  </w:style>
  <w:style w:type="paragraph" w:styleId="ListParagraph">
    <w:name w:val="List Paragraph"/>
    <w:basedOn w:val="Normal"/>
    <w:uiPriority w:val="34"/>
    <w:qFormat/>
    <w:rsid w:val="00C62C10"/>
    <w:pPr>
      <w:ind w:left="720"/>
      <w:contextualSpacing/>
    </w:pPr>
  </w:style>
  <w:style w:type="paragraph" w:styleId="Quote">
    <w:name w:val="Quote"/>
    <w:basedOn w:val="Normal"/>
    <w:next w:val="Normal"/>
    <w:link w:val="QuoteChar"/>
    <w:uiPriority w:val="29"/>
    <w:semiHidden/>
    <w:qFormat/>
    <w:rsid w:val="00C62C10"/>
    <w:rPr>
      <w:i/>
    </w:rPr>
  </w:style>
  <w:style w:type="character" w:customStyle="1" w:styleId="QuoteChar">
    <w:name w:val="Quote Char"/>
    <w:basedOn w:val="DefaultParagraphFont"/>
    <w:link w:val="Quote"/>
    <w:uiPriority w:val="29"/>
    <w:semiHidden/>
    <w:rsid w:val="00381A5A"/>
    <w:rPr>
      <w:i/>
    </w:rPr>
  </w:style>
  <w:style w:type="paragraph" w:styleId="IntenseQuote">
    <w:name w:val="Intense Quote"/>
    <w:basedOn w:val="Normal"/>
    <w:next w:val="Normal"/>
    <w:link w:val="IntenseQuoteChar"/>
    <w:uiPriority w:val="30"/>
    <w:semiHidden/>
    <w:rsid w:val="00C62C10"/>
    <w:pPr>
      <w:pBdr>
        <w:top w:val="single" w:sz="8" w:space="10" w:color="9C8820" w:themeColor="accent2" w:themeShade="BF"/>
        <w:left w:val="single" w:sz="8" w:space="10" w:color="9C8820" w:themeColor="accent2" w:themeShade="BF"/>
        <w:bottom w:val="single" w:sz="8" w:space="10" w:color="9C8820" w:themeColor="accent2" w:themeShade="BF"/>
        <w:right w:val="single" w:sz="8" w:space="10" w:color="9C8820" w:themeColor="accent2" w:themeShade="BF"/>
      </w:pBdr>
      <w:shd w:val="clear" w:color="auto" w:fill="D1B72B"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semiHidden/>
    <w:rsid w:val="00C36D8A"/>
    <w:rPr>
      <w:b/>
      <w:i/>
      <w:color w:val="FFFFFF" w:themeColor="background1"/>
      <w:shd w:val="clear" w:color="auto" w:fill="D1B72B" w:themeFill="accent2"/>
    </w:rPr>
  </w:style>
  <w:style w:type="character" w:styleId="SubtleEmphasis">
    <w:name w:val="Subtle Emphasis"/>
    <w:uiPriority w:val="19"/>
    <w:semiHidden/>
    <w:rsid w:val="00C62C10"/>
    <w:rPr>
      <w:i/>
    </w:rPr>
  </w:style>
  <w:style w:type="character" w:styleId="IntenseEmphasis">
    <w:name w:val="Intense Emphasis"/>
    <w:uiPriority w:val="21"/>
    <w:semiHidden/>
    <w:rsid w:val="00C62C10"/>
    <w:rPr>
      <w:b/>
      <w:i/>
      <w:color w:val="D1B72B" w:themeColor="accent2"/>
      <w:spacing w:val="10"/>
    </w:rPr>
  </w:style>
  <w:style w:type="character" w:styleId="SubtleReference">
    <w:name w:val="Subtle Reference"/>
    <w:uiPriority w:val="31"/>
    <w:semiHidden/>
    <w:rsid w:val="00C62C10"/>
    <w:rPr>
      <w:b/>
    </w:rPr>
  </w:style>
  <w:style w:type="character" w:styleId="IntenseReference">
    <w:name w:val="Intense Reference"/>
    <w:uiPriority w:val="32"/>
    <w:semiHidden/>
    <w:rsid w:val="00C62C10"/>
    <w:rPr>
      <w:b/>
      <w:bCs/>
      <w:smallCaps/>
      <w:spacing w:val="5"/>
      <w:sz w:val="22"/>
      <w:szCs w:val="22"/>
      <w:u w:val="single"/>
    </w:rPr>
  </w:style>
  <w:style w:type="character" w:styleId="BookTitle">
    <w:name w:val="Book Title"/>
    <w:uiPriority w:val="33"/>
    <w:semiHidden/>
    <w:rsid w:val="00C62C10"/>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C62C10"/>
    <w:pPr>
      <w:outlineLvl w:val="9"/>
    </w:pPr>
  </w:style>
  <w:style w:type="paragraph" w:customStyle="1" w:styleId="PersonalName">
    <w:name w:val="Personal Name"/>
    <w:basedOn w:val="Title"/>
    <w:semiHidden/>
    <w:rsid w:val="00C62C10"/>
    <w:rPr>
      <w:b w:val="0"/>
      <w:caps/>
      <w:color w:val="000000"/>
      <w:sz w:val="28"/>
      <w:szCs w:val="28"/>
    </w:rPr>
  </w:style>
  <w:style w:type="paragraph" w:customStyle="1" w:styleId="CaptionHeading">
    <w:name w:val="Caption Heading"/>
    <w:basedOn w:val="Normal"/>
    <w:semiHidden/>
    <w:rsid w:val="00C62C10"/>
    <w:pPr>
      <w:spacing w:after="120" w:line="312" w:lineRule="auto"/>
    </w:pPr>
    <w:rPr>
      <w:rFonts w:asciiTheme="majorHAnsi" w:eastAsiaTheme="minorHAnsi" w:hAnsiTheme="majorHAnsi"/>
      <w:color w:val="3398A7" w:themeColor="accent3" w:themeShade="BF"/>
      <w:szCs w:val="22"/>
    </w:rPr>
  </w:style>
  <w:style w:type="paragraph" w:customStyle="1" w:styleId="Address3">
    <w:name w:val="Address 3"/>
    <w:basedOn w:val="Subtitle"/>
    <w:link w:val="Address3Char"/>
    <w:semiHidden/>
    <w:rsid w:val="00C62C10"/>
    <w:pPr>
      <w:spacing w:after="0"/>
      <w:jc w:val="center"/>
    </w:pPr>
  </w:style>
  <w:style w:type="character" w:customStyle="1" w:styleId="Address3Char">
    <w:name w:val="Address 3 Char"/>
    <w:basedOn w:val="SubtitleChar"/>
    <w:link w:val="Address3"/>
    <w:semiHidden/>
    <w:rsid w:val="00C36D8A"/>
    <w:rPr>
      <w:caps/>
      <w:smallCaps/>
      <w:color w:val="9C8820" w:themeColor="accent2" w:themeShade="BF"/>
      <w:sz w:val="40"/>
    </w:rPr>
  </w:style>
  <w:style w:type="paragraph" w:styleId="BodyText">
    <w:name w:val="Body Text"/>
    <w:basedOn w:val="Normal"/>
    <w:link w:val="BodyTextChar"/>
    <w:uiPriority w:val="99"/>
    <w:semiHidden/>
    <w:unhideWhenUsed/>
    <w:rsid w:val="00C62C10"/>
    <w:pPr>
      <w:spacing w:after="120"/>
    </w:pPr>
  </w:style>
  <w:style w:type="character" w:customStyle="1" w:styleId="BodyTextChar">
    <w:name w:val="Body Text Char"/>
    <w:basedOn w:val="DefaultParagraphFont"/>
    <w:link w:val="BodyText"/>
    <w:uiPriority w:val="99"/>
    <w:semiHidden/>
    <w:rsid w:val="00C62C10"/>
    <w:rPr>
      <w:rFonts w:ascii="Century Gothic" w:hAnsi="Century Gothic"/>
      <w:sz w:val="21"/>
    </w:rPr>
  </w:style>
  <w:style w:type="paragraph" w:styleId="TOC1">
    <w:name w:val="toc 1"/>
    <w:basedOn w:val="Normal"/>
    <w:next w:val="Normal"/>
    <w:autoRedefine/>
    <w:uiPriority w:val="39"/>
    <w:rsid w:val="00D37708"/>
    <w:pPr>
      <w:pBdr>
        <w:top w:val="single" w:sz="12" w:space="1" w:color="D1B72B" w:themeColor="accent2"/>
      </w:pBdr>
      <w:tabs>
        <w:tab w:val="right" w:leader="dot" w:pos="11510"/>
      </w:tabs>
      <w:spacing w:line="240" w:lineRule="auto"/>
      <w:jc w:val="left"/>
    </w:pPr>
    <w:rPr>
      <w:b/>
      <w:noProof/>
      <w:sz w:val="28"/>
      <w:szCs w:val="28"/>
    </w:rPr>
  </w:style>
  <w:style w:type="paragraph" w:styleId="TOC2">
    <w:name w:val="toc 2"/>
    <w:basedOn w:val="Normal"/>
    <w:next w:val="Normal"/>
    <w:autoRedefine/>
    <w:uiPriority w:val="39"/>
    <w:rsid w:val="00027E57"/>
    <w:pPr>
      <w:numPr>
        <w:numId w:val="1"/>
      </w:numPr>
      <w:tabs>
        <w:tab w:val="right" w:leader="dot" w:pos="11510"/>
      </w:tabs>
      <w:ind w:left="504"/>
    </w:pPr>
    <w:rPr>
      <w:noProof/>
    </w:rPr>
  </w:style>
  <w:style w:type="character" w:styleId="PlaceholderText">
    <w:name w:val="Placeholder Text"/>
    <w:basedOn w:val="DefaultParagraphFont"/>
    <w:uiPriority w:val="99"/>
    <w:semiHidden/>
    <w:rsid w:val="00C36D8A"/>
    <w:rPr>
      <w:color w:val="808080"/>
    </w:rPr>
  </w:style>
  <w:style w:type="paragraph" w:customStyle="1" w:styleId="Image">
    <w:name w:val="Image"/>
    <w:basedOn w:val="Normal"/>
    <w:qFormat/>
    <w:rsid w:val="00F86647"/>
    <w:pPr>
      <w:spacing w:after="0" w:line="240" w:lineRule="auto"/>
      <w:ind w:left="-216"/>
    </w:pPr>
    <w:rPr>
      <w:noProof/>
    </w:rPr>
  </w:style>
  <w:style w:type="paragraph" w:styleId="Header">
    <w:name w:val="header"/>
    <w:basedOn w:val="Normal"/>
    <w:link w:val="HeaderChar"/>
    <w:uiPriority w:val="99"/>
    <w:semiHidden/>
    <w:rsid w:val="00614DF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4DF7"/>
  </w:style>
  <w:style w:type="paragraph" w:styleId="Footer">
    <w:name w:val="footer"/>
    <w:basedOn w:val="Normal"/>
    <w:link w:val="FooterChar"/>
    <w:uiPriority w:val="99"/>
    <w:unhideWhenUsed/>
    <w:rsid w:val="00614D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F7"/>
  </w:style>
  <w:style w:type="character" w:styleId="Hyperlink">
    <w:name w:val="Hyperlink"/>
    <w:basedOn w:val="DefaultParagraphFont"/>
    <w:uiPriority w:val="99"/>
    <w:unhideWhenUsed/>
    <w:rsid w:val="009733C8"/>
    <w:rPr>
      <w:color w:val="143873" w:themeColor="hyperlink"/>
      <w:u w:val="single"/>
    </w:rPr>
  </w:style>
  <w:style w:type="character" w:styleId="UnresolvedMention">
    <w:name w:val="Unresolved Mention"/>
    <w:basedOn w:val="DefaultParagraphFont"/>
    <w:uiPriority w:val="99"/>
    <w:semiHidden/>
    <w:rsid w:val="009733C8"/>
    <w:rPr>
      <w:color w:val="605E5C"/>
      <w:shd w:val="clear" w:color="auto" w:fill="E1DFDD"/>
    </w:rPr>
  </w:style>
  <w:style w:type="character" w:styleId="CommentReference">
    <w:name w:val="annotation reference"/>
    <w:basedOn w:val="DefaultParagraphFont"/>
    <w:uiPriority w:val="99"/>
    <w:semiHidden/>
    <w:unhideWhenUsed/>
    <w:rsid w:val="00FE7147"/>
    <w:rPr>
      <w:sz w:val="16"/>
      <w:szCs w:val="16"/>
    </w:rPr>
  </w:style>
  <w:style w:type="paragraph" w:styleId="CommentText">
    <w:name w:val="annotation text"/>
    <w:basedOn w:val="Normal"/>
    <w:link w:val="CommentTextChar"/>
    <w:uiPriority w:val="99"/>
    <w:semiHidden/>
    <w:unhideWhenUsed/>
    <w:rsid w:val="00FE7147"/>
    <w:pPr>
      <w:spacing w:line="240" w:lineRule="auto"/>
    </w:pPr>
  </w:style>
  <w:style w:type="character" w:customStyle="1" w:styleId="CommentTextChar">
    <w:name w:val="Comment Text Char"/>
    <w:basedOn w:val="DefaultParagraphFont"/>
    <w:link w:val="CommentText"/>
    <w:uiPriority w:val="99"/>
    <w:semiHidden/>
    <w:rsid w:val="00FE7147"/>
  </w:style>
  <w:style w:type="paragraph" w:styleId="CommentSubject">
    <w:name w:val="annotation subject"/>
    <w:basedOn w:val="CommentText"/>
    <w:next w:val="CommentText"/>
    <w:link w:val="CommentSubjectChar"/>
    <w:uiPriority w:val="99"/>
    <w:semiHidden/>
    <w:unhideWhenUsed/>
    <w:rsid w:val="00FE7147"/>
    <w:rPr>
      <w:b/>
      <w:bCs/>
    </w:rPr>
  </w:style>
  <w:style w:type="character" w:customStyle="1" w:styleId="CommentSubjectChar">
    <w:name w:val="Comment Subject Char"/>
    <w:basedOn w:val="CommentTextChar"/>
    <w:link w:val="CommentSubject"/>
    <w:uiPriority w:val="99"/>
    <w:semiHidden/>
    <w:rsid w:val="00FE7147"/>
    <w:rPr>
      <w:b/>
      <w:bCs/>
    </w:rPr>
  </w:style>
  <w:style w:type="paragraph" w:styleId="BalloonText">
    <w:name w:val="Balloon Text"/>
    <w:basedOn w:val="Normal"/>
    <w:link w:val="BalloonTextChar"/>
    <w:uiPriority w:val="99"/>
    <w:semiHidden/>
    <w:unhideWhenUsed/>
    <w:rsid w:val="00FE71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147"/>
    <w:rPr>
      <w:rFonts w:ascii="Segoe UI" w:hAnsi="Segoe UI" w:cs="Segoe UI"/>
      <w:sz w:val="18"/>
      <w:szCs w:val="18"/>
    </w:rPr>
  </w:style>
  <w:style w:type="paragraph" w:customStyle="1" w:styleId="Default">
    <w:name w:val="Default"/>
    <w:rsid w:val="00C53187"/>
    <w:pPr>
      <w:autoSpaceDE w:val="0"/>
      <w:autoSpaceDN w:val="0"/>
      <w:adjustRightInd w:val="0"/>
      <w:spacing w:after="0" w:line="240" w:lineRule="auto"/>
      <w:jc w:val="left"/>
    </w:pPr>
    <w:rPr>
      <w:rFonts w:ascii="Calibri" w:hAnsi="Calibri" w:cs="Calibri"/>
      <w:color w:val="000000"/>
      <w:sz w:val="24"/>
      <w:szCs w:val="24"/>
    </w:rPr>
  </w:style>
  <w:style w:type="character" w:customStyle="1" w:styleId="eop">
    <w:name w:val="eop"/>
    <w:basedOn w:val="DefaultParagraphFont"/>
    <w:rsid w:val="008742FC"/>
  </w:style>
  <w:style w:type="paragraph" w:styleId="FootnoteText">
    <w:name w:val="footnote text"/>
    <w:basedOn w:val="Normal"/>
    <w:link w:val="FootnoteTextChar"/>
    <w:uiPriority w:val="99"/>
    <w:semiHidden/>
    <w:unhideWhenUsed/>
    <w:rsid w:val="00C51408"/>
    <w:pPr>
      <w:jc w:val="left"/>
    </w:pPr>
    <w:rPr>
      <w:rFonts w:ascii="Calibri" w:eastAsia="Calibri" w:hAnsi="Calibri" w:cs="Times New Roman"/>
      <w:sz w:val="20"/>
      <w:lang w:val="de-DE" w:eastAsia="en-US"/>
    </w:rPr>
  </w:style>
  <w:style w:type="character" w:customStyle="1" w:styleId="FootnoteTextChar">
    <w:name w:val="Footnote Text Char"/>
    <w:basedOn w:val="DefaultParagraphFont"/>
    <w:link w:val="FootnoteText"/>
    <w:uiPriority w:val="99"/>
    <w:semiHidden/>
    <w:rsid w:val="00C51408"/>
    <w:rPr>
      <w:rFonts w:ascii="Calibri" w:eastAsia="Calibri" w:hAnsi="Calibri" w:cs="Times New Roman"/>
      <w:lang w:val="de-DE" w:eastAsia="en-US"/>
    </w:rPr>
  </w:style>
  <w:style w:type="character" w:styleId="FootnoteReference">
    <w:name w:val="footnote reference"/>
    <w:uiPriority w:val="99"/>
    <w:semiHidden/>
    <w:unhideWhenUsed/>
    <w:rsid w:val="00C51408"/>
    <w:rPr>
      <w:vertAlign w:val="superscript"/>
    </w:rPr>
  </w:style>
  <w:style w:type="paragraph" w:styleId="EndnoteText">
    <w:name w:val="endnote text"/>
    <w:basedOn w:val="Normal"/>
    <w:link w:val="EndnoteTextChar"/>
    <w:uiPriority w:val="99"/>
    <w:semiHidden/>
    <w:unhideWhenUsed/>
    <w:rsid w:val="00C51408"/>
    <w:pPr>
      <w:spacing w:after="0" w:line="240" w:lineRule="auto"/>
    </w:pPr>
    <w:rPr>
      <w:sz w:val="20"/>
    </w:rPr>
  </w:style>
  <w:style w:type="character" w:customStyle="1" w:styleId="EndnoteTextChar">
    <w:name w:val="Endnote Text Char"/>
    <w:basedOn w:val="DefaultParagraphFont"/>
    <w:link w:val="EndnoteText"/>
    <w:uiPriority w:val="99"/>
    <w:semiHidden/>
    <w:rsid w:val="00C51408"/>
  </w:style>
  <w:style w:type="character" w:styleId="EndnoteReference">
    <w:name w:val="endnote reference"/>
    <w:basedOn w:val="DefaultParagraphFont"/>
    <w:uiPriority w:val="99"/>
    <w:semiHidden/>
    <w:unhideWhenUsed/>
    <w:rsid w:val="00C51408"/>
    <w:rPr>
      <w:vertAlign w:val="superscript"/>
    </w:rPr>
  </w:style>
  <w:style w:type="character" w:styleId="FollowedHyperlink">
    <w:name w:val="FollowedHyperlink"/>
    <w:basedOn w:val="DefaultParagraphFont"/>
    <w:uiPriority w:val="99"/>
    <w:semiHidden/>
    <w:unhideWhenUsed/>
    <w:rsid w:val="000E35DB"/>
    <w:rPr>
      <w:color w:val="D98432" w:themeColor="followedHyperlink"/>
      <w:u w:val="single"/>
    </w:rPr>
  </w:style>
  <w:style w:type="table" w:styleId="TableGridLight">
    <w:name w:val="Grid Table Light"/>
    <w:basedOn w:val="TableNormal"/>
    <w:uiPriority w:val="40"/>
    <w:rsid w:val="001C0D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1C0D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C0D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C0D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1C0D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C0D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6">
    <w:name w:val="Grid Table 3 Accent 6"/>
    <w:basedOn w:val="TableNormal"/>
    <w:uiPriority w:val="48"/>
    <w:rsid w:val="001C0D2C"/>
    <w:pPr>
      <w:spacing w:after="0" w:line="240" w:lineRule="auto"/>
    </w:pPr>
    <w:tblPr>
      <w:tblStyleRowBandSize w:val="1"/>
      <w:tblStyleColBandSize w:val="1"/>
      <w:tblBorders>
        <w:top w:val="single" w:sz="4" w:space="0" w:color="F6F7F7" w:themeColor="accent6" w:themeTint="99"/>
        <w:left w:val="single" w:sz="4" w:space="0" w:color="F6F7F7" w:themeColor="accent6" w:themeTint="99"/>
        <w:bottom w:val="single" w:sz="4" w:space="0" w:color="F6F7F7" w:themeColor="accent6" w:themeTint="99"/>
        <w:right w:val="single" w:sz="4" w:space="0" w:color="F6F7F7" w:themeColor="accent6" w:themeTint="99"/>
        <w:insideH w:val="single" w:sz="4" w:space="0" w:color="F6F7F7" w:themeColor="accent6" w:themeTint="99"/>
        <w:insideV w:val="single" w:sz="4" w:space="0" w:color="F6F7F7"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FCFC" w:themeFill="accent6" w:themeFillTint="33"/>
      </w:tcPr>
    </w:tblStylePr>
    <w:tblStylePr w:type="band1Horz">
      <w:tblPr/>
      <w:tcPr>
        <w:shd w:val="clear" w:color="auto" w:fill="FCFCFC" w:themeFill="accent6" w:themeFillTint="33"/>
      </w:tcPr>
    </w:tblStylePr>
    <w:tblStylePr w:type="neCell">
      <w:tblPr/>
      <w:tcPr>
        <w:tcBorders>
          <w:bottom w:val="single" w:sz="4" w:space="0" w:color="F6F7F7" w:themeColor="accent6" w:themeTint="99"/>
        </w:tcBorders>
      </w:tcPr>
    </w:tblStylePr>
    <w:tblStylePr w:type="nwCell">
      <w:tblPr/>
      <w:tcPr>
        <w:tcBorders>
          <w:bottom w:val="single" w:sz="4" w:space="0" w:color="F6F7F7" w:themeColor="accent6" w:themeTint="99"/>
        </w:tcBorders>
      </w:tcPr>
    </w:tblStylePr>
    <w:tblStylePr w:type="seCell">
      <w:tblPr/>
      <w:tcPr>
        <w:tcBorders>
          <w:top w:val="single" w:sz="4" w:space="0" w:color="F6F7F7" w:themeColor="accent6" w:themeTint="99"/>
        </w:tcBorders>
      </w:tcPr>
    </w:tblStylePr>
    <w:tblStylePr w:type="swCell">
      <w:tblPr/>
      <w:tcPr>
        <w:tcBorders>
          <w:top w:val="single" w:sz="4" w:space="0" w:color="F6F7F7" w:themeColor="accent6" w:themeTint="99"/>
        </w:tcBorders>
      </w:tcPr>
    </w:tblStylePr>
  </w:style>
  <w:style w:type="table" w:styleId="GridTable3-Accent5">
    <w:name w:val="Grid Table 3 Accent 5"/>
    <w:basedOn w:val="TableNormal"/>
    <w:uiPriority w:val="48"/>
    <w:rsid w:val="001C0D2C"/>
    <w:pPr>
      <w:spacing w:after="0" w:line="240" w:lineRule="auto"/>
    </w:pPr>
    <w:tblPr>
      <w:tblStyleRowBandSize w:val="1"/>
      <w:tblStyleColBandSize w:val="1"/>
      <w:tblBorders>
        <w:top w:val="single" w:sz="4" w:space="0" w:color="3F7ADD" w:themeColor="accent5" w:themeTint="99"/>
        <w:left w:val="single" w:sz="4" w:space="0" w:color="3F7ADD" w:themeColor="accent5" w:themeTint="99"/>
        <w:bottom w:val="single" w:sz="4" w:space="0" w:color="3F7ADD" w:themeColor="accent5" w:themeTint="99"/>
        <w:right w:val="single" w:sz="4" w:space="0" w:color="3F7ADD" w:themeColor="accent5" w:themeTint="99"/>
        <w:insideH w:val="single" w:sz="4" w:space="0" w:color="3F7ADD" w:themeColor="accent5" w:themeTint="99"/>
        <w:insideV w:val="single" w:sz="4" w:space="0" w:color="3F7ADD"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FD2F4" w:themeFill="accent5" w:themeFillTint="33"/>
      </w:tcPr>
    </w:tblStylePr>
    <w:tblStylePr w:type="band1Horz">
      <w:tblPr/>
      <w:tcPr>
        <w:shd w:val="clear" w:color="auto" w:fill="BFD2F4" w:themeFill="accent5" w:themeFillTint="33"/>
      </w:tcPr>
    </w:tblStylePr>
    <w:tblStylePr w:type="neCell">
      <w:tblPr/>
      <w:tcPr>
        <w:tcBorders>
          <w:bottom w:val="single" w:sz="4" w:space="0" w:color="3F7ADD" w:themeColor="accent5" w:themeTint="99"/>
        </w:tcBorders>
      </w:tcPr>
    </w:tblStylePr>
    <w:tblStylePr w:type="nwCell">
      <w:tblPr/>
      <w:tcPr>
        <w:tcBorders>
          <w:bottom w:val="single" w:sz="4" w:space="0" w:color="3F7ADD" w:themeColor="accent5" w:themeTint="99"/>
        </w:tcBorders>
      </w:tcPr>
    </w:tblStylePr>
    <w:tblStylePr w:type="seCell">
      <w:tblPr/>
      <w:tcPr>
        <w:tcBorders>
          <w:top w:val="single" w:sz="4" w:space="0" w:color="3F7ADD" w:themeColor="accent5" w:themeTint="99"/>
        </w:tcBorders>
      </w:tcPr>
    </w:tblStylePr>
    <w:tblStylePr w:type="swCell">
      <w:tblPr/>
      <w:tcPr>
        <w:tcBorders>
          <w:top w:val="single" w:sz="4" w:space="0" w:color="3F7ADD" w:themeColor="accent5" w:themeTint="99"/>
        </w:tcBorders>
      </w:tcPr>
    </w:tblStylePr>
  </w:style>
  <w:style w:type="table" w:styleId="GridTable3-Accent2">
    <w:name w:val="Grid Table 3 Accent 2"/>
    <w:basedOn w:val="TableNormal"/>
    <w:uiPriority w:val="48"/>
    <w:rsid w:val="003E4BF2"/>
    <w:pPr>
      <w:spacing w:after="0" w:line="240" w:lineRule="auto"/>
    </w:pPr>
    <w:tblPr>
      <w:tblStyleRowBandSize w:val="1"/>
      <w:tblStyleColBandSize w:val="1"/>
      <w:tblBorders>
        <w:top w:val="single" w:sz="4" w:space="0" w:color="E4D47E" w:themeColor="accent2" w:themeTint="99"/>
        <w:left w:val="single" w:sz="4" w:space="0" w:color="E4D47E" w:themeColor="accent2" w:themeTint="99"/>
        <w:bottom w:val="single" w:sz="4" w:space="0" w:color="E4D47E" w:themeColor="accent2" w:themeTint="99"/>
        <w:right w:val="single" w:sz="4" w:space="0" w:color="E4D47E" w:themeColor="accent2" w:themeTint="99"/>
        <w:insideH w:val="single" w:sz="4" w:space="0" w:color="E4D47E" w:themeColor="accent2" w:themeTint="99"/>
        <w:insideV w:val="single" w:sz="4" w:space="0" w:color="E4D4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0D4" w:themeFill="accent2" w:themeFillTint="33"/>
      </w:tcPr>
    </w:tblStylePr>
    <w:tblStylePr w:type="band1Horz">
      <w:tblPr/>
      <w:tcPr>
        <w:shd w:val="clear" w:color="auto" w:fill="F6F0D4" w:themeFill="accent2" w:themeFillTint="33"/>
      </w:tcPr>
    </w:tblStylePr>
    <w:tblStylePr w:type="neCell">
      <w:tblPr/>
      <w:tcPr>
        <w:tcBorders>
          <w:bottom w:val="single" w:sz="4" w:space="0" w:color="E4D47E" w:themeColor="accent2" w:themeTint="99"/>
        </w:tcBorders>
      </w:tcPr>
    </w:tblStylePr>
    <w:tblStylePr w:type="nwCell">
      <w:tblPr/>
      <w:tcPr>
        <w:tcBorders>
          <w:bottom w:val="single" w:sz="4" w:space="0" w:color="E4D47E" w:themeColor="accent2" w:themeTint="99"/>
        </w:tcBorders>
      </w:tcPr>
    </w:tblStylePr>
    <w:tblStylePr w:type="seCell">
      <w:tblPr/>
      <w:tcPr>
        <w:tcBorders>
          <w:top w:val="single" w:sz="4" w:space="0" w:color="E4D47E" w:themeColor="accent2" w:themeTint="99"/>
        </w:tcBorders>
      </w:tcPr>
    </w:tblStylePr>
    <w:tblStylePr w:type="swCell">
      <w:tblPr/>
      <w:tcPr>
        <w:tcBorders>
          <w:top w:val="single" w:sz="4" w:space="0" w:color="E4D47E" w:themeColor="accent2" w:themeTint="99"/>
        </w:tcBorders>
      </w:tcPr>
    </w:tblStylePr>
  </w:style>
  <w:style w:type="table" w:styleId="GridTable4-Accent4">
    <w:name w:val="Grid Table 4 Accent 4"/>
    <w:basedOn w:val="TableNormal"/>
    <w:uiPriority w:val="49"/>
    <w:rsid w:val="003E4BF2"/>
    <w:pPr>
      <w:spacing w:after="0" w:line="240" w:lineRule="auto"/>
    </w:pPr>
    <w:tblPr>
      <w:tblStyleRowBandSize w:val="1"/>
      <w:tblStyleColBandSize w:val="1"/>
      <w:tblBorders>
        <w:top w:val="single" w:sz="4" w:space="0" w:color="E8B583" w:themeColor="accent4" w:themeTint="99"/>
        <w:left w:val="single" w:sz="4" w:space="0" w:color="E8B583" w:themeColor="accent4" w:themeTint="99"/>
        <w:bottom w:val="single" w:sz="4" w:space="0" w:color="E8B583" w:themeColor="accent4" w:themeTint="99"/>
        <w:right w:val="single" w:sz="4" w:space="0" w:color="E8B583" w:themeColor="accent4" w:themeTint="99"/>
        <w:insideH w:val="single" w:sz="4" w:space="0" w:color="E8B583" w:themeColor="accent4" w:themeTint="99"/>
        <w:insideV w:val="single" w:sz="4" w:space="0" w:color="E8B583" w:themeColor="accent4" w:themeTint="99"/>
      </w:tblBorders>
    </w:tblPr>
    <w:tblStylePr w:type="firstRow">
      <w:rPr>
        <w:b/>
        <w:bCs/>
        <w:color w:val="FFFFFF" w:themeColor="background1"/>
      </w:rPr>
      <w:tblPr/>
      <w:tcPr>
        <w:tcBorders>
          <w:top w:val="single" w:sz="4" w:space="0" w:color="D98432" w:themeColor="accent4"/>
          <w:left w:val="single" w:sz="4" w:space="0" w:color="D98432" w:themeColor="accent4"/>
          <w:bottom w:val="single" w:sz="4" w:space="0" w:color="D98432" w:themeColor="accent4"/>
          <w:right w:val="single" w:sz="4" w:space="0" w:color="D98432" w:themeColor="accent4"/>
          <w:insideH w:val="nil"/>
          <w:insideV w:val="nil"/>
        </w:tcBorders>
        <w:shd w:val="clear" w:color="auto" w:fill="D98432" w:themeFill="accent4"/>
      </w:tcPr>
    </w:tblStylePr>
    <w:tblStylePr w:type="lastRow">
      <w:rPr>
        <w:b/>
        <w:bCs/>
      </w:rPr>
      <w:tblPr/>
      <w:tcPr>
        <w:tcBorders>
          <w:top w:val="double" w:sz="4" w:space="0" w:color="D98432" w:themeColor="accent4"/>
        </w:tcBorders>
      </w:tcPr>
    </w:tblStylePr>
    <w:tblStylePr w:type="firstCol">
      <w:rPr>
        <w:b/>
        <w:bCs/>
      </w:rPr>
    </w:tblStylePr>
    <w:tblStylePr w:type="lastCol">
      <w:rPr>
        <w:b/>
        <w:bCs/>
      </w:rPr>
    </w:tblStylePr>
    <w:tblStylePr w:type="band1Vert">
      <w:tblPr/>
      <w:tcPr>
        <w:shd w:val="clear" w:color="auto" w:fill="F7E6D5" w:themeFill="accent4" w:themeFillTint="33"/>
      </w:tcPr>
    </w:tblStylePr>
    <w:tblStylePr w:type="band1Horz">
      <w:tblPr/>
      <w:tcPr>
        <w:shd w:val="clear" w:color="auto" w:fill="F7E6D5" w:themeFill="accent4" w:themeFillTint="33"/>
      </w:tcPr>
    </w:tblStylePr>
  </w:style>
  <w:style w:type="table" w:styleId="GridTable4">
    <w:name w:val="Grid Table 4"/>
    <w:basedOn w:val="TableNormal"/>
    <w:uiPriority w:val="49"/>
    <w:rsid w:val="003E4BF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6">
    <w:name w:val="Grid Table 4 Accent 6"/>
    <w:basedOn w:val="TableNormal"/>
    <w:uiPriority w:val="49"/>
    <w:rsid w:val="003E4BF2"/>
    <w:pPr>
      <w:spacing w:after="0" w:line="240" w:lineRule="auto"/>
    </w:pPr>
    <w:tblPr>
      <w:tblStyleRowBandSize w:val="1"/>
      <w:tblStyleColBandSize w:val="1"/>
      <w:tblBorders>
        <w:top w:val="single" w:sz="4" w:space="0" w:color="F6F7F7" w:themeColor="accent6" w:themeTint="99"/>
        <w:left w:val="single" w:sz="4" w:space="0" w:color="F6F7F7" w:themeColor="accent6" w:themeTint="99"/>
        <w:bottom w:val="single" w:sz="4" w:space="0" w:color="F6F7F7" w:themeColor="accent6" w:themeTint="99"/>
        <w:right w:val="single" w:sz="4" w:space="0" w:color="F6F7F7" w:themeColor="accent6" w:themeTint="99"/>
        <w:insideH w:val="single" w:sz="4" w:space="0" w:color="F6F7F7" w:themeColor="accent6" w:themeTint="99"/>
        <w:insideV w:val="single" w:sz="4" w:space="0" w:color="F6F7F7" w:themeColor="accent6" w:themeTint="99"/>
      </w:tblBorders>
    </w:tblPr>
    <w:tblStylePr w:type="firstRow">
      <w:rPr>
        <w:b/>
        <w:bCs/>
        <w:color w:val="FFFFFF" w:themeColor="background1"/>
      </w:rPr>
      <w:tblPr/>
      <w:tcPr>
        <w:tcBorders>
          <w:top w:val="single" w:sz="4" w:space="0" w:color="F1F2F2" w:themeColor="accent6"/>
          <w:left w:val="single" w:sz="4" w:space="0" w:color="F1F2F2" w:themeColor="accent6"/>
          <w:bottom w:val="single" w:sz="4" w:space="0" w:color="F1F2F2" w:themeColor="accent6"/>
          <w:right w:val="single" w:sz="4" w:space="0" w:color="F1F2F2" w:themeColor="accent6"/>
          <w:insideH w:val="nil"/>
          <w:insideV w:val="nil"/>
        </w:tcBorders>
        <w:shd w:val="clear" w:color="auto" w:fill="F1F2F2" w:themeFill="accent6"/>
      </w:tcPr>
    </w:tblStylePr>
    <w:tblStylePr w:type="lastRow">
      <w:rPr>
        <w:b/>
        <w:bCs/>
      </w:rPr>
      <w:tblPr/>
      <w:tcPr>
        <w:tcBorders>
          <w:top w:val="double" w:sz="4" w:space="0" w:color="F1F2F2" w:themeColor="accent6"/>
        </w:tcBorders>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5Dark-Accent2">
    <w:name w:val="Grid Table 5 Dark Accent 2"/>
    <w:basedOn w:val="TableNormal"/>
    <w:uiPriority w:val="50"/>
    <w:rsid w:val="003E4B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6F0D4"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1B72B"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1B72B"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1B72B"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1B72B" w:themeFill="accent2"/>
      </w:tcPr>
    </w:tblStylePr>
    <w:tblStylePr w:type="band1Vert">
      <w:tblPr/>
      <w:tcPr>
        <w:shd w:val="clear" w:color="auto" w:fill="EDE2A9" w:themeFill="accent2" w:themeFillTint="66"/>
      </w:tcPr>
    </w:tblStylePr>
    <w:tblStylePr w:type="band1Horz">
      <w:tblPr/>
      <w:tcPr>
        <w:shd w:val="clear" w:color="auto" w:fill="EDE2A9" w:themeFill="accent2" w:themeFillTint="66"/>
      </w:tcPr>
    </w:tblStylePr>
  </w:style>
  <w:style w:type="table" w:styleId="GridTable1Light-Accent2">
    <w:name w:val="Grid Table 1 Light Accent 2"/>
    <w:basedOn w:val="TableNormal"/>
    <w:uiPriority w:val="46"/>
    <w:rsid w:val="003E4BF2"/>
    <w:pPr>
      <w:spacing w:after="0" w:line="240" w:lineRule="auto"/>
    </w:pPr>
    <w:tblPr>
      <w:tblStyleRowBandSize w:val="1"/>
      <w:tblStyleColBandSize w:val="1"/>
      <w:tblBorders>
        <w:top w:val="single" w:sz="4" w:space="0" w:color="EDE2A9" w:themeColor="accent2" w:themeTint="66"/>
        <w:left w:val="single" w:sz="4" w:space="0" w:color="EDE2A9" w:themeColor="accent2" w:themeTint="66"/>
        <w:bottom w:val="single" w:sz="4" w:space="0" w:color="EDE2A9" w:themeColor="accent2" w:themeTint="66"/>
        <w:right w:val="single" w:sz="4" w:space="0" w:color="EDE2A9" w:themeColor="accent2" w:themeTint="66"/>
        <w:insideH w:val="single" w:sz="4" w:space="0" w:color="EDE2A9" w:themeColor="accent2" w:themeTint="66"/>
        <w:insideV w:val="single" w:sz="4" w:space="0" w:color="EDE2A9" w:themeColor="accent2" w:themeTint="66"/>
      </w:tblBorders>
    </w:tblPr>
    <w:tblStylePr w:type="firstRow">
      <w:rPr>
        <w:b/>
        <w:bCs/>
      </w:rPr>
      <w:tblPr/>
      <w:tcPr>
        <w:tcBorders>
          <w:bottom w:val="single" w:sz="12" w:space="0" w:color="E4D47E" w:themeColor="accent2" w:themeTint="99"/>
        </w:tcBorders>
      </w:tcPr>
    </w:tblStylePr>
    <w:tblStylePr w:type="lastRow">
      <w:rPr>
        <w:b/>
        <w:bCs/>
      </w:rPr>
      <w:tblPr/>
      <w:tcPr>
        <w:tcBorders>
          <w:top w:val="double" w:sz="2" w:space="0" w:color="E4D47E"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E4BF2"/>
    <w:pPr>
      <w:spacing w:after="0" w:line="240" w:lineRule="auto"/>
    </w:pPr>
    <w:tblPr>
      <w:tblStyleRowBandSize w:val="1"/>
      <w:tblStyleColBandSize w:val="1"/>
      <w:tblBorders>
        <w:top w:val="single" w:sz="4" w:space="0" w:color="F9F9F9" w:themeColor="accent6" w:themeTint="66"/>
        <w:left w:val="single" w:sz="4" w:space="0" w:color="F9F9F9" w:themeColor="accent6" w:themeTint="66"/>
        <w:bottom w:val="single" w:sz="4" w:space="0" w:color="F9F9F9" w:themeColor="accent6" w:themeTint="66"/>
        <w:right w:val="single" w:sz="4" w:space="0" w:color="F9F9F9" w:themeColor="accent6" w:themeTint="66"/>
        <w:insideH w:val="single" w:sz="4" w:space="0" w:color="F9F9F9" w:themeColor="accent6" w:themeTint="66"/>
        <w:insideV w:val="single" w:sz="4" w:space="0" w:color="F9F9F9" w:themeColor="accent6" w:themeTint="66"/>
      </w:tblBorders>
    </w:tblPr>
    <w:tblStylePr w:type="firstRow">
      <w:rPr>
        <w:b/>
        <w:bCs/>
      </w:rPr>
      <w:tblPr/>
      <w:tcPr>
        <w:tcBorders>
          <w:bottom w:val="single" w:sz="12" w:space="0" w:color="F6F7F7" w:themeColor="accent6" w:themeTint="99"/>
        </w:tcBorders>
      </w:tcPr>
    </w:tblStylePr>
    <w:tblStylePr w:type="lastRow">
      <w:rPr>
        <w:b/>
        <w:bCs/>
      </w:rPr>
      <w:tblPr/>
      <w:tcPr>
        <w:tcBorders>
          <w:top w:val="double" w:sz="2" w:space="0" w:color="F6F7F7" w:themeColor="accent6"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E4BF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3E4BF2"/>
    <w:pPr>
      <w:spacing w:after="0" w:line="240" w:lineRule="auto"/>
    </w:pPr>
    <w:tblPr>
      <w:tblStyleRowBandSize w:val="1"/>
      <w:tblStyleColBandSize w:val="1"/>
      <w:tblBorders>
        <w:top w:val="single" w:sz="2" w:space="0" w:color="F6F7F7" w:themeColor="accent6" w:themeTint="99"/>
        <w:bottom w:val="single" w:sz="2" w:space="0" w:color="F6F7F7" w:themeColor="accent6" w:themeTint="99"/>
        <w:insideH w:val="single" w:sz="2" w:space="0" w:color="F6F7F7" w:themeColor="accent6" w:themeTint="99"/>
        <w:insideV w:val="single" w:sz="2" w:space="0" w:color="F6F7F7" w:themeColor="accent6" w:themeTint="99"/>
      </w:tblBorders>
    </w:tblPr>
    <w:tblStylePr w:type="firstRow">
      <w:rPr>
        <w:b/>
        <w:bCs/>
      </w:rPr>
      <w:tblPr/>
      <w:tcPr>
        <w:tcBorders>
          <w:top w:val="nil"/>
          <w:bottom w:val="single" w:sz="12" w:space="0" w:color="F6F7F7" w:themeColor="accent6" w:themeTint="99"/>
          <w:insideH w:val="nil"/>
          <w:insideV w:val="nil"/>
        </w:tcBorders>
        <w:shd w:val="clear" w:color="auto" w:fill="FFFFFF" w:themeFill="background1"/>
      </w:tcPr>
    </w:tblStylePr>
    <w:tblStylePr w:type="lastRow">
      <w:rPr>
        <w:b/>
        <w:bCs/>
      </w:rPr>
      <w:tblPr/>
      <w:tcPr>
        <w:tcBorders>
          <w:top w:val="double" w:sz="2" w:space="0" w:color="F6F7F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FCFC" w:themeFill="accent6" w:themeFillTint="33"/>
      </w:tcPr>
    </w:tblStylePr>
    <w:tblStylePr w:type="band1Horz">
      <w:tblPr/>
      <w:tcPr>
        <w:shd w:val="clear" w:color="auto" w:fill="FCFCFC" w:themeFill="accent6" w:themeFillTint="33"/>
      </w:tcPr>
    </w:tblStylePr>
  </w:style>
  <w:style w:type="table" w:styleId="GridTable2-Accent1">
    <w:name w:val="Grid Table 2 Accent 1"/>
    <w:basedOn w:val="TableNormal"/>
    <w:uiPriority w:val="47"/>
    <w:rsid w:val="003E4BF2"/>
    <w:pPr>
      <w:spacing w:after="0" w:line="240" w:lineRule="auto"/>
    </w:pPr>
    <w:tblPr>
      <w:tblStyleRowBandSize w:val="1"/>
      <w:tblStyleColBandSize w:val="1"/>
      <w:tblBorders>
        <w:top w:val="single" w:sz="2" w:space="0" w:color="52CFFF" w:themeColor="accent1" w:themeTint="99"/>
        <w:bottom w:val="single" w:sz="2" w:space="0" w:color="52CFFF" w:themeColor="accent1" w:themeTint="99"/>
        <w:insideH w:val="single" w:sz="2" w:space="0" w:color="52CFFF" w:themeColor="accent1" w:themeTint="99"/>
        <w:insideV w:val="single" w:sz="2" w:space="0" w:color="52CFFF" w:themeColor="accent1" w:themeTint="99"/>
      </w:tblBorders>
    </w:tblPr>
    <w:tblStylePr w:type="firstRow">
      <w:rPr>
        <w:b/>
        <w:bCs/>
      </w:rPr>
      <w:tblPr/>
      <w:tcPr>
        <w:tcBorders>
          <w:top w:val="nil"/>
          <w:bottom w:val="single" w:sz="12" w:space="0" w:color="52CFFF" w:themeColor="accent1" w:themeTint="99"/>
          <w:insideH w:val="nil"/>
          <w:insideV w:val="nil"/>
        </w:tcBorders>
        <w:shd w:val="clear" w:color="auto" w:fill="FFFFFF" w:themeFill="background1"/>
      </w:tcPr>
    </w:tblStylePr>
    <w:tblStylePr w:type="lastRow">
      <w:rPr>
        <w:b/>
        <w:bCs/>
      </w:rPr>
      <w:tblPr/>
      <w:tcPr>
        <w:tcBorders>
          <w:top w:val="double" w:sz="2" w:space="0" w:color="52C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EEFF" w:themeFill="accent1" w:themeFillTint="33"/>
      </w:tcPr>
    </w:tblStylePr>
    <w:tblStylePr w:type="band1Horz">
      <w:tblPr/>
      <w:tcPr>
        <w:shd w:val="clear" w:color="auto" w:fill="C5EEFF" w:themeFill="accent1" w:themeFillTint="33"/>
      </w:tcPr>
    </w:tblStylePr>
  </w:style>
  <w:style w:type="table" w:styleId="GridTable2">
    <w:name w:val="Grid Table 2"/>
    <w:basedOn w:val="TableNormal"/>
    <w:uiPriority w:val="47"/>
    <w:rsid w:val="003E4BF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2">
    <w:name w:val="Grid Table 2 Accent 2"/>
    <w:basedOn w:val="TableNormal"/>
    <w:uiPriority w:val="47"/>
    <w:rsid w:val="003E4BF2"/>
    <w:pPr>
      <w:spacing w:after="0" w:line="240" w:lineRule="auto"/>
    </w:pPr>
    <w:tblPr>
      <w:tblStyleRowBandSize w:val="1"/>
      <w:tblStyleColBandSize w:val="1"/>
      <w:tblBorders>
        <w:top w:val="single" w:sz="2" w:space="0" w:color="E4D47E" w:themeColor="accent2" w:themeTint="99"/>
        <w:bottom w:val="single" w:sz="2" w:space="0" w:color="E4D47E" w:themeColor="accent2" w:themeTint="99"/>
        <w:insideH w:val="single" w:sz="2" w:space="0" w:color="E4D47E" w:themeColor="accent2" w:themeTint="99"/>
        <w:insideV w:val="single" w:sz="2" w:space="0" w:color="E4D47E" w:themeColor="accent2" w:themeTint="99"/>
      </w:tblBorders>
    </w:tblPr>
    <w:tblStylePr w:type="firstRow">
      <w:rPr>
        <w:b/>
        <w:bCs/>
      </w:rPr>
      <w:tblPr/>
      <w:tcPr>
        <w:tcBorders>
          <w:top w:val="nil"/>
          <w:bottom w:val="single" w:sz="12" w:space="0" w:color="E4D47E" w:themeColor="accent2" w:themeTint="99"/>
          <w:insideH w:val="nil"/>
          <w:insideV w:val="nil"/>
        </w:tcBorders>
        <w:shd w:val="clear" w:color="auto" w:fill="FFFFFF" w:themeFill="background1"/>
      </w:tcPr>
    </w:tblStylePr>
    <w:tblStylePr w:type="lastRow">
      <w:rPr>
        <w:b/>
        <w:bCs/>
      </w:rPr>
      <w:tblPr/>
      <w:tcPr>
        <w:tcBorders>
          <w:top w:val="double" w:sz="2" w:space="0" w:color="E4D47E"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GridTable2-Accent4">
    <w:name w:val="Grid Table 2 Accent 4"/>
    <w:basedOn w:val="TableNormal"/>
    <w:uiPriority w:val="47"/>
    <w:rsid w:val="003E4BF2"/>
    <w:pPr>
      <w:spacing w:after="0" w:line="240" w:lineRule="auto"/>
    </w:pPr>
    <w:tblPr>
      <w:tblStyleRowBandSize w:val="1"/>
      <w:tblStyleColBandSize w:val="1"/>
      <w:tblBorders>
        <w:top w:val="single" w:sz="2" w:space="0" w:color="E8B583" w:themeColor="accent4" w:themeTint="99"/>
        <w:bottom w:val="single" w:sz="2" w:space="0" w:color="E8B583" w:themeColor="accent4" w:themeTint="99"/>
        <w:insideH w:val="single" w:sz="2" w:space="0" w:color="E8B583" w:themeColor="accent4" w:themeTint="99"/>
        <w:insideV w:val="single" w:sz="2" w:space="0" w:color="E8B583" w:themeColor="accent4" w:themeTint="99"/>
      </w:tblBorders>
    </w:tblPr>
    <w:tblStylePr w:type="firstRow">
      <w:rPr>
        <w:b/>
        <w:bCs/>
      </w:rPr>
      <w:tblPr/>
      <w:tcPr>
        <w:tcBorders>
          <w:top w:val="nil"/>
          <w:bottom w:val="single" w:sz="12" w:space="0" w:color="E8B583" w:themeColor="accent4" w:themeTint="99"/>
          <w:insideH w:val="nil"/>
          <w:insideV w:val="nil"/>
        </w:tcBorders>
        <w:shd w:val="clear" w:color="auto" w:fill="FFFFFF" w:themeFill="background1"/>
      </w:tcPr>
    </w:tblStylePr>
    <w:tblStylePr w:type="lastRow">
      <w:rPr>
        <w:b/>
        <w:bCs/>
      </w:rPr>
      <w:tblPr/>
      <w:tcPr>
        <w:tcBorders>
          <w:top w:val="double" w:sz="2" w:space="0" w:color="E8B58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6D5" w:themeFill="accent4" w:themeFillTint="33"/>
      </w:tcPr>
    </w:tblStylePr>
    <w:tblStylePr w:type="band1Horz">
      <w:tblPr/>
      <w:tcPr>
        <w:shd w:val="clear" w:color="auto" w:fill="F7E6D5" w:themeFill="accent4" w:themeFillTint="33"/>
      </w:tcPr>
    </w:tblStylePr>
  </w:style>
  <w:style w:type="table" w:styleId="GridTable4-Accent2">
    <w:name w:val="Grid Table 4 Accent 2"/>
    <w:basedOn w:val="TableNormal"/>
    <w:uiPriority w:val="49"/>
    <w:rsid w:val="003E4BF2"/>
    <w:pPr>
      <w:spacing w:after="0" w:line="240" w:lineRule="auto"/>
    </w:pPr>
    <w:tblPr>
      <w:tblStyleRowBandSize w:val="1"/>
      <w:tblStyleColBandSize w:val="1"/>
      <w:tblBorders>
        <w:top w:val="single" w:sz="4" w:space="0" w:color="E4D47E" w:themeColor="accent2" w:themeTint="99"/>
        <w:left w:val="single" w:sz="4" w:space="0" w:color="E4D47E" w:themeColor="accent2" w:themeTint="99"/>
        <w:bottom w:val="single" w:sz="4" w:space="0" w:color="E4D47E" w:themeColor="accent2" w:themeTint="99"/>
        <w:right w:val="single" w:sz="4" w:space="0" w:color="E4D47E" w:themeColor="accent2" w:themeTint="99"/>
        <w:insideH w:val="single" w:sz="4" w:space="0" w:color="E4D47E" w:themeColor="accent2" w:themeTint="99"/>
        <w:insideV w:val="single" w:sz="4" w:space="0" w:color="E4D47E" w:themeColor="accent2" w:themeTint="99"/>
      </w:tblBorders>
    </w:tblPr>
    <w:tblStylePr w:type="firstRow">
      <w:rPr>
        <w:b/>
        <w:bCs/>
        <w:color w:val="FFFFFF" w:themeColor="background1"/>
      </w:rPr>
      <w:tblPr/>
      <w:tcPr>
        <w:tcBorders>
          <w:top w:val="single" w:sz="4" w:space="0" w:color="D1B72B" w:themeColor="accent2"/>
          <w:left w:val="single" w:sz="4" w:space="0" w:color="D1B72B" w:themeColor="accent2"/>
          <w:bottom w:val="single" w:sz="4" w:space="0" w:color="D1B72B" w:themeColor="accent2"/>
          <w:right w:val="single" w:sz="4" w:space="0" w:color="D1B72B" w:themeColor="accent2"/>
          <w:insideH w:val="nil"/>
          <w:insideV w:val="nil"/>
        </w:tcBorders>
        <w:shd w:val="clear" w:color="auto" w:fill="D1B72B" w:themeFill="accent2"/>
      </w:tcPr>
    </w:tblStylePr>
    <w:tblStylePr w:type="lastRow">
      <w:rPr>
        <w:b/>
        <w:bCs/>
      </w:rPr>
      <w:tblPr/>
      <w:tcPr>
        <w:tcBorders>
          <w:top w:val="double" w:sz="4" w:space="0" w:color="D1B72B" w:themeColor="accent2"/>
        </w:tcBorders>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GridTable6Colorful-Accent2">
    <w:name w:val="Grid Table 6 Colorful Accent 2"/>
    <w:basedOn w:val="TableNormal"/>
    <w:uiPriority w:val="51"/>
    <w:rsid w:val="003E4BF2"/>
    <w:pPr>
      <w:spacing w:after="0" w:line="240" w:lineRule="auto"/>
    </w:pPr>
    <w:rPr>
      <w:color w:val="9C8820" w:themeColor="accent2" w:themeShade="BF"/>
    </w:rPr>
    <w:tblPr>
      <w:tblStyleRowBandSize w:val="1"/>
      <w:tblStyleColBandSize w:val="1"/>
      <w:tblBorders>
        <w:top w:val="single" w:sz="4" w:space="0" w:color="E4D47E" w:themeColor="accent2" w:themeTint="99"/>
        <w:left w:val="single" w:sz="4" w:space="0" w:color="E4D47E" w:themeColor="accent2" w:themeTint="99"/>
        <w:bottom w:val="single" w:sz="4" w:space="0" w:color="E4D47E" w:themeColor="accent2" w:themeTint="99"/>
        <w:right w:val="single" w:sz="4" w:space="0" w:color="E4D47E" w:themeColor="accent2" w:themeTint="99"/>
        <w:insideH w:val="single" w:sz="4" w:space="0" w:color="E4D47E" w:themeColor="accent2" w:themeTint="99"/>
        <w:insideV w:val="single" w:sz="4" w:space="0" w:color="E4D47E" w:themeColor="accent2" w:themeTint="99"/>
      </w:tblBorders>
    </w:tblPr>
    <w:tblStylePr w:type="firstRow">
      <w:rPr>
        <w:b/>
        <w:bCs/>
      </w:rPr>
      <w:tblPr/>
      <w:tcPr>
        <w:tcBorders>
          <w:bottom w:val="single" w:sz="12" w:space="0" w:color="E4D47E" w:themeColor="accent2" w:themeTint="99"/>
        </w:tcBorders>
      </w:tcPr>
    </w:tblStylePr>
    <w:tblStylePr w:type="lastRow">
      <w:rPr>
        <w:b/>
        <w:bCs/>
      </w:rPr>
      <w:tblPr/>
      <w:tcPr>
        <w:tcBorders>
          <w:top w:val="double" w:sz="4" w:space="0" w:color="E4D47E" w:themeColor="accent2" w:themeTint="99"/>
        </w:tcBorders>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GridTable7Colorful-Accent2">
    <w:name w:val="Grid Table 7 Colorful Accent 2"/>
    <w:basedOn w:val="TableNormal"/>
    <w:uiPriority w:val="52"/>
    <w:rsid w:val="003E4BF2"/>
    <w:pPr>
      <w:spacing w:after="0" w:line="240" w:lineRule="auto"/>
    </w:pPr>
    <w:rPr>
      <w:color w:val="9C8820" w:themeColor="accent2" w:themeShade="BF"/>
    </w:rPr>
    <w:tblPr>
      <w:tblStyleRowBandSize w:val="1"/>
      <w:tblStyleColBandSize w:val="1"/>
      <w:tblBorders>
        <w:top w:val="single" w:sz="4" w:space="0" w:color="E4D47E" w:themeColor="accent2" w:themeTint="99"/>
        <w:left w:val="single" w:sz="4" w:space="0" w:color="E4D47E" w:themeColor="accent2" w:themeTint="99"/>
        <w:bottom w:val="single" w:sz="4" w:space="0" w:color="E4D47E" w:themeColor="accent2" w:themeTint="99"/>
        <w:right w:val="single" w:sz="4" w:space="0" w:color="E4D47E" w:themeColor="accent2" w:themeTint="99"/>
        <w:insideH w:val="single" w:sz="4" w:space="0" w:color="E4D47E" w:themeColor="accent2" w:themeTint="99"/>
        <w:insideV w:val="single" w:sz="4" w:space="0" w:color="E4D47E"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6F0D4" w:themeFill="accent2" w:themeFillTint="33"/>
      </w:tcPr>
    </w:tblStylePr>
    <w:tblStylePr w:type="band1Horz">
      <w:tblPr/>
      <w:tcPr>
        <w:shd w:val="clear" w:color="auto" w:fill="F6F0D4" w:themeFill="accent2" w:themeFillTint="33"/>
      </w:tcPr>
    </w:tblStylePr>
    <w:tblStylePr w:type="neCell">
      <w:tblPr/>
      <w:tcPr>
        <w:tcBorders>
          <w:bottom w:val="single" w:sz="4" w:space="0" w:color="E4D47E" w:themeColor="accent2" w:themeTint="99"/>
        </w:tcBorders>
      </w:tcPr>
    </w:tblStylePr>
    <w:tblStylePr w:type="nwCell">
      <w:tblPr/>
      <w:tcPr>
        <w:tcBorders>
          <w:bottom w:val="single" w:sz="4" w:space="0" w:color="E4D47E" w:themeColor="accent2" w:themeTint="99"/>
        </w:tcBorders>
      </w:tcPr>
    </w:tblStylePr>
    <w:tblStylePr w:type="seCell">
      <w:tblPr/>
      <w:tcPr>
        <w:tcBorders>
          <w:top w:val="single" w:sz="4" w:space="0" w:color="E4D47E" w:themeColor="accent2" w:themeTint="99"/>
        </w:tcBorders>
      </w:tcPr>
    </w:tblStylePr>
    <w:tblStylePr w:type="swCell">
      <w:tblPr/>
      <w:tcPr>
        <w:tcBorders>
          <w:top w:val="single" w:sz="4" w:space="0" w:color="E4D47E" w:themeColor="accent2" w:themeTint="99"/>
        </w:tcBorders>
      </w:tcPr>
    </w:tblStylePr>
  </w:style>
  <w:style w:type="table" w:styleId="ListTable1Light-Accent2">
    <w:name w:val="List Table 1 Light Accent 2"/>
    <w:basedOn w:val="TableNormal"/>
    <w:uiPriority w:val="46"/>
    <w:rsid w:val="003E4BF2"/>
    <w:pPr>
      <w:spacing w:after="0" w:line="240" w:lineRule="auto"/>
    </w:pPr>
    <w:tblPr>
      <w:tblStyleRowBandSize w:val="1"/>
      <w:tblStyleColBandSize w:val="1"/>
    </w:tblPr>
    <w:tblStylePr w:type="firstRow">
      <w:rPr>
        <w:b/>
        <w:bCs/>
      </w:rPr>
      <w:tblPr/>
      <w:tcPr>
        <w:tcBorders>
          <w:bottom w:val="single" w:sz="4" w:space="0" w:color="E4D47E" w:themeColor="accent2" w:themeTint="99"/>
        </w:tcBorders>
      </w:tcPr>
    </w:tblStylePr>
    <w:tblStylePr w:type="lastRow">
      <w:rPr>
        <w:b/>
        <w:bCs/>
      </w:rPr>
      <w:tblPr/>
      <w:tcPr>
        <w:tcBorders>
          <w:top w:val="single" w:sz="4" w:space="0" w:color="E4D47E" w:themeColor="accent2" w:themeTint="99"/>
        </w:tcBorders>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ListTable2-Accent2">
    <w:name w:val="List Table 2 Accent 2"/>
    <w:basedOn w:val="TableNormal"/>
    <w:uiPriority w:val="47"/>
    <w:rsid w:val="003E4BF2"/>
    <w:pPr>
      <w:spacing w:after="0" w:line="240" w:lineRule="auto"/>
    </w:pPr>
    <w:tblPr>
      <w:tblStyleRowBandSize w:val="1"/>
      <w:tblStyleColBandSize w:val="1"/>
      <w:tblBorders>
        <w:top w:val="single" w:sz="4" w:space="0" w:color="E4D47E" w:themeColor="accent2" w:themeTint="99"/>
        <w:bottom w:val="single" w:sz="4" w:space="0" w:color="E4D47E" w:themeColor="accent2" w:themeTint="99"/>
        <w:insideH w:val="single" w:sz="4" w:space="0" w:color="E4D47E"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ListTable3-Accent2">
    <w:name w:val="List Table 3 Accent 2"/>
    <w:basedOn w:val="TableNormal"/>
    <w:uiPriority w:val="48"/>
    <w:rsid w:val="003E4BF2"/>
    <w:pPr>
      <w:spacing w:after="0" w:line="240" w:lineRule="auto"/>
    </w:pPr>
    <w:tblPr>
      <w:tblStyleRowBandSize w:val="1"/>
      <w:tblStyleColBandSize w:val="1"/>
      <w:tblBorders>
        <w:top w:val="single" w:sz="4" w:space="0" w:color="D1B72B" w:themeColor="accent2"/>
        <w:left w:val="single" w:sz="4" w:space="0" w:color="D1B72B" w:themeColor="accent2"/>
        <w:bottom w:val="single" w:sz="4" w:space="0" w:color="D1B72B" w:themeColor="accent2"/>
        <w:right w:val="single" w:sz="4" w:space="0" w:color="D1B72B" w:themeColor="accent2"/>
      </w:tblBorders>
    </w:tblPr>
    <w:tblStylePr w:type="firstRow">
      <w:rPr>
        <w:b/>
        <w:bCs/>
        <w:color w:val="FFFFFF" w:themeColor="background1"/>
      </w:rPr>
      <w:tblPr/>
      <w:tcPr>
        <w:shd w:val="clear" w:color="auto" w:fill="D1B72B" w:themeFill="accent2"/>
      </w:tcPr>
    </w:tblStylePr>
    <w:tblStylePr w:type="lastRow">
      <w:rPr>
        <w:b/>
        <w:bCs/>
      </w:rPr>
      <w:tblPr/>
      <w:tcPr>
        <w:tcBorders>
          <w:top w:val="double" w:sz="4" w:space="0" w:color="D1B72B"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1B72B" w:themeColor="accent2"/>
          <w:right w:val="single" w:sz="4" w:space="0" w:color="D1B72B" w:themeColor="accent2"/>
        </w:tcBorders>
      </w:tcPr>
    </w:tblStylePr>
    <w:tblStylePr w:type="band1Horz">
      <w:tblPr/>
      <w:tcPr>
        <w:tcBorders>
          <w:top w:val="single" w:sz="4" w:space="0" w:color="D1B72B" w:themeColor="accent2"/>
          <w:bottom w:val="single" w:sz="4" w:space="0" w:color="D1B72B"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1B72B" w:themeColor="accent2"/>
          <w:left w:val="nil"/>
        </w:tcBorders>
      </w:tcPr>
    </w:tblStylePr>
    <w:tblStylePr w:type="swCell">
      <w:tblPr/>
      <w:tcPr>
        <w:tcBorders>
          <w:top w:val="double" w:sz="4" w:space="0" w:color="D1B72B" w:themeColor="accent2"/>
          <w:right w:val="nil"/>
        </w:tcBorders>
      </w:tcPr>
    </w:tblStylePr>
  </w:style>
  <w:style w:type="table" w:styleId="ListTable4-Accent2">
    <w:name w:val="List Table 4 Accent 2"/>
    <w:basedOn w:val="TableNormal"/>
    <w:uiPriority w:val="49"/>
    <w:rsid w:val="003E4BF2"/>
    <w:pPr>
      <w:spacing w:after="0" w:line="240" w:lineRule="auto"/>
    </w:pPr>
    <w:tblPr>
      <w:tblStyleRowBandSize w:val="1"/>
      <w:tblStyleColBandSize w:val="1"/>
      <w:tblBorders>
        <w:top w:val="single" w:sz="4" w:space="0" w:color="E4D47E" w:themeColor="accent2" w:themeTint="99"/>
        <w:left w:val="single" w:sz="4" w:space="0" w:color="E4D47E" w:themeColor="accent2" w:themeTint="99"/>
        <w:bottom w:val="single" w:sz="4" w:space="0" w:color="E4D47E" w:themeColor="accent2" w:themeTint="99"/>
        <w:right w:val="single" w:sz="4" w:space="0" w:color="E4D47E" w:themeColor="accent2" w:themeTint="99"/>
        <w:insideH w:val="single" w:sz="4" w:space="0" w:color="E4D47E" w:themeColor="accent2" w:themeTint="99"/>
      </w:tblBorders>
    </w:tblPr>
    <w:tblStylePr w:type="firstRow">
      <w:rPr>
        <w:b/>
        <w:bCs/>
        <w:color w:val="FFFFFF" w:themeColor="background1"/>
      </w:rPr>
      <w:tblPr/>
      <w:tcPr>
        <w:tcBorders>
          <w:top w:val="single" w:sz="4" w:space="0" w:color="D1B72B" w:themeColor="accent2"/>
          <w:left w:val="single" w:sz="4" w:space="0" w:color="D1B72B" w:themeColor="accent2"/>
          <w:bottom w:val="single" w:sz="4" w:space="0" w:color="D1B72B" w:themeColor="accent2"/>
          <w:right w:val="single" w:sz="4" w:space="0" w:color="D1B72B" w:themeColor="accent2"/>
          <w:insideH w:val="nil"/>
        </w:tcBorders>
        <w:shd w:val="clear" w:color="auto" w:fill="D1B72B" w:themeFill="accent2"/>
      </w:tcPr>
    </w:tblStylePr>
    <w:tblStylePr w:type="lastRow">
      <w:rPr>
        <w:b/>
        <w:bCs/>
      </w:rPr>
      <w:tblPr/>
      <w:tcPr>
        <w:tcBorders>
          <w:top w:val="double" w:sz="4" w:space="0" w:color="E4D47E" w:themeColor="accent2" w:themeTint="99"/>
        </w:tcBorders>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ListTable5Dark-Accent2">
    <w:name w:val="List Table 5 Dark Accent 2"/>
    <w:basedOn w:val="TableNormal"/>
    <w:uiPriority w:val="50"/>
    <w:rsid w:val="003E4BF2"/>
    <w:pPr>
      <w:spacing w:after="0" w:line="240" w:lineRule="auto"/>
    </w:pPr>
    <w:rPr>
      <w:color w:val="FFFFFF" w:themeColor="background1"/>
    </w:rPr>
    <w:tblPr>
      <w:tblStyleRowBandSize w:val="1"/>
      <w:tblStyleColBandSize w:val="1"/>
      <w:tblBorders>
        <w:top w:val="single" w:sz="24" w:space="0" w:color="D1B72B" w:themeColor="accent2"/>
        <w:left w:val="single" w:sz="24" w:space="0" w:color="D1B72B" w:themeColor="accent2"/>
        <w:bottom w:val="single" w:sz="24" w:space="0" w:color="D1B72B" w:themeColor="accent2"/>
        <w:right w:val="single" w:sz="24" w:space="0" w:color="D1B72B" w:themeColor="accent2"/>
      </w:tblBorders>
    </w:tblPr>
    <w:tcPr>
      <w:shd w:val="clear" w:color="auto" w:fill="D1B72B"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3E4BF2"/>
    <w:pPr>
      <w:spacing w:after="0" w:line="240" w:lineRule="auto"/>
    </w:pPr>
    <w:rPr>
      <w:color w:val="9C8820" w:themeColor="accent2" w:themeShade="BF"/>
    </w:rPr>
    <w:tblPr>
      <w:tblStyleRowBandSize w:val="1"/>
      <w:tblStyleColBandSize w:val="1"/>
      <w:tblBorders>
        <w:top w:val="single" w:sz="4" w:space="0" w:color="D1B72B" w:themeColor="accent2"/>
        <w:bottom w:val="single" w:sz="4" w:space="0" w:color="D1B72B" w:themeColor="accent2"/>
      </w:tblBorders>
    </w:tblPr>
    <w:tblStylePr w:type="firstRow">
      <w:rPr>
        <w:b/>
        <w:bCs/>
      </w:rPr>
      <w:tblPr/>
      <w:tcPr>
        <w:tcBorders>
          <w:bottom w:val="single" w:sz="4" w:space="0" w:color="D1B72B" w:themeColor="accent2"/>
        </w:tcBorders>
      </w:tcPr>
    </w:tblStylePr>
    <w:tblStylePr w:type="lastRow">
      <w:rPr>
        <w:b/>
        <w:bCs/>
      </w:rPr>
      <w:tblPr/>
      <w:tcPr>
        <w:tcBorders>
          <w:top w:val="double" w:sz="4" w:space="0" w:color="D1B72B" w:themeColor="accent2"/>
        </w:tcBorders>
      </w:tcPr>
    </w:tblStylePr>
    <w:tblStylePr w:type="firstCol">
      <w:rPr>
        <w:b/>
        <w:bCs/>
      </w:rPr>
    </w:tblStylePr>
    <w:tblStylePr w:type="lastCol">
      <w:rPr>
        <w:b/>
        <w:bCs/>
      </w:rPr>
    </w:tblStylePr>
    <w:tblStylePr w:type="band1Vert">
      <w:tblPr/>
      <w:tcPr>
        <w:shd w:val="clear" w:color="auto" w:fill="F6F0D4" w:themeFill="accent2" w:themeFillTint="33"/>
      </w:tcPr>
    </w:tblStylePr>
    <w:tblStylePr w:type="band1Horz">
      <w:tblPr/>
      <w:tcPr>
        <w:shd w:val="clear" w:color="auto" w:fill="F6F0D4" w:themeFill="accent2" w:themeFillTint="33"/>
      </w:tcPr>
    </w:tblStylePr>
  </w:style>
  <w:style w:type="table" w:styleId="ListTable7Colorful-Accent4">
    <w:name w:val="List Table 7 Colorful Accent 4"/>
    <w:basedOn w:val="TableNormal"/>
    <w:uiPriority w:val="52"/>
    <w:rsid w:val="003E4BF2"/>
    <w:pPr>
      <w:spacing w:after="0" w:line="240" w:lineRule="auto"/>
    </w:pPr>
    <w:rPr>
      <w:color w:val="A8621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9843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9843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9843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98432" w:themeColor="accent4"/>
        </w:tcBorders>
        <w:shd w:val="clear" w:color="auto" w:fill="FFFFFF" w:themeFill="background1"/>
      </w:tcPr>
    </w:tblStylePr>
    <w:tblStylePr w:type="band1Vert">
      <w:tblPr/>
      <w:tcPr>
        <w:shd w:val="clear" w:color="auto" w:fill="F7E6D5" w:themeFill="accent4" w:themeFillTint="33"/>
      </w:tcPr>
    </w:tblStylePr>
    <w:tblStylePr w:type="band1Horz">
      <w:tblPr/>
      <w:tcPr>
        <w:shd w:val="clear" w:color="auto" w:fill="F7E6D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3E4BF2"/>
    <w:pPr>
      <w:spacing w:after="0" w:line="240" w:lineRule="auto"/>
    </w:pPr>
    <w:rPr>
      <w:color w:val="A8621F" w:themeColor="accent4" w:themeShade="BF"/>
    </w:rPr>
    <w:tblPr>
      <w:tblStyleRowBandSize w:val="1"/>
      <w:tblStyleColBandSize w:val="1"/>
      <w:tblBorders>
        <w:top w:val="single" w:sz="4" w:space="0" w:color="D98432" w:themeColor="accent4"/>
        <w:bottom w:val="single" w:sz="4" w:space="0" w:color="D98432" w:themeColor="accent4"/>
      </w:tblBorders>
    </w:tblPr>
    <w:tblStylePr w:type="firstRow">
      <w:rPr>
        <w:b/>
        <w:bCs/>
      </w:rPr>
      <w:tblPr/>
      <w:tcPr>
        <w:tcBorders>
          <w:bottom w:val="single" w:sz="4" w:space="0" w:color="D98432" w:themeColor="accent4"/>
        </w:tcBorders>
      </w:tcPr>
    </w:tblStylePr>
    <w:tblStylePr w:type="lastRow">
      <w:rPr>
        <w:b/>
        <w:bCs/>
      </w:rPr>
      <w:tblPr/>
      <w:tcPr>
        <w:tcBorders>
          <w:top w:val="double" w:sz="4" w:space="0" w:color="D98432" w:themeColor="accent4"/>
        </w:tcBorders>
      </w:tcPr>
    </w:tblStylePr>
    <w:tblStylePr w:type="firstCol">
      <w:rPr>
        <w:b/>
        <w:bCs/>
      </w:rPr>
    </w:tblStylePr>
    <w:tblStylePr w:type="lastCol">
      <w:rPr>
        <w:b/>
        <w:bCs/>
      </w:rPr>
    </w:tblStylePr>
    <w:tblStylePr w:type="band1Vert">
      <w:tblPr/>
      <w:tcPr>
        <w:shd w:val="clear" w:color="auto" w:fill="F7E6D5" w:themeFill="accent4" w:themeFillTint="33"/>
      </w:tcPr>
    </w:tblStylePr>
    <w:tblStylePr w:type="band1Horz">
      <w:tblPr/>
      <w:tcPr>
        <w:shd w:val="clear" w:color="auto" w:fill="F7E6D5" w:themeFill="accent4" w:themeFillTint="33"/>
      </w:tcPr>
    </w:tblStylePr>
  </w:style>
  <w:style w:type="table" w:styleId="ListTable6Colorful-Accent1">
    <w:name w:val="List Table 6 Colorful Accent 1"/>
    <w:basedOn w:val="TableNormal"/>
    <w:uiPriority w:val="51"/>
    <w:rsid w:val="003E4BF2"/>
    <w:pPr>
      <w:spacing w:after="0" w:line="240" w:lineRule="auto"/>
    </w:pPr>
    <w:rPr>
      <w:color w:val="0078A7" w:themeColor="accent1" w:themeShade="BF"/>
    </w:rPr>
    <w:tblPr>
      <w:tblStyleRowBandSize w:val="1"/>
      <w:tblStyleColBandSize w:val="1"/>
      <w:tblBorders>
        <w:top w:val="single" w:sz="4" w:space="0" w:color="00A1DF" w:themeColor="accent1"/>
        <w:bottom w:val="single" w:sz="4" w:space="0" w:color="00A1DF" w:themeColor="accent1"/>
      </w:tblBorders>
    </w:tblPr>
    <w:tblStylePr w:type="firstRow">
      <w:rPr>
        <w:b/>
        <w:bCs/>
      </w:rPr>
      <w:tblPr/>
      <w:tcPr>
        <w:tcBorders>
          <w:bottom w:val="single" w:sz="4" w:space="0" w:color="00A1DF" w:themeColor="accent1"/>
        </w:tcBorders>
      </w:tcPr>
    </w:tblStylePr>
    <w:tblStylePr w:type="lastRow">
      <w:rPr>
        <w:b/>
        <w:bCs/>
      </w:rPr>
      <w:tblPr/>
      <w:tcPr>
        <w:tcBorders>
          <w:top w:val="double" w:sz="4" w:space="0" w:color="00A1DF" w:themeColor="accent1"/>
        </w:tcBorders>
      </w:tcPr>
    </w:tblStylePr>
    <w:tblStylePr w:type="firstCol">
      <w:rPr>
        <w:b/>
        <w:bCs/>
      </w:rPr>
    </w:tblStylePr>
    <w:tblStylePr w:type="lastCol">
      <w:rPr>
        <w:b/>
        <w:bCs/>
      </w:rPr>
    </w:tblStylePr>
    <w:tblStylePr w:type="band1Vert">
      <w:tblPr/>
      <w:tcPr>
        <w:shd w:val="clear" w:color="auto" w:fill="C5EEFF" w:themeFill="accent1" w:themeFillTint="33"/>
      </w:tcPr>
    </w:tblStylePr>
    <w:tblStylePr w:type="band1Horz">
      <w:tblPr/>
      <w:tcPr>
        <w:shd w:val="clear" w:color="auto" w:fill="C5EEFF"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774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package" Target="embeddings/Microsoft_Excel_Worksheet.xlsx"/><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6.jp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001\AppData\Roaming\Microsoft\Templates\Architecture%20newsletter.dotx" TargetMode="External"/></Relationships>
</file>

<file path=word/theme/theme1.xml><?xml version="1.0" encoding="utf-8"?>
<a:theme xmlns:a="http://schemas.openxmlformats.org/drawingml/2006/main" name="Office Theme">
  <a:themeElements>
    <a:clrScheme name="ROIABLE">
      <a:dk1>
        <a:sysClr val="windowText" lastClr="000000"/>
      </a:dk1>
      <a:lt1>
        <a:sysClr val="window" lastClr="FFFFFF"/>
      </a:lt1>
      <a:dk2>
        <a:srgbClr val="176682"/>
      </a:dk2>
      <a:lt2>
        <a:srgbClr val="D0D2D3"/>
      </a:lt2>
      <a:accent1>
        <a:srgbClr val="00A1DF"/>
      </a:accent1>
      <a:accent2>
        <a:srgbClr val="D1B72B"/>
      </a:accent2>
      <a:accent3>
        <a:srgbClr val="59BDCC"/>
      </a:accent3>
      <a:accent4>
        <a:srgbClr val="D98432"/>
      </a:accent4>
      <a:accent5>
        <a:srgbClr val="143873"/>
      </a:accent5>
      <a:accent6>
        <a:srgbClr val="F1F2F2"/>
      </a:accent6>
      <a:hlink>
        <a:srgbClr val="143873"/>
      </a:hlink>
      <a:folHlink>
        <a:srgbClr val="D98432"/>
      </a:folHlink>
    </a:clrScheme>
    <a:fontScheme name="Custom 16">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ac8594a-3258-4ad2-b413-a0ea374a11a0">
      <Terms xmlns="http://schemas.microsoft.com/office/infopath/2007/PartnerControls"/>
    </lcf76f155ced4ddcb4097134ff3c332f>
    <TaxCatchAll xmlns="be1d8ca0-1900-4f9b-b84b-e15314b32d3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6B0C74DD8AC3D24495210B5311C78466" ma:contentTypeVersion="15" ma:contentTypeDescription="Създаване на нов документ" ma:contentTypeScope="" ma:versionID="b2c6a96b93ff14906f67d76071d81ba9">
  <xsd:schema xmlns:xsd="http://www.w3.org/2001/XMLSchema" xmlns:xs="http://www.w3.org/2001/XMLSchema" xmlns:p="http://schemas.microsoft.com/office/2006/metadata/properties" xmlns:ns2="dac8594a-3258-4ad2-b413-a0ea374a11a0" xmlns:ns3="be1d8ca0-1900-4f9b-b84b-e15314b32d3e" targetNamespace="http://schemas.microsoft.com/office/2006/metadata/properties" ma:root="true" ma:fieldsID="c50f2c8ace7c99daff008e1907a05ea6" ns2:_="" ns3:_="">
    <xsd:import namespace="dac8594a-3258-4ad2-b413-a0ea374a11a0"/>
    <xsd:import namespace="be1d8ca0-1900-4f9b-b84b-e15314b32d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c8594a-3258-4ad2-b413-a0ea374a11a0"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Етикети за изображения" ma:readOnly="false" ma:fieldId="{5cf76f15-5ced-4ddc-b409-7134ff3c332f}" ma:taxonomyMulti="true" ma:sspId="d3c2772b-10b1-4c5d-b431-a8cecb84fc7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d8ca0-1900-4f9b-b84b-e15314b32d3e" elementFormDefault="qualified">
    <xsd:import namespace="http://schemas.microsoft.com/office/2006/documentManagement/types"/>
    <xsd:import namespace="http://schemas.microsoft.com/office/infopath/2007/PartnerControls"/>
    <xsd:element name="SharedWithUsers" ma:index="17" nillable="true" ma:displayName="Споделено 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Споделени с подробности" ma:internalName="SharedWithDetails" ma:readOnly="true">
      <xsd:simpleType>
        <xsd:restriction base="dms:Note">
          <xsd:maxLength value="255"/>
        </xsd:restriction>
      </xsd:simpleType>
    </xsd:element>
    <xsd:element name="TaxCatchAll" ma:index="21" nillable="true" ma:displayName="Taxonomy Catch All Column" ma:hidden="true" ma:list="{8dc8bbbc-2772-4748-aafe-ae59ab832fe7}" ma:internalName="TaxCatchAll" ma:showField="CatchAllData" ma:web="be1d8ca0-1900-4f9b-b84b-e15314b32d3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E212-8C63-402E-BC69-0C32A3762B69}">
  <ds:schemaRefs>
    <ds:schemaRef ds:uri="http://schemas.microsoft.com/office/2006/metadata/properties"/>
    <ds:schemaRef ds:uri="http://schemas.microsoft.com/office/infopath/2007/PartnerControls"/>
    <ds:schemaRef ds:uri="dac8594a-3258-4ad2-b413-a0ea374a11a0"/>
    <ds:schemaRef ds:uri="be1d8ca0-1900-4f9b-b84b-e15314b32d3e"/>
  </ds:schemaRefs>
</ds:datastoreItem>
</file>

<file path=customXml/itemProps2.xml><?xml version="1.0" encoding="utf-8"?>
<ds:datastoreItem xmlns:ds="http://schemas.openxmlformats.org/officeDocument/2006/customXml" ds:itemID="{5C161522-059A-42AA-83AC-4A5DFF1CE74D}">
  <ds:schemaRefs>
    <ds:schemaRef ds:uri="http://schemas.microsoft.com/sharepoint/v3/contenttype/forms"/>
  </ds:schemaRefs>
</ds:datastoreItem>
</file>

<file path=customXml/itemProps3.xml><?xml version="1.0" encoding="utf-8"?>
<ds:datastoreItem xmlns:ds="http://schemas.openxmlformats.org/officeDocument/2006/customXml" ds:itemID="{F7898B36-4A8B-412B-85FF-1B9538423D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c8594a-3258-4ad2-b413-a0ea374a11a0"/>
    <ds:schemaRef ds:uri="be1d8ca0-1900-4f9b-b84b-e15314b32d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7C3CB9-BF5C-4E84-A504-D2D416361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 newsletter.dotx</Template>
  <TotalTime>0</TotalTime>
  <Pages>18</Pages>
  <Words>2611</Words>
  <Characters>14885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7</cp:revision>
  <dcterms:created xsi:type="dcterms:W3CDTF">2019-05-12T18:03:00Z</dcterms:created>
  <dcterms:modified xsi:type="dcterms:W3CDTF">2022-07-29T12:28:00Z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0x0101006B0C74DD8AC3D24495210B5311C78466</vt:lpwstr>
  </property>
  <property fmtid="{D5CDD505-2E9C-101B-9397-08002B2CF9AE}" pid="3" name="MediaServiceImageTags">
    <vt:lpwstr/>
  </property>
</Properties>
</file>